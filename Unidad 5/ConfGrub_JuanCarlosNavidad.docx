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A2E57AD" w14:textId="56313A05" w:rsidR="00D077E9" w:rsidRDefault="00465FE2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6976" behindDoc="1" locked="0" layoutInCell="1" allowOverlap="1" wp14:anchorId="6CE61122" wp14:editId="5C05DBE3">
            <wp:simplePos x="0" y="0"/>
            <wp:positionH relativeFrom="margin">
              <wp:align>center</wp:align>
            </wp:positionH>
            <wp:positionV relativeFrom="paragraph">
              <wp:posOffset>-457200</wp:posOffset>
            </wp:positionV>
            <wp:extent cx="12232911" cy="688086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Blur radius="3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2911" cy="68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3ECC9845" wp14:editId="3F16A973">
                <wp:simplePos x="0" y="0"/>
                <wp:positionH relativeFrom="column">
                  <wp:posOffset>-198120</wp:posOffset>
                </wp:positionH>
                <wp:positionV relativeFrom="page">
                  <wp:posOffset>937260</wp:posOffset>
                </wp:positionV>
                <wp:extent cx="3938905" cy="8656955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6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EAE95" w14:textId="748B9B08" w:rsidR="00465FE2" w:rsidRDefault="00465FE2" w:rsidP="00465F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C9845" id="Rectángulo 3" o:spid="_x0000_s1026" alt="rectángulo blanco para texto en portada" style="position:absolute;margin-left:-15.6pt;margin-top:73.8pt;width:310.15pt;height:681.65pt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" fillcolor="white [3212]" stroked="f" strokeweight="2pt">
                <v:textbox>
                  <w:txbxContent>
                    <w:p w14:paraId="3ADEAE95" w14:textId="748B9B08" w:rsidR="00465FE2" w:rsidRDefault="00465FE2" w:rsidP="00465FE2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534AD0E2" w:rsidR="00D077E9" w:rsidRDefault="00D077E9" w:rsidP="00AB02A7">
            <w:pPr>
              <w:rPr>
                <w:noProof/>
              </w:rPr>
            </w:pPr>
          </w:p>
          <w:p w14:paraId="19779501" w14:textId="352A0A71" w:rsidR="00D077E9" w:rsidRDefault="007740B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0048" behindDoc="1" locked="0" layoutInCell="1" allowOverlap="1" wp14:anchorId="109145AA" wp14:editId="4BF9D11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465455</wp:posOffset>
                      </wp:positionV>
                      <wp:extent cx="3139440" cy="2156460"/>
                      <wp:effectExtent l="0" t="0" r="0" b="0"/>
                      <wp:wrapTight wrapText="bothSides">
                        <wp:wrapPolygon edited="0">
                          <wp:start x="393" y="0"/>
                          <wp:lineTo x="393" y="21371"/>
                          <wp:lineTo x="21102" y="21371"/>
                          <wp:lineTo x="21102" y="0"/>
                          <wp:lineTo x="393" y="0"/>
                        </wp:wrapPolygon>
                      </wp:wrapTight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2156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4B6E6B70" w:rsidR="00D077E9" w:rsidRPr="00465FE2" w:rsidRDefault="00B57653" w:rsidP="00465FE2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3A1953"/>
                                      <w:sz w:val="56"/>
                                      <w:szCs w:val="56"/>
                                    </w:rPr>
                                  </w:pPr>
                                  <w:r w:rsidRPr="00465FE2">
                                    <w:rPr>
                                      <w:rFonts w:ascii="Nirmala UI" w:hAnsi="Nirmala UI" w:cs="Nirmala UI"/>
                                      <w:color w:val="3A1953"/>
                                      <w:sz w:val="56"/>
                                      <w:szCs w:val="56"/>
                                      <w:lang w:bidi="es-ES"/>
                                    </w:rPr>
                                    <w:t>CONFIGURAR BOOT MANAGER DE LINUX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7" type="#_x0000_t202" style="position:absolute;margin-left:0;margin-top:36.65pt;width:247.2pt;height:169.8pt;z-index:-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" filled="f" stroked="f" strokeweight=".5pt">
                      <v:textbox>
                        <w:txbxContent>
                          <w:p w14:paraId="6E4B0DF9" w14:textId="4B6E6B70" w:rsidR="00D077E9" w:rsidRPr="00465FE2" w:rsidRDefault="00B57653" w:rsidP="00465FE2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3A1953"/>
                                <w:sz w:val="56"/>
                                <w:szCs w:val="56"/>
                              </w:rPr>
                            </w:pPr>
                            <w:r w:rsidRPr="00465FE2">
                              <w:rPr>
                                <w:rFonts w:ascii="Nirmala UI" w:hAnsi="Nirmala UI" w:cs="Nirmala UI"/>
                                <w:color w:val="3A1953"/>
                                <w:sz w:val="56"/>
                                <w:szCs w:val="56"/>
                                <w:lang w:bidi="es-ES"/>
                              </w:rPr>
                              <w:t>CONFIGURAR BOOT MANAGER DE LINUX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2A6BAE82" w:rsidR="00D077E9" w:rsidRDefault="00465FE2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31217187" wp14:editId="10574AFE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237490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8224E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6EB0CB1" id="Conector recto 5" o:spid="_x0000_s1026" alt="divisor de texto" style="position:absolute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pt,18.7pt" to="117.9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" strokecolor="#8224e0" strokeweight="3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1072" behindDoc="0" locked="0" layoutInCell="1" allowOverlap="1" wp14:anchorId="402E0809" wp14:editId="145949A2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957580</wp:posOffset>
                  </wp:positionV>
                  <wp:extent cx="2987040" cy="2987040"/>
                  <wp:effectExtent l="0" t="0" r="3810" b="3810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40" cy="2987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5718B82" wp14:editId="7FE4B7A7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8224E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92034F7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" strokecolor="#8224e0" strokeweight="3pt">
                      <w10:anchorlock/>
                    </v:line>
                  </w:pict>
                </mc:Fallback>
              </mc:AlternateContent>
            </w:r>
          </w:p>
          <w:p w14:paraId="211B3F9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12CADC0" w14:textId="73F583D2" w:rsidR="00D077E9" w:rsidRPr="00465FE2" w:rsidRDefault="00B57653" w:rsidP="00AB02A7">
            <w:pPr>
              <w:rPr>
                <w:rFonts w:ascii="Nirmala UI" w:hAnsi="Nirmala UI" w:cs="Nirmala UI"/>
                <w:noProof/>
                <w:color w:val="3A1953"/>
              </w:rPr>
            </w:pPr>
            <w:sdt>
              <w:sdtPr>
                <w:rPr>
                  <w:rFonts w:ascii="Nirmala UI" w:hAnsi="Nirmala UI" w:cs="Nirmala UI"/>
                  <w:noProof/>
                  <w:color w:val="3A1953"/>
                </w:rPr>
                <w:id w:val="-1740469667"/>
                <w:placeholder>
                  <w:docPart w:val="7E8C4E0E28AF4D02A8730B3155470821"/>
                </w:placeholder>
                <w15:appearance w15:val="hidden"/>
              </w:sdtPr>
              <w:sdtEndPr/>
              <w:sdtContent>
                <w:r w:rsidRPr="00465FE2">
                  <w:rPr>
                    <w:rFonts w:ascii="Nirmala UI" w:hAnsi="Nirmala UI" w:cs="Nirmala UI"/>
                    <w:noProof/>
                    <w:color w:val="3A1953"/>
                  </w:rPr>
                  <w:t>SEGURIDAD INFORMÁTICA</w:t>
                </w:r>
              </w:sdtContent>
            </w:sdt>
          </w:p>
          <w:p w14:paraId="2A12433E" w14:textId="2B53DDAA" w:rsidR="00D077E9" w:rsidRPr="00465FE2" w:rsidRDefault="00B57653" w:rsidP="00AB02A7">
            <w:pPr>
              <w:rPr>
                <w:rFonts w:ascii="Nirmala UI" w:hAnsi="Nirmala UI" w:cs="Nirmala UI"/>
                <w:noProof/>
                <w:color w:val="3A1953"/>
              </w:rPr>
            </w:pPr>
            <w:r w:rsidRPr="00465FE2">
              <w:rPr>
                <w:rFonts w:ascii="Nirmala UI" w:hAnsi="Nirmala UI" w:cs="Nirmala UI"/>
                <w:noProof/>
                <w:color w:val="3A1953"/>
              </w:rPr>
              <w:t>JUAN CARLOS NAVIDAD GARCÍA</w:t>
            </w:r>
          </w:p>
          <w:p w14:paraId="19AA669C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93AAC8A" w14:textId="6C09FCB9" w:rsidR="007740B7" w:rsidRPr="00362063" w:rsidRDefault="00AB02A7" w:rsidP="00362063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45951" behindDoc="1" locked="0" layoutInCell="1" allowOverlap="1" wp14:anchorId="4AF33F3E" wp14:editId="6D52656F">
                <wp:simplePos x="0" y="0"/>
                <wp:positionH relativeFrom="margin">
                  <wp:align>center</wp:align>
                </wp:positionH>
                <wp:positionV relativeFrom="page">
                  <wp:posOffset>6842760</wp:posOffset>
                </wp:positionV>
                <wp:extent cx="7760970" cy="4019550"/>
                <wp:effectExtent l="0" t="0" r="11430" b="1905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3A1953"/>
                        </a:solidFill>
                        <a:ln>
                          <a:solidFill>
                            <a:srgbClr val="3A195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D4286" id="Rectángulo 2" o:spid="_x0000_s1026" alt="rectángulo de color" style="position:absolute;margin-left:0;margin-top:538.8pt;width:611.1pt;height:316.5pt;z-index:-251670529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" fillcolor="#3a1953" strokecolor="#3a1953" strokeweight="2pt">
                <w10:wrap anchorx="margin"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220B82AE" w14:textId="1D800673" w:rsidR="00607814" w:rsidRPr="00607814" w:rsidRDefault="00607814" w:rsidP="00607814">
      <w:pPr>
        <w:pStyle w:val="Prrafodelista"/>
        <w:numPr>
          <w:ilvl w:val="0"/>
          <w:numId w:val="3"/>
        </w:numPr>
        <w:spacing w:after="200"/>
        <w:jc w:val="both"/>
        <w:rPr>
          <w:rFonts w:ascii="Poppins" w:hAnsi="Poppins" w:cs="Poppins"/>
          <w:b/>
          <w:noProof/>
          <w:color w:val="3A1953"/>
          <w:sz w:val="36"/>
          <w:szCs w:val="36"/>
        </w:rPr>
      </w:pPr>
      <w:r w:rsidRPr="00607814">
        <w:rPr>
          <w:rFonts w:ascii="Poppins" w:hAnsi="Poppins" w:cs="Poppins"/>
          <w:b/>
          <w:noProof/>
          <w:color w:val="3A1953"/>
          <w:sz w:val="36"/>
          <w:szCs w:val="36"/>
        </w:rPr>
        <w:lastRenderedPageBreak/>
        <w:t>Como poner usuario y contraseña al grub:</w:t>
      </w:r>
    </w:p>
    <w:p w14:paraId="1383A1CB" w14:textId="62FD1495" w:rsidR="000533B4" w:rsidRPr="00673858" w:rsidRDefault="000533B4" w:rsidP="00607814">
      <w:pPr>
        <w:spacing w:after="200"/>
        <w:ind w:left="360"/>
        <w:jc w:val="both"/>
        <w:rPr>
          <w:b w:val="0"/>
          <w:bCs/>
          <w:noProof/>
          <w:color w:val="auto"/>
        </w:rPr>
      </w:pPr>
      <w:r w:rsidRPr="00673858">
        <w:rPr>
          <w:b w:val="0"/>
          <w:bCs/>
          <w:noProof/>
          <w:color w:val="auto"/>
        </w:rPr>
        <w:t xml:space="preserve">Lo primero que hay que hacer es instalar </w:t>
      </w:r>
      <w:r w:rsidRPr="00673858">
        <w:rPr>
          <w:noProof/>
          <w:color w:val="auto"/>
        </w:rPr>
        <w:t>grub2</w:t>
      </w:r>
      <w:r w:rsidRPr="00673858">
        <w:rPr>
          <w:b w:val="0"/>
          <w:bCs/>
          <w:noProof/>
          <w:color w:val="auto"/>
        </w:rPr>
        <w:t>, este se encuentra instalado por defecto, pero hay veces que no es así.</w:t>
      </w:r>
    </w:p>
    <w:p w14:paraId="3F9ED336" w14:textId="38ABFAFB" w:rsidR="000533B4" w:rsidRPr="00673858" w:rsidRDefault="000533B4" w:rsidP="00607814">
      <w:pPr>
        <w:spacing w:after="200"/>
        <w:ind w:left="360"/>
        <w:jc w:val="both"/>
        <w:rPr>
          <w:b w:val="0"/>
          <w:bCs/>
          <w:noProof/>
          <w:color w:val="auto"/>
        </w:rPr>
      </w:pPr>
      <w:r w:rsidRPr="00673858">
        <w:rPr>
          <w:b w:val="0"/>
          <w:bCs/>
          <w:noProof/>
          <w:color w:val="auto"/>
        </w:rPr>
        <w:t>Para instalarlo, debemos de actualizar los repositorios para que se descargue correctamente. Para actualizar la lista de repositorios utilizaremos el comando</w:t>
      </w:r>
      <w:r w:rsidR="00443F07" w:rsidRPr="00673858">
        <w:rPr>
          <w:b w:val="0"/>
          <w:bCs/>
          <w:noProof/>
          <w:color w:val="auto"/>
        </w:rPr>
        <w:t>:</w:t>
      </w:r>
    </w:p>
    <w:p w14:paraId="38C85337" w14:textId="32E92E09" w:rsidR="00443F07" w:rsidRPr="00673858" w:rsidRDefault="00673858" w:rsidP="00607814">
      <w:pPr>
        <w:pStyle w:val="Prrafodelista"/>
        <w:numPr>
          <w:ilvl w:val="0"/>
          <w:numId w:val="2"/>
        </w:numPr>
        <w:spacing w:after="200"/>
        <w:ind w:left="1080"/>
        <w:jc w:val="both"/>
        <w:rPr>
          <w:rFonts w:asciiTheme="minorHAnsi" w:hAnsiTheme="minorHAnsi" w:cstheme="minorHAnsi"/>
          <w:b/>
          <w:bCs/>
          <w:noProof/>
          <w:sz w:val="28"/>
          <w:szCs w:val="28"/>
        </w:rPr>
      </w:pPr>
      <w:r w:rsidRPr="00673858">
        <w:rPr>
          <w:bCs/>
          <w:noProof/>
        </w:rPr>
        <w:drawing>
          <wp:anchor distT="0" distB="0" distL="114300" distR="114300" simplePos="0" relativeHeight="251653120" behindDoc="0" locked="0" layoutInCell="1" allowOverlap="1" wp14:anchorId="4DDBBD58" wp14:editId="3697CC69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831499" cy="1181202"/>
            <wp:effectExtent l="0" t="0" r="762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3858">
        <w:rPr>
          <w:rFonts w:asciiTheme="minorHAnsi" w:hAnsiTheme="minorHAnsi" w:cstheme="minorHAnsi"/>
          <w:b/>
          <w:bCs/>
          <w:noProof/>
          <w:sz w:val="28"/>
          <w:szCs w:val="28"/>
        </w:rPr>
        <w:t>s</w:t>
      </w:r>
      <w:r w:rsidR="00443F07" w:rsidRPr="00673858">
        <w:rPr>
          <w:rFonts w:asciiTheme="minorHAnsi" w:hAnsiTheme="minorHAnsi" w:cstheme="minorHAnsi"/>
          <w:b/>
          <w:bCs/>
          <w:noProof/>
          <w:sz w:val="28"/>
          <w:szCs w:val="28"/>
        </w:rPr>
        <w:t>udo apt-get update</w:t>
      </w:r>
    </w:p>
    <w:p w14:paraId="6595CC54" w14:textId="1D99DE13" w:rsidR="0087605E" w:rsidRPr="00673858" w:rsidRDefault="0087605E" w:rsidP="00673858">
      <w:pPr>
        <w:spacing w:after="200"/>
        <w:jc w:val="both"/>
        <w:rPr>
          <w:b w:val="0"/>
          <w:bCs/>
          <w:noProof/>
          <w:color w:val="auto"/>
        </w:rPr>
      </w:pPr>
    </w:p>
    <w:p w14:paraId="1C6B0A6C" w14:textId="77777777" w:rsidR="00443F07" w:rsidRPr="00673858" w:rsidRDefault="00443F07" w:rsidP="00607814">
      <w:pPr>
        <w:spacing w:after="200"/>
        <w:ind w:left="360"/>
        <w:jc w:val="both"/>
        <w:rPr>
          <w:b w:val="0"/>
          <w:bCs/>
          <w:noProof/>
          <w:color w:val="auto"/>
        </w:rPr>
      </w:pPr>
      <w:r w:rsidRPr="00673858">
        <w:rPr>
          <w:b w:val="0"/>
          <w:bCs/>
          <w:noProof/>
          <w:color w:val="auto"/>
        </w:rPr>
        <w:t xml:space="preserve">Posteriormente, procederemos a instalar </w:t>
      </w:r>
      <w:r w:rsidRPr="00673858">
        <w:rPr>
          <w:noProof/>
          <w:color w:val="auto"/>
        </w:rPr>
        <w:t>grub2</w:t>
      </w:r>
      <w:r w:rsidRPr="00673858">
        <w:rPr>
          <w:b w:val="0"/>
          <w:bCs/>
          <w:noProof/>
          <w:color w:val="auto"/>
        </w:rPr>
        <w:t xml:space="preserve"> con el comando:</w:t>
      </w:r>
    </w:p>
    <w:p w14:paraId="0605A90B" w14:textId="240EB404" w:rsidR="00443F07" w:rsidRPr="00673858" w:rsidRDefault="00673858" w:rsidP="00607814">
      <w:pPr>
        <w:pStyle w:val="Prrafodelista"/>
        <w:numPr>
          <w:ilvl w:val="0"/>
          <w:numId w:val="2"/>
        </w:numPr>
        <w:spacing w:after="200"/>
        <w:ind w:left="1080"/>
        <w:jc w:val="both"/>
        <w:rPr>
          <w:rFonts w:asciiTheme="minorHAnsi" w:hAnsiTheme="minorHAnsi" w:cstheme="minorHAnsi"/>
          <w:b/>
          <w:noProof/>
          <w:sz w:val="28"/>
          <w:szCs w:val="28"/>
        </w:rPr>
      </w:pPr>
      <w:r w:rsidRPr="00673858">
        <w:rPr>
          <w:bCs/>
          <w:noProof/>
        </w:rPr>
        <w:drawing>
          <wp:anchor distT="0" distB="0" distL="114300" distR="114300" simplePos="0" relativeHeight="251654144" behindDoc="0" locked="0" layoutInCell="1" allowOverlap="1" wp14:anchorId="7074D451" wp14:editId="631CCD53">
            <wp:simplePos x="0" y="0"/>
            <wp:positionH relativeFrom="margin">
              <wp:align>center</wp:align>
            </wp:positionH>
            <wp:positionV relativeFrom="paragraph">
              <wp:posOffset>496570</wp:posOffset>
            </wp:positionV>
            <wp:extent cx="5517358" cy="830652"/>
            <wp:effectExtent l="0" t="0" r="7620" b="762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3858">
        <w:rPr>
          <w:rFonts w:asciiTheme="minorHAnsi" w:hAnsiTheme="minorHAnsi" w:cstheme="minorHAnsi"/>
          <w:b/>
          <w:noProof/>
          <w:sz w:val="28"/>
          <w:szCs w:val="28"/>
        </w:rPr>
        <w:t>s</w:t>
      </w:r>
      <w:r w:rsidR="00443F07" w:rsidRPr="00673858">
        <w:rPr>
          <w:rFonts w:asciiTheme="minorHAnsi" w:hAnsiTheme="minorHAnsi" w:cstheme="minorHAnsi"/>
          <w:b/>
          <w:noProof/>
          <w:sz w:val="28"/>
          <w:szCs w:val="28"/>
        </w:rPr>
        <w:t>udo apt-get install grub2</w:t>
      </w:r>
    </w:p>
    <w:p w14:paraId="2F0A52D5" w14:textId="09BC50B2" w:rsidR="001B19FB" w:rsidRPr="00673858" w:rsidRDefault="001B19FB" w:rsidP="00607814">
      <w:pPr>
        <w:ind w:left="360"/>
        <w:jc w:val="both"/>
        <w:rPr>
          <w:b w:val="0"/>
          <w:bCs/>
          <w:color w:val="auto"/>
        </w:rPr>
      </w:pPr>
    </w:p>
    <w:p w14:paraId="18706115" w14:textId="67CA3F33" w:rsidR="00443F07" w:rsidRPr="00673858" w:rsidRDefault="00443F07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t xml:space="preserve">Una vez instalado, debemos de editar el archivo de configuración de </w:t>
      </w:r>
      <w:r w:rsidRPr="00673858">
        <w:rPr>
          <w:color w:val="auto"/>
        </w:rPr>
        <w:t>grub2</w:t>
      </w:r>
      <w:r w:rsidRPr="00673858">
        <w:rPr>
          <w:b w:val="0"/>
          <w:bCs/>
          <w:color w:val="auto"/>
        </w:rPr>
        <w:t xml:space="preserve"> que sería: </w:t>
      </w:r>
      <w:r w:rsidRPr="00673858">
        <w:rPr>
          <w:color w:val="auto"/>
        </w:rPr>
        <w:t>/</w:t>
      </w:r>
      <w:proofErr w:type="spellStart"/>
      <w:r w:rsidRPr="00673858">
        <w:rPr>
          <w:color w:val="auto"/>
        </w:rPr>
        <w:t>etc</w:t>
      </w:r>
      <w:proofErr w:type="spellEnd"/>
      <w:r w:rsidRPr="00673858">
        <w:rPr>
          <w:color w:val="auto"/>
        </w:rPr>
        <w:t>/default/</w:t>
      </w:r>
      <w:proofErr w:type="spellStart"/>
      <w:r w:rsidRPr="00673858">
        <w:rPr>
          <w:color w:val="auto"/>
        </w:rPr>
        <w:t>grub</w:t>
      </w:r>
      <w:proofErr w:type="spellEnd"/>
      <w:r w:rsidR="00673858">
        <w:rPr>
          <w:b w:val="0"/>
          <w:bCs/>
          <w:color w:val="auto"/>
        </w:rPr>
        <w:t xml:space="preserve">, </w:t>
      </w:r>
      <w:r w:rsidRPr="00673858">
        <w:rPr>
          <w:b w:val="0"/>
          <w:bCs/>
          <w:color w:val="auto"/>
        </w:rPr>
        <w:t xml:space="preserve">podremos editarlo con cualquier editor como </w:t>
      </w:r>
      <w:proofErr w:type="spellStart"/>
      <w:r w:rsidRPr="00673858">
        <w:rPr>
          <w:color w:val="auto"/>
        </w:rPr>
        <w:t>vim</w:t>
      </w:r>
      <w:proofErr w:type="spellEnd"/>
      <w:r w:rsidRPr="00673858">
        <w:rPr>
          <w:b w:val="0"/>
          <w:bCs/>
          <w:color w:val="auto"/>
        </w:rPr>
        <w:t xml:space="preserve">, </w:t>
      </w:r>
      <w:r w:rsidRPr="00673858">
        <w:rPr>
          <w:color w:val="auto"/>
        </w:rPr>
        <w:t>nano</w:t>
      </w:r>
      <w:r w:rsidRPr="00673858">
        <w:rPr>
          <w:b w:val="0"/>
          <w:bCs/>
          <w:color w:val="auto"/>
        </w:rPr>
        <w:t xml:space="preserve">, </w:t>
      </w:r>
      <w:proofErr w:type="spellStart"/>
      <w:r w:rsidRPr="00673858">
        <w:rPr>
          <w:color w:val="auto"/>
        </w:rPr>
        <w:t>gedit</w:t>
      </w:r>
      <w:proofErr w:type="spellEnd"/>
      <w:r w:rsidRPr="00673858">
        <w:rPr>
          <w:b w:val="0"/>
          <w:bCs/>
          <w:color w:val="auto"/>
        </w:rPr>
        <w:t>, etc.</w:t>
      </w:r>
    </w:p>
    <w:p w14:paraId="527A091E" w14:textId="78ECFA2B" w:rsidR="00443F07" w:rsidRPr="00673858" w:rsidRDefault="0067385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noProof/>
          <w:color w:val="auto"/>
        </w:rPr>
        <w:drawing>
          <wp:anchor distT="0" distB="0" distL="114300" distR="114300" simplePos="0" relativeHeight="251656192" behindDoc="0" locked="0" layoutInCell="1" allowOverlap="1" wp14:anchorId="07D7E49E" wp14:editId="5045C187">
            <wp:simplePos x="0" y="0"/>
            <wp:positionH relativeFrom="margin">
              <wp:posOffset>1271270</wp:posOffset>
            </wp:positionH>
            <wp:positionV relativeFrom="paragraph">
              <wp:posOffset>347980</wp:posOffset>
            </wp:positionV>
            <wp:extent cx="3827780" cy="304800"/>
            <wp:effectExtent l="0" t="0" r="1270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2ADFD" w14:textId="408CE9AA" w:rsidR="001B19FB" w:rsidRPr="00673858" w:rsidRDefault="001B19FB" w:rsidP="00607814">
      <w:pPr>
        <w:ind w:left="360"/>
        <w:jc w:val="both"/>
        <w:rPr>
          <w:b w:val="0"/>
          <w:bCs/>
          <w:color w:val="auto"/>
        </w:rPr>
      </w:pPr>
    </w:p>
    <w:p w14:paraId="44BE1901" w14:textId="0F1A2C1D" w:rsidR="001B19FB" w:rsidRPr="00673858" w:rsidRDefault="001B19FB" w:rsidP="00607814">
      <w:pPr>
        <w:ind w:left="360"/>
        <w:jc w:val="both"/>
        <w:rPr>
          <w:b w:val="0"/>
          <w:bCs/>
          <w:color w:val="auto"/>
        </w:rPr>
      </w:pPr>
    </w:p>
    <w:p w14:paraId="7A1B0769" w14:textId="79F82DCB" w:rsidR="00443F07" w:rsidRPr="00673858" w:rsidRDefault="00443F07" w:rsidP="00607814">
      <w:pPr>
        <w:ind w:left="360"/>
        <w:jc w:val="both"/>
        <w:rPr>
          <w:b w:val="0"/>
          <w:bCs/>
          <w:color w:val="auto"/>
        </w:rPr>
      </w:pPr>
    </w:p>
    <w:p w14:paraId="4101BF41" w14:textId="7B12F9D9" w:rsidR="00443F07" w:rsidRPr="00673858" w:rsidRDefault="00443F07" w:rsidP="00607814">
      <w:pPr>
        <w:ind w:left="360"/>
        <w:jc w:val="both"/>
        <w:rPr>
          <w:b w:val="0"/>
          <w:bCs/>
          <w:color w:val="auto"/>
        </w:rPr>
      </w:pPr>
    </w:p>
    <w:p w14:paraId="220806D9" w14:textId="28FB86FA" w:rsidR="00443F07" w:rsidRPr="00673858" w:rsidRDefault="00443F07" w:rsidP="00607814">
      <w:pPr>
        <w:ind w:left="360"/>
        <w:jc w:val="both"/>
        <w:rPr>
          <w:b w:val="0"/>
          <w:bCs/>
          <w:color w:val="auto"/>
        </w:rPr>
      </w:pPr>
    </w:p>
    <w:p w14:paraId="5475FDFC" w14:textId="4D9D8C3B" w:rsidR="00443F07" w:rsidRPr="00673858" w:rsidRDefault="00443F07" w:rsidP="00607814">
      <w:pPr>
        <w:ind w:left="360"/>
        <w:jc w:val="both"/>
        <w:rPr>
          <w:b w:val="0"/>
          <w:bCs/>
          <w:color w:val="auto"/>
        </w:rPr>
      </w:pPr>
    </w:p>
    <w:p w14:paraId="30198B8D" w14:textId="5F0B6B13" w:rsidR="00443F07" w:rsidRPr="00673858" w:rsidRDefault="00443F07" w:rsidP="00607814">
      <w:pPr>
        <w:ind w:left="360"/>
        <w:jc w:val="both"/>
        <w:rPr>
          <w:b w:val="0"/>
          <w:bCs/>
          <w:color w:val="auto"/>
        </w:rPr>
      </w:pPr>
    </w:p>
    <w:p w14:paraId="129651DD" w14:textId="77777777" w:rsidR="00443F07" w:rsidRPr="00673858" w:rsidRDefault="00443F07" w:rsidP="00607814">
      <w:pPr>
        <w:jc w:val="both"/>
        <w:rPr>
          <w:b w:val="0"/>
          <w:bCs/>
          <w:color w:val="auto"/>
        </w:rPr>
      </w:pPr>
    </w:p>
    <w:p w14:paraId="0EB99328" w14:textId="31F740A3" w:rsidR="00443F07" w:rsidRPr="00673858" w:rsidRDefault="00443F07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lastRenderedPageBreak/>
        <w:t>En el fichero de configuración únicamente hay que poner como comentario la línea “</w:t>
      </w:r>
      <w:r w:rsidRPr="00673858">
        <w:rPr>
          <w:color w:val="auto"/>
        </w:rPr>
        <w:t>GRUB_TIEMOUT_STYLE=</w:t>
      </w:r>
      <w:proofErr w:type="spellStart"/>
      <w:r w:rsidRPr="00673858">
        <w:rPr>
          <w:color w:val="auto"/>
        </w:rPr>
        <w:t>hidden</w:t>
      </w:r>
      <w:proofErr w:type="spellEnd"/>
      <w:r w:rsidRPr="00673858">
        <w:rPr>
          <w:b w:val="0"/>
          <w:bCs/>
          <w:color w:val="auto"/>
        </w:rPr>
        <w:t>” y añadir la línea “</w:t>
      </w:r>
      <w:r w:rsidRPr="00673858">
        <w:rPr>
          <w:color w:val="auto"/>
        </w:rPr>
        <w:t>GRUB_HIDDEN_TIMEOUT_QUIET=true</w:t>
      </w:r>
      <w:r w:rsidRPr="00673858">
        <w:rPr>
          <w:b w:val="0"/>
          <w:bCs/>
          <w:color w:val="auto"/>
        </w:rPr>
        <w:t>”</w:t>
      </w:r>
    </w:p>
    <w:p w14:paraId="6598AB98" w14:textId="0A7B5E83" w:rsidR="00443F07" w:rsidRPr="00673858" w:rsidRDefault="00443F07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t>Básicamente hay que dejar el fichero como en la siguiente captura:</w:t>
      </w:r>
    </w:p>
    <w:p w14:paraId="541A0DDB" w14:textId="10710D3A" w:rsidR="001B19FB" w:rsidRPr="00673858" w:rsidRDefault="0067385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noProof/>
          <w:color w:val="auto"/>
        </w:rPr>
        <w:drawing>
          <wp:anchor distT="0" distB="0" distL="114300" distR="114300" simplePos="0" relativeHeight="251657216" behindDoc="0" locked="0" layoutInCell="1" allowOverlap="1" wp14:anchorId="2C31F9E4" wp14:editId="5C1516A7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4557155" cy="1089754"/>
            <wp:effectExtent l="0" t="0" r="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4CC11" w14:textId="7B01D5B9" w:rsidR="001B19FB" w:rsidRPr="00673858" w:rsidRDefault="001B19FB" w:rsidP="00607814">
      <w:pPr>
        <w:ind w:left="360"/>
        <w:jc w:val="both"/>
        <w:rPr>
          <w:b w:val="0"/>
          <w:bCs/>
          <w:color w:val="auto"/>
        </w:rPr>
      </w:pPr>
    </w:p>
    <w:p w14:paraId="51639F41" w14:textId="757770F2" w:rsidR="001B19FB" w:rsidRPr="00673858" w:rsidRDefault="001B19FB" w:rsidP="00607814">
      <w:pPr>
        <w:ind w:left="360"/>
        <w:jc w:val="both"/>
        <w:rPr>
          <w:b w:val="0"/>
          <w:bCs/>
          <w:color w:val="auto"/>
        </w:rPr>
      </w:pPr>
    </w:p>
    <w:p w14:paraId="0234FBEA" w14:textId="27270488" w:rsidR="00443F07" w:rsidRDefault="00443F07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t>Para que los cambios se guarden, aplicaremos el comando:</w:t>
      </w:r>
    </w:p>
    <w:p w14:paraId="1EE5A475" w14:textId="77777777" w:rsidR="00162CD8" w:rsidRPr="00162CD8" w:rsidRDefault="00162CD8" w:rsidP="00607814">
      <w:pPr>
        <w:ind w:left="360"/>
        <w:jc w:val="both"/>
        <w:rPr>
          <w:b w:val="0"/>
          <w:bCs/>
          <w:color w:val="auto"/>
          <w:sz w:val="20"/>
          <w:szCs w:val="16"/>
        </w:rPr>
      </w:pPr>
    </w:p>
    <w:p w14:paraId="5042893E" w14:textId="5A40CE83" w:rsidR="00443F07" w:rsidRPr="00673858" w:rsidRDefault="00443F07" w:rsidP="00607814">
      <w:pPr>
        <w:pStyle w:val="Prrafodelista"/>
        <w:numPr>
          <w:ilvl w:val="0"/>
          <w:numId w:val="2"/>
        </w:numPr>
        <w:ind w:left="1080"/>
        <w:jc w:val="both"/>
        <w:rPr>
          <w:rFonts w:asciiTheme="minorHAnsi" w:hAnsiTheme="minorHAnsi" w:cstheme="minorHAnsi"/>
          <w:b/>
          <w:sz w:val="28"/>
          <w:szCs w:val="28"/>
        </w:rPr>
      </w:pPr>
      <w:r w:rsidRPr="00673858">
        <w:rPr>
          <w:rFonts w:asciiTheme="minorHAnsi" w:hAnsiTheme="minorHAnsi" w:cstheme="minorHAnsi"/>
          <w:b/>
          <w:sz w:val="28"/>
          <w:szCs w:val="28"/>
        </w:rPr>
        <w:t xml:space="preserve">sudo </w:t>
      </w:r>
      <w:proofErr w:type="spellStart"/>
      <w:r w:rsidRPr="00673858">
        <w:rPr>
          <w:rFonts w:asciiTheme="minorHAnsi" w:hAnsiTheme="minorHAnsi" w:cstheme="minorHAnsi"/>
          <w:b/>
          <w:sz w:val="28"/>
          <w:szCs w:val="28"/>
        </w:rPr>
        <w:t>update-grub</w:t>
      </w:r>
      <w:proofErr w:type="spellEnd"/>
    </w:p>
    <w:p w14:paraId="771B8672" w14:textId="41A0827C" w:rsidR="001B19FB" w:rsidRPr="00673858" w:rsidRDefault="00162CD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7F34C89D" wp14:editId="45BAB7B9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938188" cy="1287892"/>
            <wp:effectExtent l="0" t="0" r="0" b="7620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B8B0B" w14:textId="4657E9EA" w:rsidR="001B19FB" w:rsidRDefault="001B19FB" w:rsidP="00607814">
      <w:pPr>
        <w:ind w:left="360"/>
        <w:jc w:val="both"/>
        <w:rPr>
          <w:b w:val="0"/>
          <w:bCs/>
          <w:color w:val="auto"/>
        </w:rPr>
      </w:pPr>
    </w:p>
    <w:p w14:paraId="35B59F35" w14:textId="13A98EFF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6ADF7ED6" w14:textId="1B11CC68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14DB8494" w14:textId="4479F097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150FADFF" w14:textId="1592BAA6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390F2FD2" w14:textId="16AA6A00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22B14C42" w14:textId="06C733AE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23165A6D" w14:textId="2B97D4A0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7AC4CD79" w14:textId="6B0B8281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339A9044" w14:textId="4B9D4EDA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6CE6EC57" w14:textId="7205BC10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610CB8C2" w14:textId="4018C990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11F9600C" w14:textId="26E671D2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30797B85" w14:textId="77777777" w:rsidR="00162CD8" w:rsidRPr="0067385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551A5BCA" w14:textId="16450A2F" w:rsidR="001B19FB" w:rsidRPr="00673858" w:rsidRDefault="001B19FB" w:rsidP="00607814">
      <w:pPr>
        <w:ind w:left="360"/>
        <w:jc w:val="both"/>
        <w:rPr>
          <w:b w:val="0"/>
          <w:bCs/>
          <w:color w:val="auto"/>
        </w:rPr>
      </w:pPr>
    </w:p>
    <w:p w14:paraId="71A459BB" w14:textId="603407F4" w:rsidR="00443F07" w:rsidRPr="00673858" w:rsidRDefault="00443F07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lastRenderedPageBreak/>
        <w:t xml:space="preserve">Por seguridad, deberíamos realizar una </w:t>
      </w:r>
      <w:r w:rsidRPr="00162CD8">
        <w:rPr>
          <w:color w:val="auto"/>
        </w:rPr>
        <w:t xml:space="preserve">copia de seguridad de los archivos del </w:t>
      </w:r>
      <w:proofErr w:type="spellStart"/>
      <w:r w:rsidRPr="00162CD8">
        <w:rPr>
          <w:color w:val="auto"/>
        </w:rPr>
        <w:t>grub</w:t>
      </w:r>
      <w:proofErr w:type="spellEnd"/>
      <w:r w:rsidRPr="00673858">
        <w:rPr>
          <w:b w:val="0"/>
          <w:bCs/>
          <w:color w:val="auto"/>
        </w:rPr>
        <w:t xml:space="preserve">, de esa manera, si lo dañamos, simplemente los restauramos desde la terminal de </w:t>
      </w:r>
      <w:proofErr w:type="spellStart"/>
      <w:r w:rsidRPr="00162CD8">
        <w:rPr>
          <w:color w:val="auto"/>
        </w:rPr>
        <w:t>grub</w:t>
      </w:r>
      <w:proofErr w:type="spellEnd"/>
      <w:r w:rsidRPr="00673858">
        <w:rPr>
          <w:b w:val="0"/>
          <w:bCs/>
          <w:color w:val="auto"/>
        </w:rPr>
        <w:t>.</w:t>
      </w:r>
    </w:p>
    <w:p w14:paraId="47220F54" w14:textId="212FCD81" w:rsidR="00443F07" w:rsidRPr="00673858" w:rsidRDefault="00443F07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t>Seguiremos los siguientes comandos:</w:t>
      </w:r>
    </w:p>
    <w:p w14:paraId="41EB9412" w14:textId="77777777" w:rsidR="00443F07" w:rsidRPr="00673858" w:rsidRDefault="00443F07" w:rsidP="00607814">
      <w:pPr>
        <w:ind w:left="360"/>
        <w:jc w:val="both"/>
        <w:rPr>
          <w:b w:val="0"/>
          <w:bCs/>
          <w:color w:val="auto"/>
          <w:sz w:val="18"/>
          <w:szCs w:val="14"/>
        </w:rPr>
      </w:pPr>
    </w:p>
    <w:p w14:paraId="4E7679CF" w14:textId="55FF8F6F" w:rsidR="00443F07" w:rsidRPr="00162CD8" w:rsidRDefault="00443F07" w:rsidP="00607814">
      <w:pPr>
        <w:pStyle w:val="Prrafodelista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jc w:val="both"/>
        <w:rPr>
          <w:rFonts w:asciiTheme="minorHAnsi" w:hAnsiTheme="minorHAnsi" w:cstheme="minorHAnsi"/>
          <w:b/>
          <w:sz w:val="28"/>
          <w:szCs w:val="28"/>
          <w:lang w:eastAsia="es-ES"/>
        </w:rPr>
      </w:pPr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 xml:space="preserve">sudo 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cp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 xml:space="preserve"> /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boot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/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grub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/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grub.cfg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 xml:space="preserve"> ~/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grub.cfg.old</w:t>
      </w:r>
      <w:proofErr w:type="spellEnd"/>
    </w:p>
    <w:p w14:paraId="59E6BDD9" w14:textId="77777777" w:rsidR="00443F07" w:rsidRPr="00443F07" w:rsidRDefault="00443F07" w:rsidP="006078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jc w:val="both"/>
        <w:rPr>
          <w:rFonts w:eastAsia="Times New Roman" w:cstheme="minorHAnsi"/>
          <w:color w:val="auto"/>
          <w:sz w:val="16"/>
          <w:szCs w:val="16"/>
          <w:lang w:eastAsia="es-ES"/>
        </w:rPr>
      </w:pPr>
    </w:p>
    <w:p w14:paraId="322BC820" w14:textId="19F8E81F" w:rsidR="00443F07" w:rsidRPr="00162CD8" w:rsidRDefault="00443F07" w:rsidP="00607814">
      <w:pPr>
        <w:pStyle w:val="Prrafodelista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jc w:val="both"/>
        <w:rPr>
          <w:rFonts w:asciiTheme="minorHAnsi" w:hAnsiTheme="minorHAnsi" w:cstheme="minorHAnsi"/>
          <w:b/>
          <w:sz w:val="28"/>
          <w:szCs w:val="28"/>
          <w:lang w:eastAsia="es-ES"/>
        </w:rPr>
      </w:pPr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 xml:space="preserve">sudo 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cp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 xml:space="preserve"> /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etc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/</w:t>
      </w:r>
      <w:proofErr w:type="spellStart"/>
      <w:proofErr w:type="gram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grub.d</w:t>
      </w:r>
      <w:proofErr w:type="spellEnd"/>
      <w:proofErr w:type="gramEnd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/00_header ~/00_header.old</w:t>
      </w:r>
    </w:p>
    <w:p w14:paraId="2A1539FA" w14:textId="77777777" w:rsidR="00443F07" w:rsidRPr="00443F07" w:rsidRDefault="00443F07" w:rsidP="006078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jc w:val="both"/>
        <w:rPr>
          <w:rFonts w:eastAsia="Times New Roman" w:cstheme="minorHAnsi"/>
          <w:color w:val="auto"/>
          <w:sz w:val="16"/>
          <w:szCs w:val="16"/>
          <w:lang w:eastAsia="es-ES"/>
        </w:rPr>
      </w:pPr>
    </w:p>
    <w:p w14:paraId="54A949DE" w14:textId="7202CBD3" w:rsidR="00443F07" w:rsidRPr="00162CD8" w:rsidRDefault="00443F07" w:rsidP="00607814">
      <w:pPr>
        <w:pStyle w:val="Prrafodelista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jc w:val="both"/>
        <w:rPr>
          <w:rFonts w:asciiTheme="minorHAnsi" w:hAnsiTheme="minorHAnsi" w:cstheme="minorHAnsi"/>
          <w:b/>
          <w:sz w:val="28"/>
          <w:szCs w:val="28"/>
          <w:lang w:eastAsia="es-ES"/>
        </w:rPr>
      </w:pPr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 xml:space="preserve">sudo 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cp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 xml:space="preserve"> /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etc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/</w:t>
      </w:r>
      <w:proofErr w:type="spellStart"/>
      <w:proofErr w:type="gram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grub.d</w:t>
      </w:r>
      <w:proofErr w:type="spellEnd"/>
      <w:proofErr w:type="gramEnd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 xml:space="preserve">/10_linux ~/10_linux.old </w:t>
      </w:r>
    </w:p>
    <w:p w14:paraId="2D60005B" w14:textId="77777777" w:rsidR="00443F07" w:rsidRPr="00443F07" w:rsidRDefault="00443F07" w:rsidP="006078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jc w:val="both"/>
        <w:rPr>
          <w:rFonts w:eastAsia="Times New Roman" w:cstheme="minorHAnsi"/>
          <w:color w:val="auto"/>
          <w:sz w:val="16"/>
          <w:szCs w:val="16"/>
          <w:lang w:eastAsia="es-ES"/>
        </w:rPr>
      </w:pPr>
    </w:p>
    <w:p w14:paraId="3300C39C" w14:textId="3310E733" w:rsidR="00443F07" w:rsidRPr="00162CD8" w:rsidRDefault="00443F07" w:rsidP="00607814">
      <w:pPr>
        <w:pStyle w:val="Prrafodelista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jc w:val="both"/>
        <w:rPr>
          <w:rFonts w:asciiTheme="minorHAnsi" w:hAnsiTheme="minorHAnsi" w:cstheme="minorHAnsi"/>
          <w:b/>
          <w:sz w:val="28"/>
          <w:szCs w:val="28"/>
          <w:lang w:eastAsia="es-ES"/>
        </w:rPr>
      </w:pPr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 xml:space="preserve">sudo 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cp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 xml:space="preserve"> /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etc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/</w:t>
      </w:r>
      <w:proofErr w:type="spellStart"/>
      <w:proofErr w:type="gramStart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>grub.d</w:t>
      </w:r>
      <w:proofErr w:type="spellEnd"/>
      <w:proofErr w:type="gramEnd"/>
      <w:r w:rsidRPr="00162CD8">
        <w:rPr>
          <w:rFonts w:asciiTheme="minorHAnsi" w:hAnsiTheme="minorHAnsi" w:cstheme="minorHAnsi"/>
          <w:b/>
          <w:sz w:val="28"/>
          <w:szCs w:val="28"/>
          <w:lang w:eastAsia="es-ES"/>
        </w:rPr>
        <w:t xml:space="preserve">/30_os-prober ~/30_os-prober.old </w:t>
      </w:r>
    </w:p>
    <w:p w14:paraId="3D7F8E31" w14:textId="3ED50519" w:rsidR="001B19FB" w:rsidRPr="00673858" w:rsidRDefault="001B19FB" w:rsidP="00607814">
      <w:pPr>
        <w:ind w:left="360"/>
        <w:jc w:val="both"/>
        <w:rPr>
          <w:b w:val="0"/>
          <w:bCs/>
          <w:color w:val="auto"/>
        </w:rPr>
      </w:pPr>
    </w:p>
    <w:p w14:paraId="4D9CAC38" w14:textId="0FADFE3A" w:rsidR="001B19FB" w:rsidRPr="00673858" w:rsidRDefault="00162CD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noProof/>
          <w:color w:val="auto"/>
        </w:rPr>
        <w:drawing>
          <wp:anchor distT="0" distB="0" distL="114300" distR="114300" simplePos="0" relativeHeight="251652096" behindDoc="0" locked="0" layoutInCell="1" allowOverlap="1" wp14:anchorId="1D87F025" wp14:editId="2F8C80F6">
            <wp:simplePos x="0" y="0"/>
            <wp:positionH relativeFrom="margin">
              <wp:align>center</wp:align>
            </wp:positionH>
            <wp:positionV relativeFrom="paragraph">
              <wp:posOffset>685165</wp:posOffset>
            </wp:positionV>
            <wp:extent cx="4682490" cy="1752600"/>
            <wp:effectExtent l="0" t="0" r="3810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  <w:bCs/>
          <w:color w:val="auto"/>
        </w:rPr>
        <w:t xml:space="preserve">Si hacemos un </w:t>
      </w:r>
      <w:proofErr w:type="spellStart"/>
      <w:r w:rsidRPr="00162CD8">
        <w:rPr>
          <w:color w:val="auto"/>
        </w:rPr>
        <w:t>ls</w:t>
      </w:r>
      <w:proofErr w:type="spellEnd"/>
      <w:r>
        <w:rPr>
          <w:b w:val="0"/>
          <w:bCs/>
          <w:color w:val="auto"/>
        </w:rPr>
        <w:t xml:space="preserve"> en nuestro directorio personal, podemos observar que se encuentran los ficheros de configuración de</w:t>
      </w:r>
      <w:r w:rsidRPr="00162CD8">
        <w:rPr>
          <w:color w:val="auto"/>
        </w:rPr>
        <w:t xml:space="preserve"> </w:t>
      </w:r>
      <w:proofErr w:type="spellStart"/>
      <w:r w:rsidRPr="00162CD8">
        <w:rPr>
          <w:color w:val="auto"/>
        </w:rPr>
        <w:t>grub</w:t>
      </w:r>
      <w:proofErr w:type="spellEnd"/>
      <w:r>
        <w:rPr>
          <w:b w:val="0"/>
          <w:bCs/>
          <w:color w:val="auto"/>
        </w:rPr>
        <w:t>:</w:t>
      </w:r>
    </w:p>
    <w:p w14:paraId="08AAE6FD" w14:textId="77777777" w:rsidR="001B19FB" w:rsidRPr="00673858" w:rsidRDefault="001B19FB" w:rsidP="00607814">
      <w:pPr>
        <w:ind w:left="360"/>
        <w:jc w:val="both"/>
        <w:rPr>
          <w:b w:val="0"/>
          <w:bCs/>
          <w:color w:val="auto"/>
        </w:rPr>
      </w:pPr>
    </w:p>
    <w:p w14:paraId="5C0D3FF2" w14:textId="035B1164" w:rsidR="001B19FB" w:rsidRPr="00673858" w:rsidRDefault="001B19FB" w:rsidP="00607814">
      <w:pPr>
        <w:ind w:left="360"/>
        <w:jc w:val="both"/>
        <w:rPr>
          <w:b w:val="0"/>
          <w:bCs/>
          <w:color w:val="auto"/>
        </w:rPr>
      </w:pPr>
    </w:p>
    <w:p w14:paraId="57B6E113" w14:textId="10C88460" w:rsidR="001B19FB" w:rsidRPr="00673858" w:rsidRDefault="00443F07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t xml:space="preserve">Una vez realiza la copia de seguridad de los ficheros de configuración de </w:t>
      </w:r>
      <w:r w:rsidRPr="00162CD8">
        <w:rPr>
          <w:color w:val="auto"/>
        </w:rPr>
        <w:t>grub2</w:t>
      </w:r>
      <w:r w:rsidRPr="00673858">
        <w:rPr>
          <w:b w:val="0"/>
          <w:bCs/>
          <w:color w:val="auto"/>
        </w:rPr>
        <w:t xml:space="preserve">, editaremos el fichero </w:t>
      </w:r>
      <w:r w:rsidRPr="00162CD8">
        <w:rPr>
          <w:color w:val="auto"/>
        </w:rPr>
        <w:t>/</w:t>
      </w:r>
      <w:proofErr w:type="spellStart"/>
      <w:r w:rsidRPr="00162CD8">
        <w:rPr>
          <w:color w:val="auto"/>
        </w:rPr>
        <w:t>etc</w:t>
      </w:r>
      <w:proofErr w:type="spellEnd"/>
      <w:r w:rsidRPr="00162CD8">
        <w:rPr>
          <w:color w:val="auto"/>
        </w:rPr>
        <w:t>/</w:t>
      </w:r>
      <w:proofErr w:type="spellStart"/>
      <w:proofErr w:type="gramStart"/>
      <w:r w:rsidRPr="00162CD8">
        <w:rPr>
          <w:color w:val="auto"/>
        </w:rPr>
        <w:t>grub.d</w:t>
      </w:r>
      <w:proofErr w:type="spellEnd"/>
      <w:proofErr w:type="gramEnd"/>
      <w:r w:rsidRPr="00162CD8">
        <w:rPr>
          <w:color w:val="auto"/>
        </w:rPr>
        <w:t>/00_header</w:t>
      </w:r>
      <w:r w:rsidRPr="00673858">
        <w:rPr>
          <w:b w:val="0"/>
          <w:bCs/>
          <w:color w:val="auto"/>
        </w:rPr>
        <w:t>:</w:t>
      </w:r>
    </w:p>
    <w:p w14:paraId="399CABC2" w14:textId="1DBCA8E3" w:rsidR="00443F07" w:rsidRPr="00673858" w:rsidRDefault="00162CD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noProof/>
          <w:color w:val="auto"/>
        </w:rPr>
        <w:drawing>
          <wp:anchor distT="0" distB="0" distL="114300" distR="114300" simplePos="0" relativeHeight="251659264" behindDoc="0" locked="0" layoutInCell="1" allowOverlap="1" wp14:anchorId="2EB88F7C" wp14:editId="4110FECE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4013835" cy="220980"/>
            <wp:effectExtent l="0" t="0" r="5715" b="762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B9463" w14:textId="2A9B2A90" w:rsidR="001B19FB" w:rsidRPr="00673858" w:rsidRDefault="001B19FB" w:rsidP="00607814">
      <w:pPr>
        <w:ind w:left="360"/>
        <w:jc w:val="both"/>
        <w:rPr>
          <w:b w:val="0"/>
          <w:bCs/>
          <w:color w:val="auto"/>
        </w:rPr>
      </w:pPr>
    </w:p>
    <w:p w14:paraId="1A0568EA" w14:textId="440BEA39" w:rsidR="001B19FB" w:rsidRDefault="001B19FB" w:rsidP="00607814">
      <w:pPr>
        <w:ind w:left="360"/>
        <w:jc w:val="both"/>
        <w:rPr>
          <w:b w:val="0"/>
          <w:bCs/>
          <w:color w:val="auto"/>
        </w:rPr>
      </w:pPr>
    </w:p>
    <w:p w14:paraId="1825534B" w14:textId="7327253C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3FCC6988" w14:textId="34AD5B95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799F242A" w14:textId="693B5292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23DB99DC" w14:textId="3AAA5933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342CCFEC" w14:textId="363154C5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1D8DE0B6" w14:textId="66F2631B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7BD0FD76" w14:textId="1B98A556" w:rsidR="00162CD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4A0B8552" w14:textId="77777777" w:rsidR="00162CD8" w:rsidRPr="00673858" w:rsidRDefault="00162CD8" w:rsidP="00607814">
      <w:pPr>
        <w:ind w:left="360"/>
        <w:jc w:val="both"/>
        <w:rPr>
          <w:b w:val="0"/>
          <w:bCs/>
          <w:color w:val="auto"/>
        </w:rPr>
      </w:pPr>
    </w:p>
    <w:p w14:paraId="554529DC" w14:textId="6FE1DC27" w:rsidR="001B19FB" w:rsidRPr="00673858" w:rsidRDefault="00443F07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lastRenderedPageBreak/>
        <w:t>Al final del fichero, introduciremos las siguientes líneas</w:t>
      </w:r>
      <w:r w:rsidR="00673858" w:rsidRPr="00673858">
        <w:rPr>
          <w:b w:val="0"/>
          <w:bCs/>
          <w:color w:val="auto"/>
        </w:rPr>
        <w:t xml:space="preserve"> para </w:t>
      </w:r>
      <w:r w:rsidR="00673858" w:rsidRPr="00162CD8">
        <w:rPr>
          <w:color w:val="auto"/>
        </w:rPr>
        <w:t xml:space="preserve">crear los usuarios de inicio de sesión del </w:t>
      </w:r>
      <w:proofErr w:type="spellStart"/>
      <w:r w:rsidR="00673858" w:rsidRPr="00162CD8">
        <w:rPr>
          <w:color w:val="auto"/>
        </w:rPr>
        <w:t>grub</w:t>
      </w:r>
      <w:proofErr w:type="spellEnd"/>
      <w:r w:rsidR="00673858" w:rsidRPr="00162CD8">
        <w:rPr>
          <w:color w:val="auto"/>
        </w:rPr>
        <w:t xml:space="preserve"> y le aplicaremos unas contraseñas</w:t>
      </w:r>
      <w:r w:rsidR="00673858" w:rsidRPr="00673858">
        <w:rPr>
          <w:b w:val="0"/>
          <w:bCs/>
          <w:color w:val="auto"/>
        </w:rPr>
        <w:t>:</w:t>
      </w:r>
    </w:p>
    <w:p w14:paraId="6A90454A" w14:textId="23074508" w:rsidR="00443F07" w:rsidRPr="00673858" w:rsidRDefault="00162CD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noProof/>
          <w:color w:val="auto"/>
        </w:rPr>
        <w:drawing>
          <wp:anchor distT="0" distB="0" distL="114300" distR="114300" simplePos="0" relativeHeight="251660288" behindDoc="0" locked="0" layoutInCell="1" allowOverlap="1" wp14:anchorId="7E459420" wp14:editId="22372871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2770505" cy="186690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8B981" w14:textId="7405F14E" w:rsidR="001B19FB" w:rsidRPr="00673858" w:rsidRDefault="001B19FB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br w:type="textWrapping" w:clear="all"/>
      </w:r>
    </w:p>
    <w:p w14:paraId="4FBF7C51" w14:textId="66A66459" w:rsidR="001B19FB" w:rsidRDefault="0067385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t>Una vez editado el archivo anterior, volvemos a aplicar los cambios con el comando:</w:t>
      </w:r>
    </w:p>
    <w:p w14:paraId="18649123" w14:textId="77777777" w:rsidR="00162CD8" w:rsidRPr="00162CD8" w:rsidRDefault="00162CD8" w:rsidP="00607814">
      <w:pPr>
        <w:ind w:left="360"/>
        <w:jc w:val="both"/>
        <w:rPr>
          <w:b w:val="0"/>
          <w:bCs/>
          <w:color w:val="auto"/>
          <w:sz w:val="18"/>
          <w:szCs w:val="14"/>
        </w:rPr>
      </w:pPr>
    </w:p>
    <w:p w14:paraId="04F88B8E" w14:textId="04F92FAB" w:rsidR="00673858" w:rsidRPr="00162CD8" w:rsidRDefault="00162CD8" w:rsidP="00607814">
      <w:pPr>
        <w:pStyle w:val="Prrafodelista"/>
        <w:numPr>
          <w:ilvl w:val="0"/>
          <w:numId w:val="2"/>
        </w:numPr>
        <w:ind w:left="1080"/>
        <w:jc w:val="both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s</w:t>
      </w:r>
      <w:r w:rsidR="00673858" w:rsidRPr="00162CD8">
        <w:rPr>
          <w:rFonts w:asciiTheme="minorHAnsi" w:hAnsiTheme="minorHAnsi" w:cstheme="minorHAnsi"/>
          <w:b/>
          <w:sz w:val="28"/>
          <w:szCs w:val="28"/>
        </w:rPr>
        <w:t>udo update-grub2</w:t>
      </w:r>
    </w:p>
    <w:p w14:paraId="795ABB88" w14:textId="6E47EBB8" w:rsidR="00673858" w:rsidRPr="00673858" w:rsidRDefault="00162CD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0C3FD729" wp14:editId="582AEF46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4991533" cy="1432684"/>
            <wp:effectExtent l="0" t="0" r="0" b="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5A086" w14:textId="0765FA81" w:rsidR="001B19FB" w:rsidRPr="00673858" w:rsidRDefault="001B19FB" w:rsidP="00607814">
      <w:pPr>
        <w:ind w:left="360"/>
        <w:jc w:val="both"/>
        <w:rPr>
          <w:b w:val="0"/>
          <w:bCs/>
          <w:color w:val="auto"/>
        </w:rPr>
      </w:pPr>
    </w:p>
    <w:p w14:paraId="194BA605" w14:textId="2829EECC" w:rsidR="0057209B" w:rsidRPr="00673858" w:rsidRDefault="0057209B" w:rsidP="00607814">
      <w:pPr>
        <w:ind w:left="360"/>
        <w:jc w:val="both"/>
        <w:rPr>
          <w:b w:val="0"/>
          <w:bCs/>
          <w:color w:val="auto"/>
        </w:rPr>
      </w:pPr>
    </w:p>
    <w:p w14:paraId="6BBADB34" w14:textId="270BE616" w:rsidR="0057209B" w:rsidRPr="00673858" w:rsidRDefault="0067385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t xml:space="preserve">Ahora editaremos otro archivo, en este caso el </w:t>
      </w:r>
      <w:r w:rsidRPr="00162CD8">
        <w:rPr>
          <w:color w:val="auto"/>
        </w:rPr>
        <w:t>/</w:t>
      </w:r>
      <w:proofErr w:type="spellStart"/>
      <w:r w:rsidRPr="00162CD8">
        <w:rPr>
          <w:color w:val="auto"/>
        </w:rPr>
        <w:t>etc</w:t>
      </w:r>
      <w:proofErr w:type="spellEnd"/>
      <w:r w:rsidRPr="00162CD8">
        <w:rPr>
          <w:color w:val="auto"/>
        </w:rPr>
        <w:t>/</w:t>
      </w:r>
      <w:proofErr w:type="spellStart"/>
      <w:proofErr w:type="gramStart"/>
      <w:r w:rsidRPr="00162CD8">
        <w:rPr>
          <w:color w:val="auto"/>
        </w:rPr>
        <w:t>grub.d</w:t>
      </w:r>
      <w:proofErr w:type="spellEnd"/>
      <w:proofErr w:type="gramEnd"/>
      <w:r w:rsidRPr="00162CD8">
        <w:rPr>
          <w:color w:val="auto"/>
        </w:rPr>
        <w:t>/10_linux</w:t>
      </w:r>
    </w:p>
    <w:p w14:paraId="61EC7C7E" w14:textId="0CD1742A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</w:p>
    <w:p w14:paraId="72EC2181" w14:textId="5A62267B" w:rsidR="0057209B" w:rsidRPr="00673858" w:rsidRDefault="00162CD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noProof/>
          <w:color w:val="auto"/>
        </w:rPr>
        <w:drawing>
          <wp:anchor distT="0" distB="0" distL="114300" distR="114300" simplePos="0" relativeHeight="251662336" behindDoc="0" locked="0" layoutInCell="1" allowOverlap="1" wp14:anchorId="7D6D5673" wp14:editId="026B1182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4608195" cy="160020"/>
            <wp:effectExtent l="0" t="0" r="1905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648E4" w14:textId="6449FB05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</w:p>
    <w:p w14:paraId="052FEAC0" w14:textId="1A4D8BDD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</w:p>
    <w:p w14:paraId="2BFB5509" w14:textId="63F9F323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</w:p>
    <w:p w14:paraId="06F180C0" w14:textId="79E502F7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</w:p>
    <w:p w14:paraId="61AFA6EE" w14:textId="2AA3D333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</w:p>
    <w:p w14:paraId="69EA2417" w14:textId="56777B05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</w:p>
    <w:p w14:paraId="40B7418A" w14:textId="515A12FD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</w:p>
    <w:p w14:paraId="67824BCC" w14:textId="77777777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</w:p>
    <w:p w14:paraId="60CA3B0A" w14:textId="25C5360B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lastRenderedPageBreak/>
        <w:t>Dentro del fichero, editaremos las siguientes líneas:</w:t>
      </w:r>
    </w:p>
    <w:p w14:paraId="68FA4585" w14:textId="0CA2C46D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</w:p>
    <w:p w14:paraId="2B5ADA32" w14:textId="17A14FB1" w:rsidR="00673858" w:rsidRDefault="00673858" w:rsidP="00607814">
      <w:pPr>
        <w:pStyle w:val="HTMLconformatoprevio"/>
        <w:numPr>
          <w:ilvl w:val="0"/>
          <w:numId w:val="2"/>
        </w:numPr>
        <w:ind w:left="1080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62CD8">
        <w:rPr>
          <w:rFonts w:asciiTheme="minorHAnsi" w:hAnsiTheme="minorHAnsi" w:cstheme="minorHAnsi"/>
          <w:b/>
          <w:sz w:val="28"/>
          <w:szCs w:val="28"/>
        </w:rPr>
        <w:t>echo "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</w:rPr>
        <w:t>menuentry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</w:rPr>
        <w:t xml:space="preserve"> '$(echo "$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</w:rPr>
        <w:t>title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</w:rPr>
        <w:t xml:space="preserve">" | 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</w:rPr>
        <w:t>grub_quote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</w:rPr>
        <w:t>)'</w:t>
      </w:r>
      <w:proofErr w:type="gramStart"/>
      <w:r w:rsidRPr="00162CD8">
        <w:rPr>
          <w:rFonts w:asciiTheme="minorHAnsi" w:hAnsiTheme="minorHAnsi" w:cstheme="minorHAnsi"/>
          <w:b/>
          <w:sz w:val="28"/>
          <w:szCs w:val="28"/>
        </w:rPr>
        <w:t xml:space="preserve"> ....</w:t>
      </w:r>
      <w:proofErr w:type="gramEnd"/>
      <w:r w:rsidRPr="00162CD8">
        <w:rPr>
          <w:rFonts w:asciiTheme="minorHAnsi" w:hAnsiTheme="minorHAnsi" w:cstheme="minorHAnsi"/>
          <w:b/>
          <w:sz w:val="28"/>
          <w:szCs w:val="28"/>
        </w:rPr>
        <w:t>. "</w:t>
      </w:r>
    </w:p>
    <w:p w14:paraId="227B086D" w14:textId="77777777" w:rsidR="00162CD8" w:rsidRPr="00162CD8" w:rsidRDefault="00162CD8" w:rsidP="00607814">
      <w:pPr>
        <w:pStyle w:val="HTMLconformatoprevio"/>
        <w:ind w:left="1080"/>
        <w:jc w:val="both"/>
        <w:rPr>
          <w:rFonts w:asciiTheme="minorHAnsi" w:hAnsiTheme="minorHAnsi" w:cstheme="minorHAnsi"/>
          <w:b/>
          <w:sz w:val="14"/>
          <w:szCs w:val="14"/>
        </w:rPr>
      </w:pPr>
    </w:p>
    <w:p w14:paraId="5A84C0AA" w14:textId="77777777" w:rsidR="00673858" w:rsidRPr="00162CD8" w:rsidRDefault="00673858" w:rsidP="00607814">
      <w:pPr>
        <w:pStyle w:val="HTMLconformatoprevio"/>
        <w:ind w:left="360"/>
        <w:jc w:val="both"/>
        <w:rPr>
          <w:rFonts w:asciiTheme="minorHAnsi" w:hAnsiTheme="minorHAnsi" w:cstheme="minorHAnsi"/>
          <w:b/>
          <w:sz w:val="14"/>
          <w:szCs w:val="14"/>
        </w:rPr>
      </w:pPr>
    </w:p>
    <w:p w14:paraId="654D79EB" w14:textId="7D753586" w:rsidR="00673858" w:rsidRPr="00162CD8" w:rsidRDefault="00673858" w:rsidP="00607814">
      <w:pPr>
        <w:pStyle w:val="HTMLconformatoprevio"/>
        <w:numPr>
          <w:ilvl w:val="0"/>
          <w:numId w:val="2"/>
        </w:numPr>
        <w:shd w:val="clear" w:color="auto" w:fill="FFFFFF"/>
        <w:ind w:left="1080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62CD8">
        <w:rPr>
          <w:rFonts w:asciiTheme="minorHAnsi" w:hAnsiTheme="minorHAnsi" w:cstheme="minorHAnsi"/>
          <w:b/>
          <w:sz w:val="28"/>
          <w:szCs w:val="28"/>
        </w:rPr>
        <w:t>echo "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</w:rPr>
        <w:t>menuentry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</w:rPr>
        <w:t xml:space="preserve"> '$(echo "$os" | </w:t>
      </w:r>
      <w:proofErr w:type="spellStart"/>
      <w:r w:rsidRPr="00162CD8">
        <w:rPr>
          <w:rFonts w:asciiTheme="minorHAnsi" w:hAnsiTheme="minorHAnsi" w:cstheme="minorHAnsi"/>
          <w:b/>
          <w:sz w:val="28"/>
          <w:szCs w:val="28"/>
        </w:rPr>
        <w:t>grub_quote</w:t>
      </w:r>
      <w:proofErr w:type="spellEnd"/>
      <w:r w:rsidRPr="00162CD8">
        <w:rPr>
          <w:rFonts w:asciiTheme="minorHAnsi" w:hAnsiTheme="minorHAnsi" w:cstheme="minorHAnsi"/>
          <w:b/>
          <w:sz w:val="28"/>
          <w:szCs w:val="28"/>
        </w:rPr>
        <w:t>)'</w:t>
      </w:r>
      <w:proofErr w:type="gramStart"/>
      <w:r w:rsidRPr="00162CD8">
        <w:rPr>
          <w:rFonts w:asciiTheme="minorHAnsi" w:hAnsiTheme="minorHAnsi" w:cstheme="minorHAnsi"/>
          <w:b/>
          <w:sz w:val="28"/>
          <w:szCs w:val="28"/>
        </w:rPr>
        <w:t xml:space="preserve"> ....</w:t>
      </w:r>
      <w:proofErr w:type="gramEnd"/>
      <w:r w:rsidRPr="00162CD8">
        <w:rPr>
          <w:rFonts w:asciiTheme="minorHAnsi" w:hAnsiTheme="minorHAnsi" w:cstheme="minorHAnsi"/>
          <w:b/>
          <w:sz w:val="28"/>
          <w:szCs w:val="28"/>
        </w:rPr>
        <w:t>. "</w:t>
      </w:r>
    </w:p>
    <w:p w14:paraId="5B5651FA" w14:textId="19B71958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</w:p>
    <w:p w14:paraId="2053F42D" w14:textId="6A5B83E5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t>Simplemente le añadiremos “</w:t>
      </w:r>
      <w:r w:rsidRPr="00162CD8">
        <w:rPr>
          <w:color w:val="auto"/>
        </w:rPr>
        <w:t>–</w:t>
      </w:r>
      <w:proofErr w:type="spellStart"/>
      <w:r w:rsidRPr="00162CD8">
        <w:rPr>
          <w:color w:val="auto"/>
        </w:rPr>
        <w:t>users</w:t>
      </w:r>
      <w:proofErr w:type="spellEnd"/>
      <w:r w:rsidRPr="00162CD8">
        <w:rPr>
          <w:color w:val="auto"/>
        </w:rPr>
        <w:t xml:space="preserve"> </w:t>
      </w:r>
      <w:proofErr w:type="spellStart"/>
      <w:proofErr w:type="gramStart"/>
      <w:r w:rsidRPr="00162CD8">
        <w:rPr>
          <w:color w:val="auto"/>
        </w:rPr>
        <w:t>root,alumno</w:t>
      </w:r>
      <w:proofErr w:type="spellEnd"/>
      <w:proofErr w:type="gramEnd"/>
      <w:r w:rsidRPr="00673858">
        <w:rPr>
          <w:b w:val="0"/>
          <w:bCs/>
          <w:color w:val="auto"/>
        </w:rPr>
        <w:t>”, tal y como aparece en la siguiente captura:</w:t>
      </w:r>
    </w:p>
    <w:p w14:paraId="7D6AB2A4" w14:textId="47B8FA4C" w:rsidR="0057209B" w:rsidRPr="00673858" w:rsidRDefault="00162CD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7C52452B" wp14:editId="1E670CC1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456393" cy="464860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04F99" w14:textId="558AC51E" w:rsidR="0057209B" w:rsidRPr="00673858" w:rsidRDefault="0057209B" w:rsidP="00607814">
      <w:pPr>
        <w:ind w:left="360"/>
        <w:jc w:val="both"/>
        <w:rPr>
          <w:b w:val="0"/>
          <w:bCs/>
          <w:color w:val="auto"/>
        </w:rPr>
      </w:pPr>
    </w:p>
    <w:p w14:paraId="3964AE18" w14:textId="0B94BAFD" w:rsidR="0057209B" w:rsidRPr="00673858" w:rsidRDefault="0057209B" w:rsidP="00607814">
      <w:pPr>
        <w:ind w:left="360"/>
        <w:jc w:val="both"/>
        <w:rPr>
          <w:b w:val="0"/>
          <w:bCs/>
          <w:color w:val="auto"/>
        </w:rPr>
      </w:pPr>
    </w:p>
    <w:p w14:paraId="63D62F02" w14:textId="225154BD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t>Una vez guardado, volvemos a aplicar los cambios con el comando:</w:t>
      </w:r>
    </w:p>
    <w:p w14:paraId="252CABDB" w14:textId="3DC9B831" w:rsidR="00673858" w:rsidRPr="00162CD8" w:rsidRDefault="00673858" w:rsidP="00607814">
      <w:pPr>
        <w:ind w:left="360"/>
        <w:jc w:val="both"/>
        <w:rPr>
          <w:b w:val="0"/>
          <w:bCs/>
          <w:color w:val="auto"/>
          <w:sz w:val="14"/>
          <w:szCs w:val="10"/>
        </w:rPr>
      </w:pPr>
    </w:p>
    <w:p w14:paraId="7EABFC26" w14:textId="1B5019A0" w:rsidR="00673858" w:rsidRPr="00162CD8" w:rsidRDefault="00673858" w:rsidP="00607814">
      <w:pPr>
        <w:pStyle w:val="Prrafodelista"/>
        <w:numPr>
          <w:ilvl w:val="0"/>
          <w:numId w:val="2"/>
        </w:numPr>
        <w:ind w:left="1080"/>
        <w:jc w:val="both"/>
        <w:rPr>
          <w:rFonts w:asciiTheme="minorHAnsi" w:hAnsiTheme="minorHAnsi" w:cstheme="minorHAnsi"/>
          <w:b/>
          <w:sz w:val="28"/>
          <w:szCs w:val="28"/>
        </w:rPr>
      </w:pPr>
      <w:r w:rsidRPr="00162CD8">
        <w:rPr>
          <w:rFonts w:asciiTheme="minorHAnsi" w:hAnsiTheme="minorHAnsi" w:cstheme="minorHAnsi"/>
          <w:b/>
          <w:sz w:val="28"/>
          <w:szCs w:val="28"/>
        </w:rPr>
        <w:t>sudo update-grub2</w:t>
      </w:r>
    </w:p>
    <w:p w14:paraId="043D6F3A" w14:textId="22C7A94B" w:rsidR="0057209B" w:rsidRPr="00673858" w:rsidRDefault="00162CD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noProof/>
          <w:color w:val="auto"/>
        </w:rPr>
        <w:drawing>
          <wp:anchor distT="0" distB="0" distL="114300" distR="114300" simplePos="0" relativeHeight="251664384" behindDoc="0" locked="0" layoutInCell="1" allowOverlap="1" wp14:anchorId="06E4D560" wp14:editId="41F8B46D">
            <wp:simplePos x="0" y="0"/>
            <wp:positionH relativeFrom="column">
              <wp:posOffset>472440</wp:posOffset>
            </wp:positionH>
            <wp:positionV relativeFrom="paragraph">
              <wp:posOffset>349885</wp:posOffset>
            </wp:positionV>
            <wp:extent cx="4953429" cy="1287892"/>
            <wp:effectExtent l="0" t="0" r="0" b="762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DCBD9" w14:textId="078ABA6A" w:rsidR="0057209B" w:rsidRPr="00673858" w:rsidRDefault="0057209B" w:rsidP="00607814">
      <w:pPr>
        <w:ind w:left="360"/>
        <w:jc w:val="both"/>
        <w:rPr>
          <w:b w:val="0"/>
          <w:bCs/>
          <w:color w:val="auto"/>
        </w:rPr>
      </w:pPr>
    </w:p>
    <w:p w14:paraId="701E2C8D" w14:textId="50A01854" w:rsidR="0057209B" w:rsidRPr="00673858" w:rsidRDefault="0057209B" w:rsidP="00607814">
      <w:pPr>
        <w:ind w:left="360"/>
        <w:jc w:val="both"/>
        <w:rPr>
          <w:b w:val="0"/>
          <w:bCs/>
          <w:color w:val="auto"/>
        </w:rPr>
      </w:pPr>
    </w:p>
    <w:p w14:paraId="28D23924" w14:textId="42BF60EA" w:rsidR="0057209B" w:rsidRPr="00673858" w:rsidRDefault="00673858" w:rsidP="00607814">
      <w:pPr>
        <w:ind w:left="360"/>
        <w:jc w:val="both"/>
        <w:rPr>
          <w:b w:val="0"/>
          <w:bCs/>
          <w:color w:val="auto"/>
        </w:rPr>
      </w:pPr>
      <w:r w:rsidRPr="00673858">
        <w:rPr>
          <w:b w:val="0"/>
          <w:bCs/>
          <w:color w:val="auto"/>
        </w:rPr>
        <w:t xml:space="preserve">Una vez aplicados los cambios, simplemente reiniciamos y comprobamos que nos pide </w:t>
      </w:r>
      <w:r w:rsidRPr="00162CD8">
        <w:rPr>
          <w:color w:val="auto"/>
        </w:rPr>
        <w:t>usuario y contraseña</w:t>
      </w:r>
      <w:r w:rsidRPr="00673858">
        <w:rPr>
          <w:b w:val="0"/>
          <w:bCs/>
          <w:color w:val="auto"/>
        </w:rPr>
        <w:t>. Aparte de que funcionen los dos usuarios.</w:t>
      </w:r>
    </w:p>
    <w:p w14:paraId="42F5BF15" w14:textId="735AB592" w:rsidR="00673858" w:rsidRPr="00673858" w:rsidRDefault="00673858" w:rsidP="00607814">
      <w:pPr>
        <w:ind w:left="360"/>
        <w:jc w:val="both"/>
        <w:rPr>
          <w:b w:val="0"/>
          <w:bCs/>
          <w:color w:val="auto"/>
        </w:rPr>
      </w:pPr>
    </w:p>
    <w:p w14:paraId="534B156B" w14:textId="7F68CE75" w:rsidR="00673858" w:rsidRDefault="00162CD8" w:rsidP="00607814">
      <w:pPr>
        <w:ind w:left="360"/>
      </w:pPr>
      <w:r w:rsidRPr="00673858">
        <w:rPr>
          <w:noProof/>
        </w:rPr>
        <w:drawing>
          <wp:anchor distT="0" distB="0" distL="114300" distR="114300" simplePos="0" relativeHeight="251665408" behindDoc="0" locked="0" layoutInCell="1" allowOverlap="1" wp14:anchorId="1E88795D" wp14:editId="6E6F06FE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3594650" cy="1181100"/>
            <wp:effectExtent l="0" t="0" r="635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312D4" w14:textId="65C63193" w:rsidR="0057209B" w:rsidRDefault="0057209B" w:rsidP="00607814">
      <w:pPr>
        <w:ind w:left="360"/>
      </w:pPr>
    </w:p>
    <w:p w14:paraId="0FC050A6" w14:textId="5FE2B04B" w:rsidR="0057209B" w:rsidRDefault="0057209B" w:rsidP="00607814">
      <w:pPr>
        <w:ind w:left="360"/>
      </w:pPr>
    </w:p>
    <w:p w14:paraId="16920BBC" w14:textId="7BD8E0A4" w:rsidR="0057209B" w:rsidRDefault="0057209B" w:rsidP="00607814">
      <w:pPr>
        <w:ind w:left="360"/>
      </w:pPr>
    </w:p>
    <w:p w14:paraId="4A2F005E" w14:textId="346C3616" w:rsidR="0057209B" w:rsidRDefault="0057209B" w:rsidP="00607814">
      <w:pPr>
        <w:ind w:left="360"/>
      </w:pPr>
    </w:p>
    <w:p w14:paraId="3663AE8D" w14:textId="6BC1304F" w:rsidR="00162CD8" w:rsidRDefault="00162CD8" w:rsidP="00607814">
      <w:pPr>
        <w:ind w:left="360"/>
      </w:pPr>
    </w:p>
    <w:p w14:paraId="6D674061" w14:textId="09819FB8" w:rsidR="00162CD8" w:rsidRPr="00607814" w:rsidRDefault="00162CD8" w:rsidP="00607814">
      <w:pPr>
        <w:ind w:left="360"/>
        <w:rPr>
          <w:b w:val="0"/>
          <w:bCs/>
          <w:color w:val="auto"/>
        </w:rPr>
      </w:pPr>
      <w:r w:rsidRPr="00607814">
        <w:rPr>
          <w:b w:val="0"/>
          <w:bCs/>
          <w:color w:val="auto"/>
        </w:rPr>
        <w:lastRenderedPageBreak/>
        <w:t xml:space="preserve">Si queremos </w:t>
      </w:r>
      <w:proofErr w:type="spellStart"/>
      <w:r w:rsidRPr="00607814">
        <w:rPr>
          <w:b w:val="0"/>
          <w:bCs/>
          <w:color w:val="auto"/>
        </w:rPr>
        <w:t>securizar</w:t>
      </w:r>
      <w:proofErr w:type="spellEnd"/>
      <w:r w:rsidRPr="00607814">
        <w:rPr>
          <w:b w:val="0"/>
          <w:bCs/>
          <w:color w:val="auto"/>
        </w:rPr>
        <w:t xml:space="preserve"> aún más el </w:t>
      </w:r>
      <w:proofErr w:type="spellStart"/>
      <w:r w:rsidRPr="00607814">
        <w:rPr>
          <w:color w:val="auto"/>
        </w:rPr>
        <w:t>grub</w:t>
      </w:r>
      <w:proofErr w:type="spellEnd"/>
      <w:r w:rsidRPr="00607814">
        <w:rPr>
          <w:b w:val="0"/>
          <w:bCs/>
          <w:color w:val="auto"/>
        </w:rPr>
        <w:t xml:space="preserve">, ya que si alguien se mete en el archivo </w:t>
      </w:r>
      <w:r w:rsidRPr="00607814">
        <w:rPr>
          <w:color w:val="auto"/>
        </w:rPr>
        <w:t>/</w:t>
      </w:r>
      <w:proofErr w:type="spellStart"/>
      <w:r w:rsidRPr="00607814">
        <w:rPr>
          <w:color w:val="auto"/>
        </w:rPr>
        <w:t>etc</w:t>
      </w:r>
      <w:proofErr w:type="spellEnd"/>
      <w:r w:rsidRPr="00607814">
        <w:rPr>
          <w:color w:val="auto"/>
        </w:rPr>
        <w:t>/</w:t>
      </w:r>
      <w:proofErr w:type="spellStart"/>
      <w:proofErr w:type="gramStart"/>
      <w:r w:rsidRPr="00607814">
        <w:rPr>
          <w:color w:val="auto"/>
        </w:rPr>
        <w:t>grub.d</w:t>
      </w:r>
      <w:proofErr w:type="spellEnd"/>
      <w:proofErr w:type="gramEnd"/>
      <w:r w:rsidRPr="00607814">
        <w:rPr>
          <w:color w:val="auto"/>
        </w:rPr>
        <w:t>/00_header</w:t>
      </w:r>
      <w:r w:rsidRPr="00607814">
        <w:rPr>
          <w:b w:val="0"/>
          <w:bCs/>
          <w:color w:val="auto"/>
        </w:rPr>
        <w:t xml:space="preserve">, podrá ver las contraseñas. </w:t>
      </w:r>
    </w:p>
    <w:p w14:paraId="4CD91AA1" w14:textId="7978E289" w:rsidR="00162CD8" w:rsidRPr="00607814" w:rsidRDefault="00162CD8" w:rsidP="00607814">
      <w:pPr>
        <w:ind w:left="360"/>
        <w:rPr>
          <w:b w:val="0"/>
          <w:bCs/>
          <w:color w:val="auto"/>
        </w:rPr>
      </w:pPr>
      <w:r w:rsidRPr="00607814">
        <w:rPr>
          <w:b w:val="0"/>
          <w:bCs/>
          <w:color w:val="auto"/>
        </w:rPr>
        <w:t xml:space="preserve">Así que, podemos cifrar las contraseñas con una herramienta que nos ofrece </w:t>
      </w:r>
      <w:proofErr w:type="spellStart"/>
      <w:r w:rsidRPr="00607814">
        <w:rPr>
          <w:color w:val="auto"/>
        </w:rPr>
        <w:t>grub</w:t>
      </w:r>
      <w:proofErr w:type="spellEnd"/>
      <w:r w:rsidRPr="00607814">
        <w:rPr>
          <w:b w:val="0"/>
          <w:bCs/>
          <w:color w:val="auto"/>
        </w:rPr>
        <w:t xml:space="preserve">, el cual las cifra con el </w:t>
      </w:r>
      <w:r w:rsidRPr="00607814">
        <w:rPr>
          <w:color w:val="auto"/>
        </w:rPr>
        <w:t>algoritmo pbkdf2</w:t>
      </w:r>
      <w:r w:rsidRPr="00607814">
        <w:rPr>
          <w:b w:val="0"/>
          <w:bCs/>
          <w:color w:val="auto"/>
        </w:rPr>
        <w:t>.</w:t>
      </w:r>
    </w:p>
    <w:p w14:paraId="2D97AC04" w14:textId="71A50D22" w:rsidR="00162CD8" w:rsidRPr="00607814" w:rsidRDefault="00162CD8" w:rsidP="00607814">
      <w:pPr>
        <w:ind w:left="360"/>
        <w:rPr>
          <w:b w:val="0"/>
          <w:bCs/>
          <w:color w:val="auto"/>
        </w:rPr>
      </w:pPr>
      <w:r w:rsidRPr="00607814">
        <w:rPr>
          <w:b w:val="0"/>
          <w:bCs/>
          <w:color w:val="auto"/>
        </w:rPr>
        <w:t>Para cifrarlas utilizaremos el comando:</w:t>
      </w:r>
    </w:p>
    <w:p w14:paraId="63F5BF58" w14:textId="77777777" w:rsidR="00162CD8" w:rsidRPr="00162CD8" w:rsidRDefault="00162CD8" w:rsidP="00607814">
      <w:pPr>
        <w:ind w:left="360"/>
        <w:rPr>
          <w:color w:val="auto"/>
          <w:sz w:val="14"/>
          <w:szCs w:val="10"/>
        </w:rPr>
      </w:pPr>
    </w:p>
    <w:p w14:paraId="6AAEC6D4" w14:textId="6AF28B96" w:rsidR="00162CD8" w:rsidRPr="00162CD8" w:rsidRDefault="00162CD8" w:rsidP="00607814">
      <w:pPr>
        <w:pStyle w:val="Prrafodelista"/>
        <w:numPr>
          <w:ilvl w:val="0"/>
          <w:numId w:val="2"/>
        </w:numPr>
        <w:ind w:left="1080"/>
        <w:rPr>
          <w:rFonts w:asciiTheme="minorHAnsi" w:hAnsiTheme="minorHAnsi" w:cstheme="minorHAnsi"/>
          <w:b/>
          <w:bCs/>
          <w:sz w:val="28"/>
          <w:szCs w:val="28"/>
        </w:rPr>
      </w:pPr>
      <w:r w:rsidRPr="00162CD8">
        <w:rPr>
          <w:rFonts w:asciiTheme="minorHAnsi" w:hAnsiTheme="minorHAnsi" w:cstheme="minorHAnsi"/>
          <w:b/>
          <w:bCs/>
          <w:sz w:val="28"/>
          <w:szCs w:val="28"/>
        </w:rPr>
        <w:t>sudo grub-mkpasswd-pbkdf2</w:t>
      </w:r>
    </w:p>
    <w:p w14:paraId="25295B14" w14:textId="73E60B9F" w:rsidR="00162CD8" w:rsidRDefault="00162CD8" w:rsidP="00607814">
      <w:pPr>
        <w:ind w:left="360"/>
      </w:pPr>
      <w:r w:rsidRPr="00162CD8">
        <w:rPr>
          <w:noProof/>
        </w:rPr>
        <w:drawing>
          <wp:anchor distT="0" distB="0" distL="114300" distR="114300" simplePos="0" relativeHeight="251666432" behindDoc="0" locked="0" layoutInCell="1" allowOverlap="1" wp14:anchorId="27561358" wp14:editId="5B58DB21">
            <wp:simplePos x="0" y="0"/>
            <wp:positionH relativeFrom="margin">
              <wp:align>center</wp:align>
            </wp:positionH>
            <wp:positionV relativeFrom="paragraph">
              <wp:posOffset>374015</wp:posOffset>
            </wp:positionV>
            <wp:extent cx="5539740" cy="2415540"/>
            <wp:effectExtent l="0" t="0" r="3810" b="3810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"/>
                    <a:stretch/>
                  </pic:blipFill>
                  <pic:spPr bwMode="auto">
                    <a:xfrm>
                      <a:off x="0" y="0"/>
                      <a:ext cx="553974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BF776D" w14:textId="0F1F05CF" w:rsidR="00162CD8" w:rsidRDefault="00162CD8" w:rsidP="00607814">
      <w:pPr>
        <w:ind w:left="360"/>
      </w:pPr>
    </w:p>
    <w:p w14:paraId="59DC73C4" w14:textId="3248AE95" w:rsidR="00162CD8" w:rsidRPr="00607814" w:rsidRDefault="00162CD8" w:rsidP="00607814">
      <w:pPr>
        <w:ind w:left="360"/>
        <w:rPr>
          <w:b w:val="0"/>
          <w:bCs/>
          <w:color w:val="auto"/>
        </w:rPr>
      </w:pPr>
      <w:r w:rsidRPr="00607814">
        <w:rPr>
          <w:b w:val="0"/>
          <w:bCs/>
          <w:color w:val="auto"/>
        </w:rPr>
        <w:t xml:space="preserve">Las líneas que nos ha devuelto el anterior comando, serían las contraseñas cifradas. Volvemos al archivo </w:t>
      </w:r>
      <w:r w:rsidRPr="00607814">
        <w:rPr>
          <w:color w:val="auto"/>
        </w:rPr>
        <w:t>/</w:t>
      </w:r>
      <w:proofErr w:type="spellStart"/>
      <w:r w:rsidRPr="00607814">
        <w:rPr>
          <w:color w:val="auto"/>
        </w:rPr>
        <w:t>etc</w:t>
      </w:r>
      <w:proofErr w:type="spellEnd"/>
      <w:r w:rsidRPr="00607814">
        <w:rPr>
          <w:color w:val="auto"/>
        </w:rPr>
        <w:t>/</w:t>
      </w:r>
      <w:proofErr w:type="spellStart"/>
      <w:proofErr w:type="gramStart"/>
      <w:r w:rsidRPr="00607814">
        <w:rPr>
          <w:color w:val="auto"/>
        </w:rPr>
        <w:t>grub.d</w:t>
      </w:r>
      <w:proofErr w:type="spellEnd"/>
      <w:proofErr w:type="gramEnd"/>
      <w:r w:rsidRPr="00607814">
        <w:rPr>
          <w:color w:val="auto"/>
        </w:rPr>
        <w:t>/00_header</w:t>
      </w:r>
      <w:r w:rsidRPr="00607814">
        <w:rPr>
          <w:b w:val="0"/>
          <w:bCs/>
          <w:color w:val="auto"/>
        </w:rPr>
        <w:t xml:space="preserve"> y actualizamos las contraseñas:</w:t>
      </w:r>
    </w:p>
    <w:p w14:paraId="671CFA68" w14:textId="63F0ACC5" w:rsidR="0057209B" w:rsidRDefault="00162CD8" w:rsidP="00607814">
      <w:pPr>
        <w:ind w:left="360"/>
      </w:pPr>
      <w:r w:rsidRPr="0057209B">
        <w:rPr>
          <w:noProof/>
        </w:rPr>
        <w:drawing>
          <wp:anchor distT="0" distB="0" distL="114300" distR="114300" simplePos="0" relativeHeight="251667456" behindDoc="0" locked="0" layoutInCell="1" allowOverlap="1" wp14:anchorId="0FC438B9" wp14:editId="2320F076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5555461" cy="1798476"/>
            <wp:effectExtent l="0" t="0" r="7620" b="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6A1E4" w14:textId="6B420EC2" w:rsidR="00162CD8" w:rsidRDefault="00162CD8" w:rsidP="00607814">
      <w:pPr>
        <w:ind w:left="360"/>
      </w:pPr>
    </w:p>
    <w:p w14:paraId="0E98732D" w14:textId="41B5B21D" w:rsidR="0057209B" w:rsidRDefault="0057209B" w:rsidP="00607814">
      <w:pPr>
        <w:ind w:left="360"/>
      </w:pPr>
    </w:p>
    <w:p w14:paraId="727ED4CE" w14:textId="31624AB2" w:rsidR="00162CD8" w:rsidRDefault="00162CD8" w:rsidP="00607814">
      <w:pPr>
        <w:ind w:left="360"/>
      </w:pPr>
    </w:p>
    <w:p w14:paraId="22D86489" w14:textId="15927360" w:rsidR="00162CD8" w:rsidRDefault="00162CD8" w:rsidP="00607814">
      <w:pPr>
        <w:ind w:left="360"/>
      </w:pPr>
    </w:p>
    <w:p w14:paraId="2E60F075" w14:textId="57F59663" w:rsidR="00162CD8" w:rsidRDefault="00162CD8" w:rsidP="00607814">
      <w:pPr>
        <w:ind w:left="360"/>
      </w:pPr>
    </w:p>
    <w:p w14:paraId="039744A9" w14:textId="5D31C210" w:rsidR="00162CD8" w:rsidRDefault="00162CD8" w:rsidP="00607814">
      <w:pPr>
        <w:ind w:left="360"/>
      </w:pPr>
    </w:p>
    <w:p w14:paraId="58EEC244" w14:textId="5A9F9E77" w:rsidR="00162CD8" w:rsidRDefault="00162CD8" w:rsidP="00607814">
      <w:pPr>
        <w:ind w:left="360"/>
      </w:pPr>
    </w:p>
    <w:p w14:paraId="388F2D6C" w14:textId="67CE5B2E" w:rsidR="00162CD8" w:rsidRDefault="00162CD8" w:rsidP="00607814">
      <w:pPr>
        <w:ind w:left="360"/>
      </w:pPr>
    </w:p>
    <w:p w14:paraId="728CD078" w14:textId="11D9E7F9" w:rsidR="00162CD8" w:rsidRPr="00607814" w:rsidRDefault="00162CD8" w:rsidP="00607814">
      <w:pPr>
        <w:ind w:left="360"/>
        <w:rPr>
          <w:b w:val="0"/>
          <w:bCs/>
          <w:color w:val="auto"/>
        </w:rPr>
      </w:pPr>
      <w:r w:rsidRPr="00607814">
        <w:rPr>
          <w:b w:val="0"/>
          <w:bCs/>
          <w:color w:val="auto"/>
        </w:rPr>
        <w:lastRenderedPageBreak/>
        <w:t>Por último</w:t>
      </w:r>
      <w:r w:rsidR="00607814" w:rsidRPr="00607814">
        <w:rPr>
          <w:b w:val="0"/>
          <w:bCs/>
          <w:color w:val="auto"/>
        </w:rPr>
        <w:t>, volvemos a aplicar los cambios con el comando:</w:t>
      </w:r>
    </w:p>
    <w:p w14:paraId="6FA4F034" w14:textId="77777777" w:rsidR="00607814" w:rsidRPr="00607814" w:rsidRDefault="00607814" w:rsidP="00607814">
      <w:pPr>
        <w:ind w:left="360"/>
        <w:rPr>
          <w:sz w:val="14"/>
          <w:szCs w:val="10"/>
        </w:rPr>
      </w:pPr>
    </w:p>
    <w:p w14:paraId="3B21119E" w14:textId="79FB1215" w:rsidR="00607814" w:rsidRPr="00607814" w:rsidRDefault="00607814" w:rsidP="00607814">
      <w:pPr>
        <w:pStyle w:val="Prrafodelista"/>
        <w:numPr>
          <w:ilvl w:val="0"/>
          <w:numId w:val="2"/>
        </w:numPr>
        <w:ind w:left="1080"/>
        <w:rPr>
          <w:rFonts w:asciiTheme="minorHAnsi" w:hAnsiTheme="minorHAnsi" w:cstheme="minorHAnsi"/>
          <w:b/>
          <w:bCs/>
          <w:sz w:val="28"/>
          <w:szCs w:val="28"/>
        </w:rPr>
      </w:pPr>
      <w:r w:rsidRPr="00607814">
        <w:rPr>
          <w:rFonts w:asciiTheme="minorHAnsi" w:hAnsiTheme="minorHAnsi" w:cstheme="minorHAnsi"/>
          <w:b/>
          <w:bCs/>
          <w:sz w:val="28"/>
          <w:szCs w:val="28"/>
        </w:rPr>
        <w:t>sudo update-grub2</w:t>
      </w:r>
    </w:p>
    <w:p w14:paraId="1D37C481" w14:textId="7079F032" w:rsidR="0057209B" w:rsidRDefault="00607814" w:rsidP="0057209B">
      <w:r w:rsidRPr="0057209B">
        <w:rPr>
          <w:noProof/>
        </w:rPr>
        <w:drawing>
          <wp:anchor distT="0" distB="0" distL="114300" distR="114300" simplePos="0" relativeHeight="251668480" behindDoc="0" locked="0" layoutInCell="1" allowOverlap="1" wp14:anchorId="6712920A" wp14:editId="1100B3C4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4991533" cy="1341236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05E1C" w14:textId="7EE34924" w:rsidR="0057209B" w:rsidRPr="0057209B" w:rsidRDefault="0057209B" w:rsidP="0057209B"/>
    <w:sectPr w:rsidR="0057209B" w:rsidRPr="0057209B" w:rsidSect="00370673">
      <w:headerReference w:type="default" r:id="rId26"/>
      <w:footerReference w:type="default" r:id="rId27"/>
      <w:pgSz w:w="11906" w:h="16838" w:code="9"/>
      <w:pgMar w:top="720" w:right="936" w:bottom="720" w:left="936" w:header="0" w:footer="20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EDA30" w14:textId="77777777" w:rsidR="00AE0A38" w:rsidRDefault="00AE0A38">
      <w:r>
        <w:separator/>
      </w:r>
    </w:p>
    <w:p w14:paraId="54D50767" w14:textId="77777777" w:rsidR="00AE0A38" w:rsidRDefault="00AE0A38"/>
  </w:endnote>
  <w:endnote w:type="continuationSeparator" w:id="0">
    <w:p w14:paraId="42B4BADF" w14:textId="77777777" w:rsidR="00AE0A38" w:rsidRDefault="00AE0A38">
      <w:r>
        <w:continuationSeparator/>
      </w:r>
    </w:p>
    <w:p w14:paraId="2A71CCAA" w14:textId="77777777" w:rsidR="00AE0A38" w:rsidRDefault="00AE0A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741448887"/>
      <w:docPartObj>
        <w:docPartGallery w:val="Page Numbers (Bottom of Page)"/>
        <w:docPartUnique/>
      </w:docPartObj>
    </w:sdtPr>
    <w:sdtEndPr/>
    <w:sdtContent>
      <w:p w14:paraId="3DE41E06" w14:textId="49C7EE96" w:rsidR="00DF027C" w:rsidRDefault="00370673">
        <w:pPr>
          <w:pStyle w:val="Piedepgina"/>
          <w:rPr>
            <w:noProof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6D06C49" wp14:editId="2816BBAD">
                  <wp:simplePos x="0" y="0"/>
                  <wp:positionH relativeFrom="page">
                    <wp:align>left</wp:align>
                  </wp:positionH>
                  <wp:positionV relativeFrom="page">
                    <wp:posOffset>9654540</wp:posOffset>
                  </wp:positionV>
                  <wp:extent cx="899160" cy="1033780"/>
                  <wp:effectExtent l="0" t="0" r="0" b="0"/>
                  <wp:wrapNone/>
                  <wp:docPr id="10" name="Triángulo isósceles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899160" cy="103378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3A1953">
                              <a:alpha val="5500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D6F354" w14:textId="77777777" w:rsidR="00370673" w:rsidRPr="00D3275E" w:rsidRDefault="00370673">
                              <w:pPr>
                                <w:jc w:val="center"/>
                                <w:rPr>
                                  <w:rFonts w:ascii="Nirmala UI" w:hAnsi="Nirmala UI" w:cs="Nirmala UI"/>
                                  <w:sz w:val="14"/>
                                  <w:szCs w:val="36"/>
                                </w:rPr>
                              </w:pPr>
                              <w:r w:rsidRPr="00D3275E">
                                <w:rPr>
                                  <w:rFonts w:ascii="Nirmala UI" w:hAnsi="Nirmala UI" w:cs="Nirmala UI"/>
                                  <w:color w:val="auto"/>
                                  <w:sz w:val="10"/>
                                  <w:szCs w:val="10"/>
                                </w:rPr>
                                <w:fldChar w:fldCharType="begin"/>
                              </w:r>
                              <w:r w:rsidRPr="00D3275E">
                                <w:rPr>
                                  <w:rFonts w:ascii="Nirmala UI" w:hAnsi="Nirmala UI" w:cs="Nirmala UI"/>
                                  <w:sz w:val="14"/>
                                  <w:szCs w:val="10"/>
                                </w:rPr>
                                <w:instrText>PAGE    \* MERGEFORMAT</w:instrText>
                              </w:r>
                              <w:r w:rsidRPr="00D3275E">
                                <w:rPr>
                                  <w:rFonts w:ascii="Nirmala UI" w:hAnsi="Nirmala UI" w:cs="Nirmala UI"/>
                                  <w:color w:val="auto"/>
                                  <w:sz w:val="10"/>
                                  <w:szCs w:val="10"/>
                                </w:rPr>
                                <w:fldChar w:fldCharType="separate"/>
                              </w:r>
                              <w:r w:rsidRPr="00D3275E">
                                <w:rPr>
                                  <w:rFonts w:ascii="Nirmala UI" w:eastAsiaTheme="majorEastAsia" w:hAnsi="Nirmala UI" w:cs="Nirmala UI"/>
                                  <w:color w:val="FFFFFF" w:themeColor="background1"/>
                                  <w:sz w:val="36"/>
                                  <w:szCs w:val="36"/>
                                </w:rPr>
                                <w:t>2</w:t>
                              </w:r>
                              <w:r w:rsidRPr="00D3275E">
                                <w:rPr>
                                  <w:rFonts w:ascii="Nirmala UI" w:eastAsiaTheme="majorEastAsia" w:hAnsi="Nirmala UI" w:cs="Nirmala UI"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6D06C49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10" o:spid="_x0000_s1028" type="#_x0000_t5" style="position:absolute;margin-left:0;margin-top:760.2pt;width:70.8pt;height:81.4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" adj="21600" fillcolor="#3a1953" stroked="f">
                  <v:fill opacity="35980f"/>
                  <v:textbox>
                    <w:txbxContent>
                      <w:p w14:paraId="24D6F354" w14:textId="77777777" w:rsidR="00370673" w:rsidRPr="00D3275E" w:rsidRDefault="00370673">
                        <w:pPr>
                          <w:jc w:val="center"/>
                          <w:rPr>
                            <w:rFonts w:ascii="Nirmala UI" w:hAnsi="Nirmala UI" w:cs="Nirmala UI"/>
                            <w:sz w:val="14"/>
                            <w:szCs w:val="36"/>
                          </w:rPr>
                        </w:pPr>
                        <w:r w:rsidRPr="00D3275E">
                          <w:rPr>
                            <w:rFonts w:ascii="Nirmala UI" w:hAnsi="Nirmala UI" w:cs="Nirmala UI"/>
                            <w:color w:val="auto"/>
                            <w:sz w:val="10"/>
                            <w:szCs w:val="10"/>
                          </w:rPr>
                          <w:fldChar w:fldCharType="begin"/>
                        </w:r>
                        <w:r w:rsidRPr="00D3275E">
                          <w:rPr>
                            <w:rFonts w:ascii="Nirmala UI" w:hAnsi="Nirmala UI" w:cs="Nirmala UI"/>
                            <w:sz w:val="14"/>
                            <w:szCs w:val="10"/>
                          </w:rPr>
                          <w:instrText>PAGE    \* MERGEFORMAT</w:instrText>
                        </w:r>
                        <w:r w:rsidRPr="00D3275E">
                          <w:rPr>
                            <w:rFonts w:ascii="Nirmala UI" w:hAnsi="Nirmala UI" w:cs="Nirmala UI"/>
                            <w:color w:val="auto"/>
                            <w:sz w:val="10"/>
                            <w:szCs w:val="10"/>
                          </w:rPr>
                          <w:fldChar w:fldCharType="separate"/>
                        </w:r>
                        <w:r w:rsidRPr="00D3275E">
                          <w:rPr>
                            <w:rFonts w:ascii="Nirmala UI" w:eastAsiaTheme="majorEastAsia" w:hAnsi="Nirmala UI" w:cs="Nirmala UI"/>
                            <w:color w:val="FFFFFF" w:themeColor="background1"/>
                            <w:sz w:val="36"/>
                            <w:szCs w:val="36"/>
                          </w:rPr>
                          <w:t>2</w:t>
                        </w:r>
                        <w:r w:rsidRPr="00D3275E">
                          <w:rPr>
                            <w:rFonts w:ascii="Nirmala UI" w:eastAsiaTheme="majorEastAsia" w:hAnsi="Nirmala UI" w:cs="Nirmala UI"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D2A35" w14:textId="77777777" w:rsidR="00AE0A38" w:rsidRDefault="00AE0A38">
      <w:r>
        <w:separator/>
      </w:r>
    </w:p>
    <w:p w14:paraId="5FD9091F" w14:textId="77777777" w:rsidR="00AE0A38" w:rsidRDefault="00AE0A38"/>
  </w:footnote>
  <w:footnote w:type="continuationSeparator" w:id="0">
    <w:p w14:paraId="3E3EA083" w14:textId="77777777" w:rsidR="00AE0A38" w:rsidRDefault="00AE0A38">
      <w:r>
        <w:continuationSeparator/>
      </w:r>
    </w:p>
    <w:p w14:paraId="03A0A254" w14:textId="77777777" w:rsidR="00AE0A38" w:rsidRDefault="00AE0A3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465FE2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8224E0"/>
            <w:right w:val="nil"/>
          </w:tcBorders>
        </w:tcPr>
        <w:p w14:paraId="6FD300A8" w14:textId="5A1EFE92" w:rsidR="00D077E9" w:rsidRPr="00465FE2" w:rsidRDefault="00D077E9" w:rsidP="00370673">
          <w:pPr>
            <w:pStyle w:val="Encabezado"/>
            <w:spacing w:before="60"/>
            <w:rPr>
              <w:noProof/>
              <w:color w:val="3A1953"/>
            </w:rPr>
          </w:pPr>
        </w:p>
        <w:p w14:paraId="0D5FFBA4" w14:textId="01F26046" w:rsidR="00370673" w:rsidRPr="00465FE2" w:rsidRDefault="00465FE2" w:rsidP="00370673">
          <w:pPr>
            <w:spacing w:before="60"/>
            <w:rPr>
              <w:color w:val="3A1953"/>
            </w:rPr>
          </w:pPr>
          <w:r w:rsidRPr="00465FE2">
            <w:rPr>
              <w:color w:val="3A1953"/>
              <w:sz w:val="24"/>
              <w:szCs w:val="20"/>
            </w:rPr>
            <w:t>CONFIGURAR BOOT MANAGER DE LINUX</w:t>
          </w:r>
          <w:r>
            <w:rPr>
              <w:color w:val="3A1953"/>
              <w:sz w:val="24"/>
              <w:szCs w:val="20"/>
            </w:rPr>
            <w:t xml:space="preserve">                                                        SEGURIDAD INFORMÁTICA</w:t>
          </w:r>
        </w:p>
      </w:tc>
    </w:tr>
  </w:tbl>
  <w:p w14:paraId="23DFB0F7" w14:textId="1ECA8362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D46BB"/>
    <w:multiLevelType w:val="hybridMultilevel"/>
    <w:tmpl w:val="6BCA892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0E555F8"/>
    <w:multiLevelType w:val="hybridMultilevel"/>
    <w:tmpl w:val="AFDAB6A8"/>
    <w:lvl w:ilvl="0" w:tplc="A81A6F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>
      <o:colormru v:ext="edit" colors="#fcfcfe,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2482E"/>
    <w:rsid w:val="00044D7F"/>
    <w:rsid w:val="00050324"/>
    <w:rsid w:val="000533B4"/>
    <w:rsid w:val="00053E14"/>
    <w:rsid w:val="00067046"/>
    <w:rsid w:val="000747A0"/>
    <w:rsid w:val="0007650E"/>
    <w:rsid w:val="00082817"/>
    <w:rsid w:val="000A0150"/>
    <w:rsid w:val="000A66C0"/>
    <w:rsid w:val="000E63C9"/>
    <w:rsid w:val="000F1E9E"/>
    <w:rsid w:val="00130E9D"/>
    <w:rsid w:val="00150A6D"/>
    <w:rsid w:val="00162CD8"/>
    <w:rsid w:val="00185B35"/>
    <w:rsid w:val="001B19FB"/>
    <w:rsid w:val="001F2BC8"/>
    <w:rsid w:val="001F5F6B"/>
    <w:rsid w:val="00243EBC"/>
    <w:rsid w:val="00246A35"/>
    <w:rsid w:val="0027232F"/>
    <w:rsid w:val="00284348"/>
    <w:rsid w:val="002A4D68"/>
    <w:rsid w:val="002D4714"/>
    <w:rsid w:val="002E0066"/>
    <w:rsid w:val="002E45B3"/>
    <w:rsid w:val="002F51F5"/>
    <w:rsid w:val="00312137"/>
    <w:rsid w:val="00330359"/>
    <w:rsid w:val="0033762F"/>
    <w:rsid w:val="00360494"/>
    <w:rsid w:val="00362063"/>
    <w:rsid w:val="00364257"/>
    <w:rsid w:val="00366C7E"/>
    <w:rsid w:val="00370673"/>
    <w:rsid w:val="00384EA3"/>
    <w:rsid w:val="003A39A1"/>
    <w:rsid w:val="003C2191"/>
    <w:rsid w:val="003D3863"/>
    <w:rsid w:val="004110DE"/>
    <w:rsid w:val="0044085A"/>
    <w:rsid w:val="00443F07"/>
    <w:rsid w:val="00465FE2"/>
    <w:rsid w:val="004A779D"/>
    <w:rsid w:val="004B21A5"/>
    <w:rsid w:val="004D2193"/>
    <w:rsid w:val="004E5FEE"/>
    <w:rsid w:val="004F68AB"/>
    <w:rsid w:val="005037F0"/>
    <w:rsid w:val="00516A86"/>
    <w:rsid w:val="005275F6"/>
    <w:rsid w:val="0057209B"/>
    <w:rsid w:val="00572102"/>
    <w:rsid w:val="0057729A"/>
    <w:rsid w:val="005F1BB0"/>
    <w:rsid w:val="00607814"/>
    <w:rsid w:val="00614CED"/>
    <w:rsid w:val="00654CDF"/>
    <w:rsid w:val="0065652C"/>
    <w:rsid w:val="00656C4D"/>
    <w:rsid w:val="00673858"/>
    <w:rsid w:val="006829CB"/>
    <w:rsid w:val="006E5716"/>
    <w:rsid w:val="00725004"/>
    <w:rsid w:val="007302B3"/>
    <w:rsid w:val="00730733"/>
    <w:rsid w:val="007309A6"/>
    <w:rsid w:val="00730E3A"/>
    <w:rsid w:val="00732DBB"/>
    <w:rsid w:val="00736AAF"/>
    <w:rsid w:val="00765B2A"/>
    <w:rsid w:val="007740B7"/>
    <w:rsid w:val="00783A34"/>
    <w:rsid w:val="007C013A"/>
    <w:rsid w:val="007C6B52"/>
    <w:rsid w:val="007D16C5"/>
    <w:rsid w:val="007D3329"/>
    <w:rsid w:val="00862FE4"/>
    <w:rsid w:val="0086389A"/>
    <w:rsid w:val="0087605E"/>
    <w:rsid w:val="008941AE"/>
    <w:rsid w:val="008B1FEE"/>
    <w:rsid w:val="008C5047"/>
    <w:rsid w:val="008E1952"/>
    <w:rsid w:val="00903C32"/>
    <w:rsid w:val="00916B16"/>
    <w:rsid w:val="009173B9"/>
    <w:rsid w:val="0093335D"/>
    <w:rsid w:val="0093613E"/>
    <w:rsid w:val="00943026"/>
    <w:rsid w:val="00966B81"/>
    <w:rsid w:val="00977F79"/>
    <w:rsid w:val="00992CB8"/>
    <w:rsid w:val="009C7720"/>
    <w:rsid w:val="00A01BB1"/>
    <w:rsid w:val="00A048AA"/>
    <w:rsid w:val="00A23AFA"/>
    <w:rsid w:val="00A2779C"/>
    <w:rsid w:val="00A31B3E"/>
    <w:rsid w:val="00A430D3"/>
    <w:rsid w:val="00A532F3"/>
    <w:rsid w:val="00A8489E"/>
    <w:rsid w:val="00AA38B4"/>
    <w:rsid w:val="00AB02A7"/>
    <w:rsid w:val="00AC29F3"/>
    <w:rsid w:val="00AD6F41"/>
    <w:rsid w:val="00AE0A38"/>
    <w:rsid w:val="00B231E5"/>
    <w:rsid w:val="00B56BF1"/>
    <w:rsid w:val="00B57653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3275E"/>
    <w:rsid w:val="00D41411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25F46"/>
    <w:rsid w:val="00E4754B"/>
    <w:rsid w:val="00E543AD"/>
    <w:rsid w:val="00E54A6A"/>
    <w:rsid w:val="00E620B0"/>
    <w:rsid w:val="00E74C20"/>
    <w:rsid w:val="00E81B40"/>
    <w:rsid w:val="00EF555B"/>
    <w:rsid w:val="00F027BB"/>
    <w:rsid w:val="00F11DCF"/>
    <w:rsid w:val="00F162EA"/>
    <w:rsid w:val="00F52D27"/>
    <w:rsid w:val="00F8146F"/>
    <w:rsid w:val="00F83527"/>
    <w:rsid w:val="00FD583F"/>
    <w:rsid w:val="00FD7488"/>
    <w:rsid w:val="00FE5957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#fcfcfe,white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43F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43F07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3106">
          <w:blockQuote w:val="1"/>
          <w:marLeft w:val="0"/>
          <w:marRight w:val="0"/>
          <w:marTop w:val="330"/>
          <w:marBottom w:val="330"/>
          <w:divBdr>
            <w:top w:val="none" w:sz="0" w:space="0" w:color="auto"/>
            <w:left w:val="single" w:sz="12" w:space="0" w:color="0073AA"/>
            <w:bottom w:val="none" w:sz="0" w:space="0" w:color="auto"/>
            <w:right w:val="none" w:sz="0" w:space="0" w:color="auto"/>
          </w:divBdr>
        </w:div>
        <w:div w:id="1043363806">
          <w:blockQuote w:val="1"/>
          <w:marLeft w:val="0"/>
          <w:marRight w:val="0"/>
          <w:marTop w:val="330"/>
          <w:marBottom w:val="330"/>
          <w:divBdr>
            <w:top w:val="none" w:sz="0" w:space="0" w:color="auto"/>
            <w:left w:val="single" w:sz="12" w:space="0" w:color="0073AA"/>
            <w:bottom w:val="none" w:sz="0" w:space="0" w:color="auto"/>
            <w:right w:val="none" w:sz="0" w:space="0" w:color="auto"/>
          </w:divBdr>
        </w:div>
        <w:div w:id="546256003">
          <w:blockQuote w:val="1"/>
          <w:marLeft w:val="0"/>
          <w:marRight w:val="0"/>
          <w:marTop w:val="330"/>
          <w:marBottom w:val="330"/>
          <w:divBdr>
            <w:top w:val="none" w:sz="0" w:space="0" w:color="auto"/>
            <w:left w:val="single" w:sz="12" w:space="0" w:color="0073AA"/>
            <w:bottom w:val="none" w:sz="0" w:space="0" w:color="auto"/>
            <w:right w:val="none" w:sz="0" w:space="0" w:color="auto"/>
          </w:divBdr>
        </w:div>
        <w:div w:id="372274104">
          <w:blockQuote w:val="1"/>
          <w:marLeft w:val="0"/>
          <w:marRight w:val="0"/>
          <w:marTop w:val="330"/>
          <w:marBottom w:val="330"/>
          <w:divBdr>
            <w:top w:val="none" w:sz="0" w:space="0" w:color="auto"/>
            <w:left w:val="single" w:sz="12" w:space="0" w:color="0073AA"/>
            <w:bottom w:val="none" w:sz="0" w:space="0" w:color="auto"/>
            <w:right w:val="none" w:sz="0" w:space="0" w:color="auto"/>
          </w:divBdr>
        </w:div>
      </w:divsChild>
    </w:div>
    <w:div w:id="13657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8C4E0E28AF4D02A8730B3155470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43EF5-35C6-4EC1-9974-661D61832C62}"/>
      </w:docPartPr>
      <w:docPartBody>
        <w:p w:rsidR="005B3B57" w:rsidRDefault="00F3130E">
          <w:pPr>
            <w:pStyle w:val="7E8C4E0E28AF4D02A8730B3155470821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0E"/>
    <w:rsid w:val="005B3B57"/>
    <w:rsid w:val="00634786"/>
    <w:rsid w:val="00F3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8C4E0E28AF4D02A8730B3155470821">
    <w:name w:val="7E8C4E0E28AF4D02A8730B31554708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5</TotalTime>
  <Pages>8</Pages>
  <Words>474</Words>
  <Characters>2610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García</dc:creator>
  <cp:keywords/>
  <cp:lastModifiedBy>Juan Carlos Navidad García</cp:lastModifiedBy>
  <cp:revision>5</cp:revision>
  <cp:lastPrinted>2006-08-01T17:47:00Z</cp:lastPrinted>
  <dcterms:created xsi:type="dcterms:W3CDTF">2022-01-14T13:14:00Z</dcterms:created>
  <dcterms:modified xsi:type="dcterms:W3CDTF">2022-01-14T18:27:00Z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