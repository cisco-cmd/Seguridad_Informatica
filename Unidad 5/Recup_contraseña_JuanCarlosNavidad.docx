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CF4FE"/>
  <w:body>
    <w:p w14:paraId="4A2E57AD" w14:textId="2CE5D2A3" w:rsidR="00D077E9" w:rsidRDefault="00B01C79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0838EE70" wp14:editId="1BFC1EBC">
            <wp:simplePos x="0" y="0"/>
            <wp:positionH relativeFrom="margin">
              <wp:posOffset>-8147685</wp:posOffset>
            </wp:positionH>
            <wp:positionV relativeFrom="paragraph">
              <wp:posOffset>-762000</wp:posOffset>
            </wp:positionV>
            <wp:extent cx="18795820" cy="11276330"/>
            <wp:effectExtent l="57150" t="0" r="64135" b="115570"/>
            <wp:wrapNone/>
            <wp:docPr id="9" name="Imagen 9" descr="Fondos de pantalla de Windows 10 - FondosM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s de pantalla de Windows 10 - FondosMi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905" cy="112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lumMod val="10000"/>
                          <a:lumOff val="90000"/>
                        </a:schemeClr>
                      </a:outerShdw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534AD0E2" w:rsidR="00D077E9" w:rsidRDefault="00D077E9" w:rsidP="00AB02A7">
            <w:pPr>
              <w:rPr>
                <w:noProof/>
              </w:rPr>
            </w:pPr>
          </w:p>
          <w:p w14:paraId="19779501" w14:textId="352A0A71" w:rsidR="00D077E9" w:rsidRDefault="007740B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5" behindDoc="1" locked="0" layoutInCell="1" allowOverlap="1" wp14:anchorId="109145AA" wp14:editId="7430517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465455</wp:posOffset>
                      </wp:positionV>
                      <wp:extent cx="3139440" cy="1607820"/>
                      <wp:effectExtent l="0" t="0" r="0" b="0"/>
                      <wp:wrapTight wrapText="bothSides">
                        <wp:wrapPolygon edited="0">
                          <wp:start x="393" y="0"/>
                          <wp:lineTo x="393" y="21242"/>
                          <wp:lineTo x="21102" y="21242"/>
                          <wp:lineTo x="21102" y="0"/>
                          <wp:lineTo x="393" y="0"/>
                        </wp:wrapPolygon>
                      </wp:wrapTight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16078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19F76A7A" w:rsidR="00D077E9" w:rsidRPr="003C545B" w:rsidRDefault="002470BF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2681F0"/>
                                      <w:sz w:val="56"/>
                                      <w:szCs w:val="56"/>
                                      <w:lang w:bidi="es-ES"/>
                                    </w:rPr>
                                    <w:t>RECUPERACIÓN DE CONTRASEÑA EN WINDOWS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0;margin-top:36.65pt;width:247.2pt;height:126.6pt;z-index:-25165823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" filled="f" stroked="f" strokeweight=".5pt">
                      <v:textbox>
                        <w:txbxContent>
                          <w:p w14:paraId="6E4B0DF9" w14:textId="19F76A7A" w:rsidR="00D077E9" w:rsidRPr="003C545B" w:rsidRDefault="002470BF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2681F0"/>
                                <w:sz w:val="56"/>
                                <w:szCs w:val="56"/>
                                <w:lang w:bidi="es-ES"/>
                              </w:rPr>
                              <w:t>RECUPERACIÓN DE CONTRASEÑA EN WINDOWS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15C98D35" w:rsidR="00D077E9" w:rsidRDefault="00F76A44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1BEC329D" wp14:editId="0CD53172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4611370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B12DBD5" id="Conector recto 32" o:spid="_x0000_s1026" alt="divisor de texto" style="position:absolute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pt,363.1pt" to="117.9pt,3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" strokecolor="#2681f0" strokeweight="3pt"/>
                  </w:pict>
                </mc:Fallback>
              </mc:AlternateContent>
            </w:r>
            <w:r w:rsidR="007740B7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31217187" wp14:editId="69D690A5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207010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942C7D0" id="Conector recto 5" o:spid="_x0000_s1026" alt="divisor de texto" style="position:absolute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1pt,16.3pt" to="117.6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" strokecolor="#2681f0" strokeweight="3pt"/>
                  </w:pict>
                </mc:Fallback>
              </mc:AlternateContent>
            </w:r>
            <w:r w:rsidR="007740B7" w:rsidRPr="00370673"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463196D0" wp14:editId="7A4E65FE">
                  <wp:simplePos x="0" y="0"/>
                  <wp:positionH relativeFrom="column">
                    <wp:posOffset>381195</wp:posOffset>
                  </wp:positionH>
                  <wp:positionV relativeFrom="paragraph">
                    <wp:posOffset>1017905</wp:posOffset>
                  </wp:positionV>
                  <wp:extent cx="2651760" cy="2667831"/>
                  <wp:effectExtent l="0" t="0" r="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2667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5718B82" wp14:editId="0A31D5AF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21C9D17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211B3F9F" w14:textId="6573F27B" w:rsidR="00D077E9" w:rsidRDefault="00F76A44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063CF8FC" wp14:editId="78A4D9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10795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583735AC" w:rsidR="00704F0E" w:rsidRPr="003C545B" w:rsidRDefault="002470BF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2681F0"/>
                                      <w:sz w:val="28"/>
                                      <w:szCs w:val="28"/>
                                      <w:lang w:bidi="es-ES"/>
                                    </w:rPr>
                                    <w:t>SEGURIDAD INFORMÁTICA</w:t>
                                  </w:r>
                                </w:p>
                                <w:p w14:paraId="3095BFCE" w14:textId="6E9B5CD1" w:rsidR="00F76A44" w:rsidRPr="003C545B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28"/>
                                      <w:szCs w:val="28"/>
                                    </w:rPr>
                                  </w:pPr>
                                  <w:r w:rsidRPr="003C545B">
                                    <w:rPr>
                                      <w:rFonts w:ascii="Nirmala UI" w:hAnsi="Nirmala UI" w:cs="Nirmala UI"/>
                                      <w:color w:val="2681F0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0;margin-top:.85pt;width:247.2pt;height:49.2pt;z-index:25165824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" filled="f" stroked="f" strokeweight=".5pt">
                      <v:textbox>
                        <w:txbxContent>
                          <w:p w14:paraId="477B20C9" w14:textId="583735AC" w:rsidR="00704F0E" w:rsidRPr="003C545B" w:rsidRDefault="002470BF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SEGURIDAD INFORMÁTICA</w:t>
                            </w:r>
                          </w:p>
                          <w:p w14:paraId="3095BFCE" w14:textId="6E9B5CD1" w:rsidR="00F76A44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D64701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12CADC0" w14:textId="1A40C5E9" w:rsidR="00D077E9" w:rsidRPr="00370673" w:rsidRDefault="006413FB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sdt>
              <w:sdtPr>
                <w:rPr>
                  <w:rFonts w:ascii="Nirmala UI" w:hAnsi="Nirmala UI" w:cs="Nirmala UI"/>
                  <w:noProof/>
                  <w:color w:val="2665F0" w:themeColor="text2" w:themeTint="99"/>
                </w:rPr>
                <w:id w:val="-1740469667"/>
                <w:placeholder>
                  <w:docPart w:val="7E8C4E0E28AF4D02A8730B3155470821"/>
                </w:placeholder>
                <w15:appearance w15:val="hidden"/>
              </w:sdtPr>
              <w:sdtEndPr/>
              <w:sdtContent>
                <w:r w:rsidR="00370673" w:rsidRPr="00370673">
                  <w:rPr>
                    <w:rFonts w:ascii="Nirmala UI" w:hAnsi="Nirmala UI" w:cs="Nirmala UI"/>
                    <w:noProof/>
                    <w:color w:val="2665F0" w:themeColor="text2" w:themeTint="99"/>
                  </w:rPr>
                  <w:t>Sistemas Operativos en Red</w:t>
                </w:r>
              </w:sdtContent>
            </w:sdt>
          </w:p>
          <w:p w14:paraId="2A12433E" w14:textId="29FC6329" w:rsidR="00D077E9" w:rsidRPr="00370673" w:rsidRDefault="00370673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r w:rsidRPr="00370673">
              <w:rPr>
                <w:rFonts w:ascii="Nirmala UI" w:hAnsi="Nirmala UI" w:cs="Nirmala UI"/>
                <w:noProof/>
                <w:color w:val="2665F0" w:themeColor="text2" w:themeTint="99"/>
              </w:rPr>
              <w:t>Juan Carlos Navidad García</w:t>
            </w:r>
          </w:p>
          <w:p w14:paraId="19AA669C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93AAC8A" w14:textId="19C3A9F2" w:rsidR="007740B7" w:rsidRPr="00362063" w:rsidRDefault="00F76A44" w:rsidP="00362063">
      <w:pPr>
        <w:spacing w:after="20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704234" wp14:editId="7C4EE4EC">
            <wp:simplePos x="0" y="0"/>
            <wp:positionH relativeFrom="column">
              <wp:posOffset>-754380</wp:posOffset>
            </wp:positionH>
            <wp:positionV relativeFrom="paragraph">
              <wp:posOffset>6160770</wp:posOffset>
            </wp:positionV>
            <wp:extent cx="8190230" cy="4243673"/>
            <wp:effectExtent l="628650" t="1466850" r="610870" b="2413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alphaModFix amt="5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230" cy="42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850900" dist="838200" dir="16200000" rotWithShape="0">
                        <a:schemeClr val="bg1">
                          <a:lumMod val="75000"/>
                          <a:alpha val="59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F0E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6BDF55B" wp14:editId="61F9EEC3">
                <wp:simplePos x="0" y="0"/>
                <wp:positionH relativeFrom="column">
                  <wp:posOffset>-201930</wp:posOffset>
                </wp:positionH>
                <wp:positionV relativeFrom="paragraph">
                  <wp:posOffset>230505</wp:posOffset>
                </wp:positionV>
                <wp:extent cx="3938905" cy="8648700"/>
                <wp:effectExtent l="285750" t="342900" r="29019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53000">
                              <a:schemeClr val="accent1">
                                <a:lumMod val="5000"/>
                                <a:lumOff val="95000"/>
                                <a:alpha val="82000"/>
                              </a:schemeClr>
                            </a:gs>
                            <a:gs pos="100000">
                              <a:schemeClr val="accent1">
                                <a:lumMod val="20000"/>
                                <a:lumOff val="80000"/>
                                <a:alpha val="86000"/>
                              </a:schemeClr>
                            </a:gs>
                            <a:gs pos="62000">
                              <a:schemeClr val="accent2">
                                <a:lumMod val="20000"/>
                                <a:lumOff val="80000"/>
                                <a:alpha val="98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chemeClr val="tx2"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6005FB" id="Rectángulo: esquinas redondeadas 12" o:spid="_x0000_s1026" style="position:absolute;margin-left:-15.9pt;margin-top:18.15pt;width:310.15pt;height:68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" fillcolor="#ecf8fe [180]" stroked="f" strokeweight="2pt">
                <v:fill opacity="56360f" color2="#b1e4fd [660]" o:opacity2="53739f" colors="0 #ecf8ff;34734f #ecf8ff;40632f #d7e9f5" focus="100%" type="gradient"/>
                <v:shadow on="t" type="perspective" color="#082a75 [3215]" opacity="38010f" origin=",.5" offset="0,0" matrix="66191f,,,66191f"/>
              </v:round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CB2E24F" w14:textId="1FD0CAE3" w:rsidR="004740DE" w:rsidRPr="004740DE" w:rsidRDefault="004740DE" w:rsidP="004740DE">
      <w:pPr>
        <w:pStyle w:val="Ttulo3"/>
        <w:numPr>
          <w:ilvl w:val="0"/>
          <w:numId w:val="2"/>
        </w:numPr>
        <w:rPr>
          <w:rFonts w:ascii="Poppins" w:hAnsi="Poppins" w:cs="Poppins"/>
          <w:noProof/>
          <w:color w:val="194969" w:themeColor="accent2" w:themeShade="80"/>
        </w:rPr>
      </w:pPr>
      <w:r w:rsidRPr="004740DE">
        <w:rPr>
          <w:rFonts w:ascii="Poppins" w:hAnsi="Poppins" w:cs="Poppins"/>
          <w:noProof/>
          <w:color w:val="194969" w:themeColor="accent2" w:themeShade="80"/>
        </w:rPr>
        <w:lastRenderedPageBreak/>
        <w:t>¿Cómo cambiar la contraseña de Windows en caso de ser olvidada</w:t>
      </w:r>
      <w:r w:rsidRPr="004740DE">
        <w:rPr>
          <w:rFonts w:ascii="Poppins" w:hAnsi="Poppins" w:cs="Poppins"/>
          <w:noProof/>
          <w:color w:val="194969" w:themeColor="accent2" w:themeShade="80"/>
        </w:rPr>
        <w:t>?</w:t>
      </w:r>
    </w:p>
    <w:p w14:paraId="55A0E49D" w14:textId="77777777" w:rsidR="004740DE" w:rsidRDefault="004740DE" w:rsidP="004740DE"/>
    <w:p w14:paraId="5092B899" w14:textId="1340B666" w:rsidR="001F4EF2" w:rsidRDefault="004740DE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rFonts w:ascii="Segoe UI" w:hAnsi="Segoe UI" w:cs="Segoe UI"/>
          <w:b w:val="0"/>
          <w:bCs/>
          <w:color w:val="auto"/>
          <w:sz w:val="24"/>
          <w:szCs w:val="24"/>
        </w:rPr>
        <w:t>En caso de que se nos olvide nuestra contraseña de inicio de sesión de Windows, podemos realizar un método no muy ortodo</w:t>
      </w:r>
      <w:r w:rsidR="001F4EF2">
        <w:rPr>
          <w:rFonts w:ascii="Segoe UI" w:hAnsi="Segoe UI" w:cs="Segoe UI"/>
          <w:b w:val="0"/>
          <w:bCs/>
          <w:color w:val="auto"/>
          <w:sz w:val="24"/>
          <w:szCs w:val="24"/>
        </w:rPr>
        <w:t>xo, ya que puede ser utilizado para otros fines…</w:t>
      </w:r>
      <w:r w:rsidR="00271405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Pero en caso de emergencia, nos va a ser de muchísima ayuda.</w:t>
      </w:r>
    </w:p>
    <w:p w14:paraId="48CF915D" w14:textId="30A8C3AD" w:rsidR="000C4D02" w:rsidRDefault="000C4D02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556790CC" w14:textId="17B9B004" w:rsidR="000C4D02" w:rsidRDefault="000C4D02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rFonts w:ascii="Segoe UI" w:hAnsi="Segoe UI" w:cs="Segoe UI"/>
          <w:b w:val="0"/>
          <w:bCs/>
          <w:color w:val="auto"/>
          <w:sz w:val="24"/>
          <w:szCs w:val="24"/>
        </w:rPr>
        <w:t>Este m</w:t>
      </w:r>
      <w:r w:rsidR="00FD4CE7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étodo de recuperación de contraseña sirve para </w:t>
      </w:r>
      <w:r w:rsidR="00FD4CE7" w:rsidRPr="00483706">
        <w:rPr>
          <w:rFonts w:ascii="Segoe UI" w:hAnsi="Segoe UI" w:cs="Segoe UI"/>
          <w:color w:val="auto"/>
          <w:sz w:val="24"/>
          <w:szCs w:val="24"/>
        </w:rPr>
        <w:t>Windows Vista</w:t>
      </w:r>
      <w:r w:rsidR="00FD4CE7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, </w:t>
      </w:r>
      <w:r w:rsidR="00FD4CE7" w:rsidRPr="00483706">
        <w:rPr>
          <w:rFonts w:ascii="Segoe UI" w:hAnsi="Segoe UI" w:cs="Segoe UI"/>
          <w:color w:val="auto"/>
          <w:sz w:val="24"/>
          <w:szCs w:val="24"/>
        </w:rPr>
        <w:t>Windows 7</w:t>
      </w:r>
      <w:r w:rsidR="00FD4CE7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, </w:t>
      </w:r>
      <w:r w:rsidR="00FD4CE7" w:rsidRPr="00483706">
        <w:rPr>
          <w:rFonts w:ascii="Segoe UI" w:hAnsi="Segoe UI" w:cs="Segoe UI"/>
          <w:color w:val="auto"/>
          <w:sz w:val="24"/>
          <w:szCs w:val="24"/>
        </w:rPr>
        <w:t>Windows 8/8.1</w:t>
      </w:r>
      <w:r w:rsidR="00FD4CE7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, </w:t>
      </w:r>
      <w:r w:rsidR="00FD4CE7" w:rsidRPr="00483706">
        <w:rPr>
          <w:rFonts w:ascii="Segoe UI" w:hAnsi="Segoe UI" w:cs="Segoe UI"/>
          <w:color w:val="auto"/>
          <w:sz w:val="24"/>
          <w:szCs w:val="24"/>
        </w:rPr>
        <w:t>Windows 10</w:t>
      </w:r>
      <w:r w:rsidR="00FD4CE7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y </w:t>
      </w:r>
      <w:r w:rsidR="00FD4CE7" w:rsidRPr="00483706">
        <w:rPr>
          <w:rFonts w:ascii="Segoe UI" w:hAnsi="Segoe UI" w:cs="Segoe UI"/>
          <w:color w:val="auto"/>
          <w:sz w:val="24"/>
          <w:szCs w:val="24"/>
        </w:rPr>
        <w:t>Windows 11</w:t>
      </w:r>
      <w:r w:rsidR="004963A2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, aunque también funciona con </w:t>
      </w:r>
      <w:r w:rsidR="004963A2" w:rsidRPr="006F5C6E">
        <w:rPr>
          <w:rFonts w:ascii="Segoe UI" w:hAnsi="Segoe UI" w:cs="Segoe UI"/>
          <w:color w:val="auto"/>
          <w:sz w:val="24"/>
          <w:szCs w:val="24"/>
        </w:rPr>
        <w:t xml:space="preserve">Windows </w:t>
      </w:r>
      <w:r w:rsidR="006F5C6E" w:rsidRPr="006F5C6E">
        <w:rPr>
          <w:rFonts w:ascii="Segoe UI" w:hAnsi="Segoe UI" w:cs="Segoe UI"/>
          <w:color w:val="auto"/>
          <w:sz w:val="24"/>
          <w:szCs w:val="24"/>
        </w:rPr>
        <w:t>Server</w:t>
      </w:r>
      <w:r w:rsidR="004963A2" w:rsidRPr="006F5C6E">
        <w:rPr>
          <w:rFonts w:ascii="Segoe UI" w:hAnsi="Segoe UI" w:cs="Segoe UI"/>
          <w:color w:val="auto"/>
          <w:sz w:val="24"/>
          <w:szCs w:val="24"/>
        </w:rPr>
        <w:t xml:space="preserve"> 2008 </w:t>
      </w:r>
      <w:r w:rsidR="004963A2">
        <w:rPr>
          <w:rFonts w:ascii="Segoe UI" w:hAnsi="Segoe UI" w:cs="Segoe UI"/>
          <w:b w:val="0"/>
          <w:bCs/>
          <w:color w:val="auto"/>
          <w:sz w:val="24"/>
          <w:szCs w:val="24"/>
        </w:rPr>
        <w:t>en adelante.</w:t>
      </w:r>
    </w:p>
    <w:p w14:paraId="629B26DE" w14:textId="77777777" w:rsidR="000C4D02" w:rsidRDefault="000C4D02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4692859B" w14:textId="774A831E" w:rsidR="00271405" w:rsidRDefault="00B16A24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El primer paso a seguir para restablecer la contraseña es iniciar nuestro equipo con Windows en </w:t>
      </w:r>
      <w:r w:rsidRPr="006F5C6E">
        <w:rPr>
          <w:rFonts w:ascii="Segoe UI" w:hAnsi="Segoe UI" w:cs="Segoe UI"/>
          <w:color w:val="auto"/>
          <w:sz w:val="24"/>
          <w:szCs w:val="24"/>
        </w:rPr>
        <w:t>modo recuperació</w:t>
      </w:r>
      <w:r w:rsidR="003B511E" w:rsidRPr="006F5C6E">
        <w:rPr>
          <w:rFonts w:ascii="Segoe UI" w:hAnsi="Segoe UI" w:cs="Segoe UI"/>
          <w:color w:val="auto"/>
          <w:sz w:val="24"/>
          <w:szCs w:val="24"/>
        </w:rPr>
        <w:t>n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>.</w:t>
      </w:r>
    </w:p>
    <w:p w14:paraId="1FA5E2F8" w14:textId="48E89370" w:rsidR="00B16A24" w:rsidRDefault="00131DFB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A este modo se puede acceder o </w:t>
      </w:r>
      <w:r w:rsidRPr="006F5C6E">
        <w:rPr>
          <w:rFonts w:ascii="Segoe UI" w:hAnsi="Segoe UI" w:cs="Segoe UI"/>
          <w:color w:val="auto"/>
          <w:sz w:val="24"/>
          <w:szCs w:val="24"/>
        </w:rPr>
        <w:t>apagando varias veces seguidas el equipo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o en algunos equipos, </w:t>
      </w:r>
      <w:r w:rsidRPr="006F5C6E">
        <w:rPr>
          <w:rFonts w:ascii="Segoe UI" w:hAnsi="Segoe UI" w:cs="Segoe UI"/>
          <w:color w:val="auto"/>
          <w:sz w:val="24"/>
          <w:szCs w:val="24"/>
        </w:rPr>
        <w:t>pulsando F11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antes de</w:t>
      </w:r>
      <w:r w:rsidR="00DE07D0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que inicie </w:t>
      </w:r>
      <w:r w:rsidR="00DE07D0" w:rsidRPr="006F5C6E">
        <w:rPr>
          <w:rFonts w:ascii="Segoe UI" w:hAnsi="Segoe UI" w:cs="Segoe UI"/>
          <w:color w:val="auto"/>
          <w:sz w:val="24"/>
          <w:szCs w:val="24"/>
        </w:rPr>
        <w:t>Windows</w:t>
      </w:r>
      <w:r w:rsidR="001C2E63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. </w:t>
      </w:r>
    </w:p>
    <w:p w14:paraId="1D6D075B" w14:textId="0E5B629F" w:rsidR="00224A15" w:rsidRDefault="00C44117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 w:rsidRPr="00C44117">
        <w:rPr>
          <w:rFonts w:ascii="Segoe UI" w:hAnsi="Segoe UI" w:cs="Segoe UI"/>
          <w:b w:val="0"/>
          <w:bCs/>
          <w:color w:val="auto"/>
          <w:sz w:val="24"/>
          <w:szCs w:val="24"/>
        </w:rPr>
        <w:drawing>
          <wp:anchor distT="0" distB="0" distL="114300" distR="114300" simplePos="0" relativeHeight="251659274" behindDoc="0" locked="0" layoutInCell="1" allowOverlap="1" wp14:anchorId="049C8EB0" wp14:editId="06AFC3C5">
            <wp:simplePos x="0" y="0"/>
            <wp:positionH relativeFrom="column">
              <wp:posOffset>1135380</wp:posOffset>
            </wp:positionH>
            <wp:positionV relativeFrom="paragraph">
              <wp:posOffset>353695</wp:posOffset>
            </wp:positionV>
            <wp:extent cx="4297600" cy="3512820"/>
            <wp:effectExtent l="0" t="0" r="825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33863" w14:textId="0EE1FAB3" w:rsidR="00C44117" w:rsidRDefault="00C44117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3B772218" w14:textId="77777777" w:rsidR="00C44117" w:rsidRDefault="00C44117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4F7AAA39" w14:textId="73FA04FA" w:rsidR="001C2E63" w:rsidRDefault="001C2E63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rFonts w:ascii="Segoe UI" w:hAnsi="Segoe UI" w:cs="Segoe UI"/>
          <w:b w:val="0"/>
          <w:bCs/>
          <w:color w:val="auto"/>
          <w:sz w:val="24"/>
          <w:szCs w:val="24"/>
        </w:rPr>
        <w:t>Cabe</w:t>
      </w:r>
      <w:r w:rsidR="00C44117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destacar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</w:t>
      </w:r>
      <w:r w:rsidR="00C44117">
        <w:rPr>
          <w:rFonts w:ascii="Segoe UI" w:hAnsi="Segoe UI" w:cs="Segoe UI"/>
          <w:b w:val="0"/>
          <w:bCs/>
          <w:color w:val="auto"/>
          <w:sz w:val="24"/>
          <w:szCs w:val="24"/>
        </w:rPr>
        <w:t>que,</w:t>
      </w:r>
      <w:r w:rsidR="004963A2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</w:t>
      </w:r>
      <w:r w:rsidR="004B7D70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con </w:t>
      </w:r>
      <w:r w:rsidR="004B7D70" w:rsidRPr="006F5C6E">
        <w:rPr>
          <w:rFonts w:ascii="Segoe UI" w:hAnsi="Segoe UI" w:cs="Segoe UI"/>
          <w:color w:val="auto"/>
          <w:sz w:val="24"/>
          <w:szCs w:val="24"/>
        </w:rPr>
        <w:t>Windows Vista</w:t>
      </w:r>
      <w:r w:rsidR="004963A2">
        <w:rPr>
          <w:rFonts w:ascii="Segoe UI" w:hAnsi="Segoe UI" w:cs="Segoe UI"/>
          <w:b w:val="0"/>
          <w:bCs/>
          <w:color w:val="auto"/>
          <w:sz w:val="24"/>
          <w:szCs w:val="24"/>
        </w:rPr>
        <w:t>,</w:t>
      </w:r>
      <w:r w:rsidR="004B7D70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</w:t>
      </w:r>
      <w:r w:rsidR="004B7D70" w:rsidRPr="006F5C6E">
        <w:rPr>
          <w:rFonts w:ascii="Segoe UI" w:hAnsi="Segoe UI" w:cs="Segoe UI"/>
          <w:color w:val="auto"/>
          <w:sz w:val="24"/>
          <w:szCs w:val="24"/>
        </w:rPr>
        <w:t>Windows 7</w:t>
      </w:r>
      <w:r w:rsidR="00054F9B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y </w:t>
      </w:r>
      <w:r w:rsidR="00054F9B" w:rsidRPr="006F5C6E">
        <w:rPr>
          <w:rFonts w:ascii="Segoe UI" w:hAnsi="Segoe UI" w:cs="Segoe UI"/>
          <w:color w:val="auto"/>
          <w:sz w:val="24"/>
          <w:szCs w:val="24"/>
        </w:rPr>
        <w:t>Windows Server 2008</w:t>
      </w:r>
      <w:r w:rsidR="004B7D70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, al no tener </w:t>
      </w:r>
      <w:r w:rsidR="000C4D02">
        <w:rPr>
          <w:rFonts w:ascii="Segoe UI" w:hAnsi="Segoe UI" w:cs="Segoe UI"/>
          <w:b w:val="0"/>
          <w:bCs/>
          <w:color w:val="auto"/>
          <w:sz w:val="24"/>
          <w:szCs w:val="24"/>
        </w:rPr>
        <w:t>modo recuperación, se realiza de otra manera que también explicaré.</w:t>
      </w:r>
    </w:p>
    <w:p w14:paraId="5FB03F7B" w14:textId="07804D2B" w:rsidR="00054F9B" w:rsidRDefault="00054F9B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601D2B48" w14:textId="77777777" w:rsidR="00054F9B" w:rsidRDefault="00054F9B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781C3468" w14:textId="6D1372A3" w:rsidR="000C4D02" w:rsidRDefault="000C4D02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1E21D6F8" w14:textId="77777777" w:rsidR="000C4D02" w:rsidRDefault="000C4D02" w:rsidP="0027140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091702BB" w14:textId="6CFA95E3" w:rsidR="00AC376A" w:rsidRPr="00862FF8" w:rsidRDefault="00AC376A" w:rsidP="00862FF8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bCs/>
        </w:rPr>
      </w:pPr>
      <w:r w:rsidRPr="00AC376A">
        <w:lastRenderedPageBreak/>
        <w:drawing>
          <wp:anchor distT="0" distB="0" distL="114300" distR="114300" simplePos="0" relativeHeight="251660298" behindDoc="0" locked="0" layoutInCell="1" allowOverlap="1" wp14:anchorId="5BCA91E2" wp14:editId="04BD0A44">
            <wp:simplePos x="0" y="0"/>
            <wp:positionH relativeFrom="margin">
              <wp:posOffset>4107180</wp:posOffset>
            </wp:positionH>
            <wp:positionV relativeFrom="paragraph">
              <wp:posOffset>0</wp:posOffset>
            </wp:positionV>
            <wp:extent cx="2263775" cy="742315"/>
            <wp:effectExtent l="0" t="0" r="3175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FF8">
        <w:rPr>
          <w:rFonts w:ascii="Segoe UI" w:hAnsi="Segoe UI" w:cs="Segoe UI"/>
          <w:bCs/>
        </w:rPr>
        <w:t xml:space="preserve">Una vez dentro del modo recuperación, le debemos de dar a </w:t>
      </w:r>
      <w:r w:rsidR="007B454E" w:rsidRPr="00862FF8">
        <w:rPr>
          <w:rFonts w:ascii="Segoe UI" w:hAnsi="Segoe UI" w:cs="Segoe UI"/>
          <w:bCs/>
        </w:rPr>
        <w:t>“</w:t>
      </w:r>
      <w:r w:rsidR="007B454E" w:rsidRPr="006F5C6E">
        <w:rPr>
          <w:rFonts w:ascii="Segoe UI" w:hAnsi="Segoe UI" w:cs="Segoe UI"/>
          <w:b/>
        </w:rPr>
        <w:t>S</w:t>
      </w:r>
      <w:r w:rsidRPr="006F5C6E">
        <w:rPr>
          <w:rFonts w:ascii="Segoe UI" w:hAnsi="Segoe UI" w:cs="Segoe UI"/>
          <w:b/>
        </w:rPr>
        <w:t>olucionar problemas</w:t>
      </w:r>
      <w:r w:rsidR="007B454E" w:rsidRPr="00862FF8">
        <w:rPr>
          <w:rFonts w:ascii="Segoe UI" w:hAnsi="Segoe UI" w:cs="Segoe UI"/>
          <w:bCs/>
        </w:rPr>
        <w:t>”</w:t>
      </w:r>
      <w:r w:rsidR="00745079" w:rsidRPr="00862FF8">
        <w:rPr>
          <w:rFonts w:ascii="Segoe UI" w:hAnsi="Segoe UI" w:cs="Segoe UI"/>
          <w:bCs/>
        </w:rPr>
        <w:t>:</w:t>
      </w:r>
    </w:p>
    <w:p w14:paraId="78C1F3FB" w14:textId="6CE9BED8" w:rsidR="007B454E" w:rsidRDefault="007B454E" w:rsidP="007B454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5E4B5D67" w14:textId="46DE5DB0" w:rsidR="007B454E" w:rsidRDefault="00745079" w:rsidP="007B454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 w:rsidRPr="00745079">
        <w:rPr>
          <w:rFonts w:ascii="Segoe UI" w:hAnsi="Segoe UI" w:cs="Segoe UI"/>
          <w:b w:val="0"/>
          <w:bCs/>
          <w:color w:val="auto"/>
          <w:sz w:val="24"/>
          <w:szCs w:val="24"/>
        </w:rPr>
        <w:drawing>
          <wp:anchor distT="0" distB="0" distL="114300" distR="114300" simplePos="0" relativeHeight="251661322" behindDoc="0" locked="0" layoutInCell="1" allowOverlap="1" wp14:anchorId="7663CCB2" wp14:editId="681051F5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2263140" cy="760730"/>
            <wp:effectExtent l="0" t="0" r="3810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5BBF8" w14:textId="0030D284" w:rsidR="007B454E" w:rsidRPr="00862FF8" w:rsidRDefault="007B454E" w:rsidP="00862FF8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bCs/>
        </w:rPr>
      </w:pPr>
      <w:r w:rsidRPr="00862FF8">
        <w:rPr>
          <w:rFonts w:ascii="Segoe UI" w:hAnsi="Segoe UI" w:cs="Segoe UI"/>
          <w:bCs/>
        </w:rPr>
        <w:t>Posteriormente a “</w:t>
      </w:r>
      <w:r w:rsidRPr="006F5C6E">
        <w:rPr>
          <w:rFonts w:ascii="Segoe UI" w:hAnsi="Segoe UI" w:cs="Segoe UI"/>
          <w:b/>
        </w:rPr>
        <w:t>Opciones avanzadas</w:t>
      </w:r>
      <w:r w:rsidRPr="00862FF8">
        <w:rPr>
          <w:rFonts w:ascii="Segoe UI" w:hAnsi="Segoe UI" w:cs="Segoe UI"/>
          <w:bCs/>
        </w:rPr>
        <w:t>”</w:t>
      </w:r>
      <w:r w:rsidR="00745079" w:rsidRPr="00862FF8">
        <w:rPr>
          <w:rFonts w:ascii="Segoe UI" w:hAnsi="Segoe UI" w:cs="Segoe UI"/>
          <w:bCs/>
        </w:rPr>
        <w:t>:</w:t>
      </w:r>
    </w:p>
    <w:p w14:paraId="0E9BF308" w14:textId="0FC74297" w:rsidR="00745079" w:rsidRDefault="00745079" w:rsidP="007B454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6A5255AC" w14:textId="73AD97E0" w:rsidR="00745079" w:rsidRDefault="00745079" w:rsidP="007B454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65A857E5" w14:textId="25C1666E" w:rsidR="00745079" w:rsidRPr="00862FF8" w:rsidRDefault="00862FF8" w:rsidP="00862FF8">
      <w:pPr>
        <w:jc w:val="both"/>
        <w:rPr>
          <w:rFonts w:ascii="Segoe UI" w:hAnsi="Segoe UI" w:cs="Segoe UI"/>
          <w:bCs/>
          <w:color w:val="auto"/>
          <w:sz w:val="24"/>
          <w:szCs w:val="24"/>
        </w:rPr>
      </w:pPr>
      <w:r w:rsidRPr="00862FF8">
        <w:drawing>
          <wp:anchor distT="0" distB="0" distL="114300" distR="114300" simplePos="0" relativeHeight="251662346" behindDoc="0" locked="0" layoutInCell="1" allowOverlap="1" wp14:anchorId="6E3F295A" wp14:editId="169F5FE9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2263140" cy="772795"/>
            <wp:effectExtent l="0" t="0" r="3810" b="825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FC721" w14:textId="4F522AFD" w:rsidR="00745079" w:rsidRPr="00862FF8" w:rsidRDefault="00BB4789" w:rsidP="00862FF8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bCs/>
        </w:rPr>
      </w:pPr>
      <w:r w:rsidRPr="00862FF8">
        <w:rPr>
          <w:rFonts w:ascii="Segoe UI" w:hAnsi="Segoe UI" w:cs="Segoe UI"/>
          <w:bCs/>
        </w:rPr>
        <w:t>Y,</w:t>
      </w:r>
      <w:r w:rsidR="00745079" w:rsidRPr="00862FF8">
        <w:rPr>
          <w:rFonts w:ascii="Segoe UI" w:hAnsi="Segoe UI" w:cs="Segoe UI"/>
          <w:bCs/>
        </w:rPr>
        <w:t xml:space="preserve"> por último, le daremos a “</w:t>
      </w:r>
      <w:r w:rsidR="00745079" w:rsidRPr="006F5C6E">
        <w:rPr>
          <w:rFonts w:ascii="Segoe UI" w:hAnsi="Segoe UI" w:cs="Segoe UI"/>
          <w:b/>
        </w:rPr>
        <w:t>Símbolo del sistema</w:t>
      </w:r>
      <w:r w:rsidR="00745079" w:rsidRPr="00862FF8">
        <w:rPr>
          <w:rFonts w:ascii="Segoe UI" w:hAnsi="Segoe UI" w:cs="Segoe UI"/>
          <w:bCs/>
        </w:rPr>
        <w:t>”:</w:t>
      </w:r>
      <w:r w:rsidR="00862FF8" w:rsidRPr="00862FF8">
        <w:rPr>
          <w:noProof/>
        </w:rPr>
        <w:t xml:space="preserve"> </w:t>
      </w:r>
    </w:p>
    <w:p w14:paraId="6A1AE834" w14:textId="60F76F30" w:rsidR="00AC376A" w:rsidRPr="004740DE" w:rsidRDefault="00AC376A" w:rsidP="00AC376A">
      <w:pPr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6595CC54" w14:textId="51E67722" w:rsidR="0087605E" w:rsidRDefault="0087605E" w:rsidP="00AB02A7">
      <w:pPr>
        <w:spacing w:after="200"/>
        <w:rPr>
          <w:noProof/>
        </w:rPr>
      </w:pPr>
    </w:p>
    <w:p w14:paraId="11752B05" w14:textId="77777777" w:rsidR="00C72985" w:rsidRDefault="00C72985" w:rsidP="00AB02A7">
      <w:pPr>
        <w:spacing w:after="200"/>
        <w:rPr>
          <w:noProof/>
        </w:rPr>
      </w:pPr>
    </w:p>
    <w:p w14:paraId="7A485A12" w14:textId="57002639" w:rsidR="00BB4789" w:rsidRDefault="00C72985" w:rsidP="00C72985">
      <w:pPr>
        <w:ind w:firstLine="720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Finalmente, se nos abrirá un terminal: </w:t>
      </w:r>
    </w:p>
    <w:p w14:paraId="68139275" w14:textId="77777777" w:rsidR="00C72985" w:rsidRDefault="00C72985" w:rsidP="00C72985">
      <w:pPr>
        <w:ind w:firstLine="720"/>
        <w:rPr>
          <w:noProof/>
        </w:rPr>
      </w:pPr>
    </w:p>
    <w:p w14:paraId="56F145B3" w14:textId="3BC73685" w:rsidR="00BB4789" w:rsidRDefault="00C72985" w:rsidP="00BB4789">
      <w:pPr>
        <w:ind w:firstLine="720"/>
      </w:pPr>
      <w:r w:rsidRPr="00C72985">
        <w:drawing>
          <wp:inline distT="0" distB="0" distL="0" distR="0" wp14:anchorId="7322D8E7" wp14:editId="70B0DA3D">
            <wp:extent cx="5944341" cy="2438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325" cy="244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4FAD" w14:textId="021FFE7E" w:rsidR="00C72985" w:rsidRDefault="00C72985" w:rsidP="00C72985"/>
    <w:p w14:paraId="2072E66A" w14:textId="72FE44A7" w:rsidR="009C53B9" w:rsidRDefault="009C53B9" w:rsidP="00C72985"/>
    <w:p w14:paraId="1F9CAAD7" w14:textId="5852AA6F" w:rsidR="009C53B9" w:rsidRDefault="009C53B9" w:rsidP="00C72985"/>
    <w:p w14:paraId="7661443B" w14:textId="0C837875" w:rsidR="009C53B9" w:rsidRDefault="009C53B9" w:rsidP="00C72985"/>
    <w:p w14:paraId="2AB0DF12" w14:textId="5E6A82B7" w:rsidR="009C53B9" w:rsidRDefault="009C53B9" w:rsidP="00C72985"/>
    <w:p w14:paraId="372583C4" w14:textId="353CD583" w:rsidR="009C53B9" w:rsidRDefault="009C53B9" w:rsidP="00C72985"/>
    <w:p w14:paraId="79D7DE39" w14:textId="69753687" w:rsidR="009C53B9" w:rsidRDefault="009C53B9" w:rsidP="00C72985"/>
    <w:p w14:paraId="50B9C2C4" w14:textId="0171BE5C" w:rsidR="009C53B9" w:rsidRDefault="009C53B9" w:rsidP="00C72985"/>
    <w:p w14:paraId="03A08B25" w14:textId="4106B501" w:rsidR="009C53B9" w:rsidRDefault="009C53B9" w:rsidP="00C72985"/>
    <w:p w14:paraId="395AACEE" w14:textId="66A8FE93" w:rsidR="009C53B9" w:rsidRDefault="009C53B9" w:rsidP="00C72985"/>
    <w:p w14:paraId="7C3B3E9E" w14:textId="07DE1ED9" w:rsidR="009C53B9" w:rsidRDefault="009C53B9" w:rsidP="00C72985"/>
    <w:p w14:paraId="20BC9960" w14:textId="77777777" w:rsidR="009C53B9" w:rsidRDefault="009C53B9" w:rsidP="00C72985"/>
    <w:p w14:paraId="64B825CF" w14:textId="797AADC9" w:rsidR="009C53B9" w:rsidRDefault="00C72985" w:rsidP="007F321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rFonts w:ascii="Segoe UI" w:hAnsi="Segoe UI" w:cs="Segoe UI"/>
          <w:b w:val="0"/>
          <w:bCs/>
          <w:color w:val="auto"/>
          <w:sz w:val="24"/>
          <w:szCs w:val="24"/>
        </w:rPr>
        <w:lastRenderedPageBreak/>
        <w:t xml:space="preserve">Para abrir una terminal sin iniciar sesión en </w:t>
      </w:r>
      <w:r w:rsidRPr="006F5C6E">
        <w:rPr>
          <w:rFonts w:ascii="Segoe UI" w:hAnsi="Segoe UI" w:cs="Segoe UI"/>
          <w:color w:val="auto"/>
          <w:sz w:val="24"/>
          <w:szCs w:val="24"/>
        </w:rPr>
        <w:t>Windows Vista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, </w:t>
      </w:r>
      <w:r w:rsidRPr="006F5C6E">
        <w:rPr>
          <w:rFonts w:ascii="Segoe UI" w:hAnsi="Segoe UI" w:cs="Segoe UI"/>
          <w:color w:val="auto"/>
          <w:sz w:val="24"/>
          <w:szCs w:val="24"/>
        </w:rPr>
        <w:t>Windows 7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y </w:t>
      </w:r>
      <w:r w:rsidRPr="006F5C6E">
        <w:rPr>
          <w:rFonts w:ascii="Segoe UI" w:hAnsi="Segoe UI" w:cs="Segoe UI"/>
          <w:color w:val="auto"/>
          <w:sz w:val="24"/>
          <w:szCs w:val="24"/>
        </w:rPr>
        <w:t>Windows Server 2008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, debemos tener un </w:t>
      </w:r>
      <w:r w:rsidRPr="006F5C6E">
        <w:rPr>
          <w:rFonts w:ascii="Segoe UI" w:hAnsi="Segoe UI" w:cs="Segoe UI"/>
          <w:color w:val="auto"/>
          <w:sz w:val="24"/>
          <w:szCs w:val="24"/>
        </w:rPr>
        <w:t>disco de instalación</w:t>
      </w:r>
      <w:r w:rsidR="000D04F1" w:rsidRPr="006F5C6E">
        <w:rPr>
          <w:rFonts w:ascii="Segoe UI" w:hAnsi="Segoe UI" w:cs="Segoe UI"/>
          <w:color w:val="auto"/>
          <w:sz w:val="24"/>
          <w:szCs w:val="24"/>
        </w:rPr>
        <w:t xml:space="preserve">/USB </w:t>
      </w:r>
      <w:proofErr w:type="spellStart"/>
      <w:r w:rsidR="000D04F1" w:rsidRPr="006F5C6E">
        <w:rPr>
          <w:rFonts w:ascii="Segoe UI" w:hAnsi="Segoe UI" w:cs="Segoe UI"/>
          <w:color w:val="auto"/>
          <w:sz w:val="24"/>
          <w:szCs w:val="24"/>
        </w:rPr>
        <w:t>booteado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</w:t>
      </w:r>
      <w:r w:rsidRPr="00071BEA">
        <w:rPr>
          <w:rFonts w:ascii="Segoe UI" w:hAnsi="Segoe UI" w:cs="Segoe UI"/>
          <w:color w:val="auto"/>
          <w:sz w:val="24"/>
          <w:szCs w:val="24"/>
        </w:rPr>
        <w:t>de Windows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</w:t>
      </w:r>
      <w:r w:rsidR="000D04F1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de cualquier versión superior a Windows </w:t>
      </w:r>
      <w:r w:rsidR="00071BEA">
        <w:rPr>
          <w:rFonts w:ascii="Segoe UI" w:hAnsi="Segoe UI" w:cs="Segoe UI"/>
          <w:b w:val="0"/>
          <w:bCs/>
          <w:color w:val="auto"/>
          <w:sz w:val="24"/>
          <w:szCs w:val="24"/>
        </w:rPr>
        <w:t>Server 2008</w:t>
      </w:r>
      <w:r w:rsidR="005A5040">
        <w:rPr>
          <w:rFonts w:ascii="Segoe UI" w:hAnsi="Segoe UI" w:cs="Segoe UI"/>
          <w:b w:val="0"/>
          <w:bCs/>
          <w:color w:val="auto"/>
          <w:sz w:val="24"/>
          <w:szCs w:val="24"/>
        </w:rPr>
        <w:t>.</w:t>
      </w:r>
      <w:r w:rsidR="007F3213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</w:t>
      </w:r>
    </w:p>
    <w:p w14:paraId="242031B7" w14:textId="77777777" w:rsidR="009C53B9" w:rsidRDefault="009C53B9" w:rsidP="007F321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2C1F91C6" w14:textId="175374D4" w:rsidR="005A5040" w:rsidRDefault="005A5040" w:rsidP="007F321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Iniciaremos la pantalla de </w:t>
      </w:r>
      <w:r w:rsidRPr="00214ED8">
        <w:rPr>
          <w:rFonts w:ascii="Segoe UI" w:hAnsi="Segoe UI" w:cs="Segoe UI"/>
          <w:color w:val="auto"/>
          <w:sz w:val="24"/>
          <w:szCs w:val="24"/>
        </w:rPr>
        <w:t>Instalación de Windows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y pulsaremos</w:t>
      </w:r>
      <w:r w:rsidR="0025780D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</w:t>
      </w:r>
      <w:r w:rsidR="0025780D" w:rsidRPr="00214ED8">
        <w:rPr>
          <w:rFonts w:ascii="Segoe UI" w:hAnsi="Segoe UI" w:cs="Segoe UI"/>
          <w:color w:val="auto"/>
          <w:sz w:val="24"/>
          <w:szCs w:val="24"/>
        </w:rPr>
        <w:t>mayus + F10</w:t>
      </w:r>
      <w:r w:rsidR="0025780D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para abrir una terminal</w:t>
      </w:r>
      <w:r w:rsidR="006F5A2A">
        <w:rPr>
          <w:rFonts w:ascii="Segoe UI" w:hAnsi="Segoe UI" w:cs="Segoe UI"/>
          <w:b w:val="0"/>
          <w:bCs/>
          <w:color w:val="auto"/>
          <w:sz w:val="24"/>
          <w:szCs w:val="24"/>
        </w:rPr>
        <w:t>:</w:t>
      </w:r>
    </w:p>
    <w:p w14:paraId="4705C356" w14:textId="6E02FFA6" w:rsidR="009C53B9" w:rsidRDefault="000E6F26" w:rsidP="00C72985">
      <w:pPr>
        <w:ind w:left="720"/>
      </w:pPr>
      <w:r w:rsidRPr="000E6F26">
        <w:drawing>
          <wp:anchor distT="0" distB="0" distL="114300" distR="114300" simplePos="0" relativeHeight="251664394" behindDoc="0" locked="0" layoutInCell="1" allowOverlap="1" wp14:anchorId="01C1EBED" wp14:editId="571CCB67">
            <wp:simplePos x="0" y="0"/>
            <wp:positionH relativeFrom="column">
              <wp:posOffset>2994660</wp:posOffset>
            </wp:positionH>
            <wp:positionV relativeFrom="paragraph">
              <wp:posOffset>252730</wp:posOffset>
            </wp:positionV>
            <wp:extent cx="3604260" cy="221424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53B9">
        <w:drawing>
          <wp:anchor distT="0" distB="0" distL="114300" distR="114300" simplePos="0" relativeHeight="251663370" behindDoc="0" locked="0" layoutInCell="1" allowOverlap="1" wp14:anchorId="08B4040D" wp14:editId="2E8E5EAC">
            <wp:simplePos x="0" y="0"/>
            <wp:positionH relativeFrom="column">
              <wp:posOffset>-91440</wp:posOffset>
            </wp:positionH>
            <wp:positionV relativeFrom="paragraph">
              <wp:posOffset>249555</wp:posOffset>
            </wp:positionV>
            <wp:extent cx="3023006" cy="2209800"/>
            <wp:effectExtent l="0" t="0" r="635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00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0EB46" w14:textId="06B4033E" w:rsidR="009C53B9" w:rsidRDefault="000E6F26" w:rsidP="00C72985">
      <w:pPr>
        <w:ind w:left="720"/>
      </w:pPr>
      <w:r w:rsidRPr="000E6F26">
        <w:t xml:space="preserve"> </w:t>
      </w:r>
      <w:r>
        <w:br w:type="textWrapping" w:clear="all"/>
      </w:r>
    </w:p>
    <w:p w14:paraId="77B5A747" w14:textId="1925C59C" w:rsidR="006F5A2A" w:rsidRDefault="006F5A2A" w:rsidP="006F5A2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Una vez tengamos la terminal abierta, </w:t>
      </w:r>
      <w:r w:rsidR="00FF37AF">
        <w:rPr>
          <w:rFonts w:ascii="Segoe UI" w:hAnsi="Segoe UI" w:cs="Segoe UI"/>
          <w:b w:val="0"/>
          <w:bCs/>
          <w:color w:val="auto"/>
          <w:sz w:val="24"/>
          <w:szCs w:val="24"/>
        </w:rPr>
        <w:t>debemos acceder al disco donde esté instalado Windows, tal y como se ve en la siguiente captura:</w:t>
      </w:r>
    </w:p>
    <w:p w14:paraId="591AAB84" w14:textId="11EF9639" w:rsidR="00FF37AF" w:rsidRDefault="00FF37AF" w:rsidP="006F5A2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 w:rsidRPr="00FF37AF">
        <w:rPr>
          <w:rFonts w:ascii="Segoe UI" w:hAnsi="Segoe UI" w:cs="Segoe UI"/>
          <w:b w:val="0"/>
          <w:bCs/>
          <w:color w:val="auto"/>
          <w:sz w:val="24"/>
          <w:szCs w:val="24"/>
        </w:rPr>
        <w:drawing>
          <wp:anchor distT="0" distB="0" distL="114300" distR="114300" simplePos="0" relativeHeight="251665418" behindDoc="0" locked="0" layoutInCell="1" allowOverlap="1" wp14:anchorId="4B78CCD2" wp14:editId="2F62B54A">
            <wp:simplePos x="0" y="0"/>
            <wp:positionH relativeFrom="margin">
              <wp:align>center</wp:align>
            </wp:positionH>
            <wp:positionV relativeFrom="paragraph">
              <wp:posOffset>420370</wp:posOffset>
            </wp:positionV>
            <wp:extent cx="3474720" cy="2019300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10"/>
                    <a:stretch/>
                  </pic:blipFill>
                  <pic:spPr bwMode="auto">
                    <a:xfrm>
                      <a:off x="0" y="0"/>
                      <a:ext cx="347472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ECCBD1" w14:textId="55A88FDA" w:rsidR="00FF37AF" w:rsidRDefault="00FF37AF" w:rsidP="006F5A2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0A686E6B" w14:textId="5DA805B3" w:rsidR="00FF37AF" w:rsidRDefault="00FF37AF" w:rsidP="006F5A2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42ED1D51" w14:textId="78D1B4A4" w:rsidR="000E6F26" w:rsidRDefault="000E6F26" w:rsidP="00C72985">
      <w:pPr>
        <w:ind w:left="720"/>
      </w:pPr>
    </w:p>
    <w:p w14:paraId="200BF2D6" w14:textId="059FDAD5" w:rsidR="00FF37AF" w:rsidRDefault="00FF37AF" w:rsidP="00C72985">
      <w:pPr>
        <w:ind w:left="720"/>
      </w:pPr>
    </w:p>
    <w:p w14:paraId="609AD0DA" w14:textId="2E4B333B" w:rsidR="00FF37AF" w:rsidRDefault="00FF37AF" w:rsidP="00C72985">
      <w:pPr>
        <w:ind w:left="720"/>
      </w:pPr>
    </w:p>
    <w:p w14:paraId="15F937D3" w14:textId="14DF67E1" w:rsidR="00FF37AF" w:rsidRDefault="00FF37AF" w:rsidP="00C72985">
      <w:pPr>
        <w:ind w:left="720"/>
      </w:pPr>
    </w:p>
    <w:p w14:paraId="2196EA0E" w14:textId="2B5DA2B7" w:rsidR="00E90CEE" w:rsidRDefault="00FF37AF" w:rsidP="00E90CE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rFonts w:ascii="Segoe UI" w:hAnsi="Segoe UI" w:cs="Segoe UI"/>
          <w:b w:val="0"/>
          <w:bCs/>
          <w:color w:val="auto"/>
          <w:sz w:val="24"/>
          <w:szCs w:val="24"/>
        </w:rPr>
        <w:lastRenderedPageBreak/>
        <w:t xml:space="preserve">Cuando estemos en el </w:t>
      </w:r>
      <w:r w:rsidR="00E90CEE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disco donde esté instalado Windows, no iremos al directorio </w:t>
      </w:r>
      <w:r w:rsidR="00E90CEE" w:rsidRPr="00214ED8">
        <w:rPr>
          <w:rFonts w:ascii="Segoe UI" w:hAnsi="Segoe UI" w:cs="Segoe UI"/>
          <w:color w:val="auto"/>
          <w:sz w:val="24"/>
          <w:szCs w:val="24"/>
        </w:rPr>
        <w:t>\</w:t>
      </w:r>
      <w:proofErr w:type="spellStart"/>
      <w:r w:rsidR="00E90CEE" w:rsidRPr="00214ED8">
        <w:rPr>
          <w:rFonts w:ascii="Segoe UI" w:hAnsi="Segoe UI" w:cs="Segoe UI"/>
          <w:color w:val="auto"/>
          <w:sz w:val="24"/>
          <w:szCs w:val="24"/>
        </w:rPr>
        <w:t>windows</w:t>
      </w:r>
      <w:proofErr w:type="spellEnd"/>
      <w:r w:rsidR="00E90CEE" w:rsidRPr="00214ED8">
        <w:rPr>
          <w:rFonts w:ascii="Segoe UI" w:hAnsi="Segoe UI" w:cs="Segoe UI"/>
          <w:color w:val="auto"/>
          <w:sz w:val="24"/>
          <w:szCs w:val="24"/>
        </w:rPr>
        <w:t>\system32\</w:t>
      </w:r>
      <w:r w:rsidR="00B35226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y cambiaremos </w:t>
      </w:r>
      <w:r w:rsidR="00B35226" w:rsidRPr="00214ED8">
        <w:rPr>
          <w:rFonts w:ascii="Segoe UI" w:hAnsi="Segoe UI" w:cs="Segoe UI"/>
          <w:color w:val="auto"/>
          <w:sz w:val="24"/>
          <w:szCs w:val="24"/>
        </w:rPr>
        <w:t>Utilman.exe</w:t>
      </w:r>
      <w:r w:rsidR="00B35226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que es la herramienta de accesibilidad de Windows por </w:t>
      </w:r>
      <w:r w:rsidR="00B35226" w:rsidRPr="00214ED8">
        <w:rPr>
          <w:rFonts w:ascii="Segoe UI" w:hAnsi="Segoe UI" w:cs="Segoe UI"/>
          <w:color w:val="auto"/>
          <w:sz w:val="24"/>
          <w:szCs w:val="24"/>
        </w:rPr>
        <w:t>cmd</w:t>
      </w:r>
      <w:r w:rsidR="00214ED8" w:rsidRPr="00214ED8">
        <w:rPr>
          <w:rFonts w:ascii="Segoe UI" w:hAnsi="Segoe UI" w:cs="Segoe UI"/>
          <w:color w:val="auto"/>
          <w:sz w:val="24"/>
          <w:szCs w:val="24"/>
        </w:rPr>
        <w:t>.exe</w:t>
      </w:r>
      <w:r w:rsidR="00B35226">
        <w:rPr>
          <w:rFonts w:ascii="Segoe UI" w:hAnsi="Segoe UI" w:cs="Segoe UI"/>
          <w:b w:val="0"/>
          <w:bCs/>
          <w:color w:val="auto"/>
          <w:sz w:val="24"/>
          <w:szCs w:val="24"/>
        </w:rPr>
        <w:t>.</w:t>
      </w:r>
    </w:p>
    <w:p w14:paraId="02077660" w14:textId="1A3CCF21" w:rsidR="00E90CEE" w:rsidRDefault="00B35226" w:rsidP="00E90CE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 w:rsidRPr="00B35226">
        <w:rPr>
          <w:rFonts w:ascii="Segoe UI" w:hAnsi="Segoe UI" w:cs="Segoe UI"/>
          <w:b w:val="0"/>
          <w:bCs/>
          <w:color w:val="auto"/>
          <w:sz w:val="24"/>
          <w:szCs w:val="24"/>
        </w:rPr>
        <w:drawing>
          <wp:anchor distT="0" distB="0" distL="114300" distR="114300" simplePos="0" relativeHeight="251666442" behindDoc="0" locked="0" layoutInCell="1" allowOverlap="1" wp14:anchorId="16A8F467" wp14:editId="552AB863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4026535" cy="96012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24F1F" w14:textId="705B6A85" w:rsidR="00B35226" w:rsidRDefault="00B35226" w:rsidP="00E90CE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7E125E15" w14:textId="21B04FE1" w:rsidR="001754CB" w:rsidRDefault="001754CB" w:rsidP="00E90CE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03F53525" w14:textId="55B229CE" w:rsidR="001754CB" w:rsidRDefault="001754CB" w:rsidP="00E90CE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En el caso de </w:t>
      </w:r>
      <w:r w:rsidRPr="003A0AC5">
        <w:rPr>
          <w:rFonts w:ascii="Segoe UI" w:hAnsi="Segoe UI" w:cs="Segoe UI"/>
          <w:color w:val="auto"/>
          <w:sz w:val="24"/>
          <w:szCs w:val="24"/>
        </w:rPr>
        <w:t>Windows Vista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, </w:t>
      </w:r>
      <w:r w:rsidRPr="003A0AC5">
        <w:rPr>
          <w:rFonts w:ascii="Segoe UI" w:hAnsi="Segoe UI" w:cs="Segoe UI"/>
          <w:color w:val="auto"/>
          <w:sz w:val="24"/>
          <w:szCs w:val="24"/>
        </w:rPr>
        <w:t>Windows 7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y </w:t>
      </w:r>
      <w:r w:rsidRPr="003A0AC5">
        <w:rPr>
          <w:rFonts w:ascii="Segoe UI" w:hAnsi="Segoe UI" w:cs="Segoe UI"/>
          <w:color w:val="auto"/>
          <w:sz w:val="24"/>
          <w:szCs w:val="24"/>
        </w:rPr>
        <w:t>Windows Server 2008</w:t>
      </w:r>
      <w:r w:rsidR="00214ED8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, </w:t>
      </w:r>
      <w:r w:rsidR="003A0AC5">
        <w:rPr>
          <w:rFonts w:ascii="Segoe UI" w:hAnsi="Segoe UI" w:cs="Segoe UI"/>
          <w:b w:val="0"/>
          <w:bCs/>
          <w:color w:val="auto"/>
          <w:sz w:val="24"/>
          <w:szCs w:val="24"/>
        </w:rPr>
        <w:t>sustituiremos</w:t>
      </w:r>
      <w:r w:rsidR="00214ED8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</w:t>
      </w:r>
      <w:r w:rsidR="00214ED8" w:rsidRPr="003A0AC5">
        <w:rPr>
          <w:rFonts w:ascii="Segoe UI" w:hAnsi="Segoe UI" w:cs="Segoe UI"/>
          <w:color w:val="auto"/>
          <w:sz w:val="24"/>
          <w:szCs w:val="24"/>
        </w:rPr>
        <w:t>sethc.exe</w:t>
      </w:r>
      <w:r w:rsidR="00214ED8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 que </w:t>
      </w:r>
      <w:r w:rsidR="003A0AC5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es la herramienta de teclas especiales por </w:t>
      </w:r>
      <w:r w:rsidR="003A0AC5" w:rsidRPr="003A0AC5">
        <w:rPr>
          <w:rFonts w:ascii="Segoe UI" w:hAnsi="Segoe UI" w:cs="Segoe UI"/>
          <w:color w:val="auto"/>
          <w:sz w:val="24"/>
          <w:szCs w:val="24"/>
        </w:rPr>
        <w:t>cmd.exe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>:</w:t>
      </w:r>
    </w:p>
    <w:p w14:paraId="5E2FEBA2" w14:textId="60008512" w:rsidR="001754CB" w:rsidRDefault="001754CB" w:rsidP="00E90CE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  <w:r w:rsidRPr="001754CB">
        <w:rPr>
          <w:rFonts w:ascii="Segoe UI" w:hAnsi="Segoe UI" w:cs="Segoe UI"/>
          <w:b w:val="0"/>
          <w:bCs/>
          <w:color w:val="auto"/>
          <w:sz w:val="24"/>
          <w:szCs w:val="24"/>
        </w:rPr>
        <w:drawing>
          <wp:anchor distT="0" distB="0" distL="114300" distR="114300" simplePos="0" relativeHeight="251671562" behindDoc="0" locked="0" layoutInCell="1" allowOverlap="1" wp14:anchorId="237134F2" wp14:editId="34CAEBC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3987165" cy="685800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DADD7" w14:textId="0F483406" w:rsidR="001754CB" w:rsidRDefault="001754CB" w:rsidP="00E90CEE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59A0EE7D" w14:textId="49EBBC13" w:rsidR="00FF37AF" w:rsidRDefault="00BC055A" w:rsidP="00C72985">
      <w:pPr>
        <w:ind w:left="720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Después de realizar todos los pasos anteriores, </w:t>
      </w:r>
      <w:r w:rsidRPr="008B631B">
        <w:rPr>
          <w:rFonts w:ascii="Segoe UI" w:hAnsi="Segoe UI" w:cs="Segoe UI"/>
          <w:color w:val="auto"/>
          <w:sz w:val="24"/>
          <w:szCs w:val="24"/>
        </w:rPr>
        <w:t>reiniciaremos el equipo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>.</w:t>
      </w:r>
    </w:p>
    <w:p w14:paraId="739B00C3" w14:textId="1C792D35" w:rsidR="006C3D9F" w:rsidRDefault="006C3D9F" w:rsidP="00C72985">
      <w:pPr>
        <w:ind w:left="720"/>
        <w:rPr>
          <w:rFonts w:ascii="Segoe UI" w:hAnsi="Segoe UI" w:cs="Segoe UI"/>
          <w:b w:val="0"/>
          <w:bCs/>
          <w:color w:val="auto"/>
          <w:sz w:val="24"/>
          <w:szCs w:val="24"/>
        </w:rPr>
      </w:pPr>
    </w:p>
    <w:p w14:paraId="6FC8012C" w14:textId="2FFCBA89" w:rsidR="006C3D9F" w:rsidRDefault="008B631B" w:rsidP="00C72985">
      <w:pPr>
        <w:ind w:left="720"/>
        <w:rPr>
          <w:rFonts w:ascii="Segoe UI" w:hAnsi="Segoe UI" w:cs="Segoe UI"/>
          <w:b w:val="0"/>
          <w:bCs/>
          <w:color w:val="auto"/>
          <w:sz w:val="24"/>
          <w:szCs w:val="24"/>
        </w:rPr>
      </w:pPr>
      <w:r w:rsidRPr="002828A7">
        <w:rPr>
          <w:rFonts w:ascii="Segoe UI" w:hAnsi="Segoe UI" w:cs="Segoe UI"/>
          <w:color w:val="auto"/>
          <w:sz w:val="24"/>
          <w:szCs w:val="24"/>
        </w:rPr>
        <w:t>De Windows 8 en adelante</w:t>
      </w:r>
      <w:r>
        <w:rPr>
          <w:rFonts w:ascii="Segoe UI" w:hAnsi="Segoe UI" w:cs="Segoe UI"/>
          <w:b w:val="0"/>
          <w:bCs/>
          <w:color w:val="auto"/>
          <w:sz w:val="24"/>
          <w:szCs w:val="24"/>
        </w:rPr>
        <w:t>, a</w:t>
      </w:r>
      <w:r w:rsidR="006C3D9F">
        <w:rPr>
          <w:rFonts w:ascii="Segoe UI" w:hAnsi="Segoe UI" w:cs="Segoe UI"/>
          <w:b w:val="0"/>
          <w:bCs/>
          <w:color w:val="auto"/>
          <w:sz w:val="24"/>
          <w:szCs w:val="24"/>
        </w:rPr>
        <w:t>l reiniciar, una vez nos salga la pantalla de inicio de sesión</w:t>
      </w:r>
      <w:r w:rsidR="00C9071D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, le daremos al botón de </w:t>
      </w:r>
      <w:r w:rsidR="00C9071D" w:rsidRPr="002828A7">
        <w:rPr>
          <w:rFonts w:ascii="Segoe UI" w:hAnsi="Segoe UI" w:cs="Segoe UI"/>
          <w:color w:val="auto"/>
          <w:sz w:val="24"/>
          <w:szCs w:val="24"/>
        </w:rPr>
        <w:t>accesibilidad</w:t>
      </w:r>
      <w:r w:rsidR="00C9071D">
        <w:rPr>
          <w:rFonts w:ascii="Segoe UI" w:hAnsi="Segoe UI" w:cs="Segoe UI"/>
          <w:b w:val="0"/>
          <w:bCs/>
          <w:color w:val="auto"/>
          <w:sz w:val="24"/>
          <w:szCs w:val="24"/>
        </w:rPr>
        <w:t>:</w:t>
      </w:r>
    </w:p>
    <w:p w14:paraId="2E62E16B" w14:textId="7F04D2CA" w:rsidR="00FC280C" w:rsidRDefault="00FC280C" w:rsidP="00C72985">
      <w:pPr>
        <w:ind w:left="720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90" behindDoc="0" locked="0" layoutInCell="1" allowOverlap="1" wp14:anchorId="77179AD2" wp14:editId="4929F787">
                <wp:simplePos x="0" y="0"/>
                <wp:positionH relativeFrom="column">
                  <wp:posOffset>2880360</wp:posOffset>
                </wp:positionH>
                <wp:positionV relativeFrom="paragraph">
                  <wp:posOffset>1089660</wp:posOffset>
                </wp:positionV>
                <wp:extent cx="502920" cy="0"/>
                <wp:effectExtent l="0" t="19050" r="30480" b="1905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ECA43" id="Conector recto 18" o:spid="_x0000_s1026" style="position:absolute;z-index:2516684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8pt,85.8pt" to="266.4pt,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" strokecolor="red" strokeweight="2.25pt"/>
            </w:pict>
          </mc:Fallback>
        </mc:AlternateContent>
      </w:r>
      <w:r w:rsidRPr="00FC280C">
        <w:drawing>
          <wp:anchor distT="0" distB="0" distL="114300" distR="114300" simplePos="0" relativeHeight="251667466" behindDoc="0" locked="0" layoutInCell="1" allowOverlap="1" wp14:anchorId="1E62A0FF" wp14:editId="4DBF39F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2305685" cy="93726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4B043" w14:textId="60E7901F" w:rsidR="00FC280C" w:rsidRDefault="00FC280C" w:rsidP="00C72985">
      <w:pPr>
        <w:ind w:left="720"/>
      </w:pPr>
    </w:p>
    <w:p w14:paraId="2E90EBA6" w14:textId="76F7BB08" w:rsidR="002B13CA" w:rsidRDefault="002B13CA" w:rsidP="002B13CA">
      <w:pPr>
        <w:ind w:firstLine="720"/>
      </w:pPr>
    </w:p>
    <w:p w14:paraId="18CF26FB" w14:textId="587F1A8A" w:rsidR="00BB45A4" w:rsidRDefault="00BB45A4" w:rsidP="002B13CA">
      <w:pPr>
        <w:ind w:firstLine="720"/>
      </w:pPr>
    </w:p>
    <w:p w14:paraId="1F2A15D9" w14:textId="2C94E705" w:rsidR="00BB45A4" w:rsidRDefault="00BB45A4" w:rsidP="002B13CA">
      <w:pPr>
        <w:ind w:firstLine="720"/>
      </w:pPr>
    </w:p>
    <w:p w14:paraId="676F85B4" w14:textId="3C6930E5" w:rsidR="00BB45A4" w:rsidRDefault="00BB45A4" w:rsidP="002B13CA">
      <w:pPr>
        <w:ind w:firstLine="720"/>
      </w:pPr>
    </w:p>
    <w:p w14:paraId="2A858740" w14:textId="5FA275B8" w:rsidR="00BB45A4" w:rsidRDefault="00BB45A4" w:rsidP="002B13CA">
      <w:pPr>
        <w:ind w:firstLine="720"/>
      </w:pPr>
    </w:p>
    <w:p w14:paraId="768AFB04" w14:textId="4CCCCD3A" w:rsidR="00BB45A4" w:rsidRDefault="00BB45A4" w:rsidP="002B13CA">
      <w:pPr>
        <w:ind w:firstLine="720"/>
      </w:pPr>
    </w:p>
    <w:p w14:paraId="67E9FED0" w14:textId="16E15C1D" w:rsidR="00BB45A4" w:rsidRDefault="00BB45A4" w:rsidP="002B13CA">
      <w:pPr>
        <w:ind w:firstLine="720"/>
      </w:pPr>
    </w:p>
    <w:p w14:paraId="5E978340" w14:textId="7593095C" w:rsidR="00BB45A4" w:rsidRDefault="00BB45A4" w:rsidP="002B13CA">
      <w:pPr>
        <w:ind w:firstLine="720"/>
      </w:pPr>
    </w:p>
    <w:p w14:paraId="24DB09D5" w14:textId="0214EA27" w:rsidR="00BB45A4" w:rsidRDefault="00BB45A4" w:rsidP="002B13CA">
      <w:pPr>
        <w:ind w:firstLine="720"/>
      </w:pPr>
    </w:p>
    <w:p w14:paraId="59242EE9" w14:textId="77777777" w:rsidR="00BB45A4" w:rsidRDefault="00BB45A4" w:rsidP="002828A7"/>
    <w:p w14:paraId="25816097" w14:textId="1CC9F95C" w:rsidR="002B13CA" w:rsidRDefault="002B13CA" w:rsidP="002B13CA">
      <w:pPr>
        <w:ind w:firstLine="720"/>
        <w:rPr>
          <w:rFonts w:ascii="Segoe UI" w:hAnsi="Segoe UI" w:cs="Segoe UI"/>
          <w:b w:val="0"/>
          <w:bCs/>
          <w:color w:val="auto"/>
          <w:sz w:val="24"/>
          <w:szCs w:val="24"/>
        </w:rPr>
      </w:pPr>
      <w:r>
        <w:rPr>
          <w:rFonts w:ascii="Segoe UI" w:hAnsi="Segoe UI" w:cs="Segoe UI"/>
          <w:b w:val="0"/>
          <w:bCs/>
          <w:color w:val="auto"/>
          <w:sz w:val="24"/>
          <w:szCs w:val="24"/>
        </w:rPr>
        <w:lastRenderedPageBreak/>
        <w:t>Si todos los pasos anteriores han salido bien</w:t>
      </w:r>
      <w:r w:rsidR="004150F6">
        <w:rPr>
          <w:rFonts w:ascii="Segoe UI" w:hAnsi="Segoe UI" w:cs="Segoe UI"/>
          <w:b w:val="0"/>
          <w:bCs/>
          <w:color w:val="auto"/>
          <w:sz w:val="24"/>
          <w:szCs w:val="24"/>
        </w:rPr>
        <w:t xml:space="preserve">, al pulsar el botón, se nos abrirá un </w:t>
      </w:r>
      <w:proofErr w:type="spellStart"/>
      <w:r w:rsidR="004150F6" w:rsidRPr="002828A7">
        <w:rPr>
          <w:rFonts w:ascii="Segoe UI" w:hAnsi="Segoe UI" w:cs="Segoe UI"/>
          <w:color w:val="auto"/>
          <w:sz w:val="24"/>
          <w:szCs w:val="24"/>
        </w:rPr>
        <w:t>cmd</w:t>
      </w:r>
      <w:proofErr w:type="spellEnd"/>
      <w:r w:rsidR="004150F6">
        <w:rPr>
          <w:rFonts w:ascii="Segoe UI" w:hAnsi="Segoe UI" w:cs="Segoe UI"/>
          <w:b w:val="0"/>
          <w:bCs/>
          <w:color w:val="auto"/>
          <w:sz w:val="24"/>
          <w:szCs w:val="24"/>
        </w:rPr>
        <w:t>:</w:t>
      </w:r>
    </w:p>
    <w:p w14:paraId="4D0C858D" w14:textId="432B3492" w:rsidR="008202E3" w:rsidRPr="00BB45A4" w:rsidRDefault="008202E3" w:rsidP="00BB45A4">
      <w:pPr>
        <w:ind w:firstLine="720"/>
        <w:rPr>
          <w:rFonts w:ascii="Segoe UI" w:hAnsi="Segoe UI" w:cs="Segoe UI"/>
          <w:b w:val="0"/>
          <w:bCs/>
          <w:color w:val="auto"/>
          <w:sz w:val="24"/>
          <w:szCs w:val="24"/>
        </w:rPr>
      </w:pPr>
      <w:r w:rsidRPr="008202E3">
        <w:drawing>
          <wp:anchor distT="0" distB="0" distL="114300" distR="114300" simplePos="0" relativeHeight="251669514" behindDoc="0" locked="0" layoutInCell="1" allowOverlap="1" wp14:anchorId="021D1124" wp14:editId="386DADFB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5293649" cy="2834640"/>
            <wp:effectExtent l="0" t="0" r="2540" b="381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649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62351" w14:textId="1B55C9D9" w:rsidR="008202E3" w:rsidRDefault="008202E3" w:rsidP="002B13CA">
      <w:pPr>
        <w:ind w:firstLine="720"/>
      </w:pPr>
    </w:p>
    <w:p w14:paraId="3377375E" w14:textId="77777777" w:rsidR="00322DE5" w:rsidRDefault="00322DE5" w:rsidP="00322DE5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acceder a la terminal en </w:t>
      </w:r>
      <w:r w:rsidRPr="00270115">
        <w:rPr>
          <w:rFonts w:ascii="Segoe UI" w:hAnsi="Segoe UI" w:cs="Segoe UI"/>
          <w:color w:val="auto"/>
          <w:sz w:val="24"/>
          <w:szCs w:val="20"/>
        </w:rPr>
        <w:t>Windows Vista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</w:t>
      </w:r>
      <w:r w:rsidRPr="00270115">
        <w:rPr>
          <w:rFonts w:ascii="Segoe UI" w:hAnsi="Segoe UI" w:cs="Segoe UI"/>
          <w:color w:val="auto"/>
          <w:sz w:val="24"/>
          <w:szCs w:val="20"/>
        </w:rPr>
        <w:t>Windows 7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</w:t>
      </w:r>
      <w:r w:rsidRPr="00270115">
        <w:rPr>
          <w:rFonts w:ascii="Segoe UI" w:hAnsi="Segoe UI" w:cs="Segoe UI"/>
          <w:color w:val="auto"/>
          <w:sz w:val="24"/>
          <w:szCs w:val="20"/>
        </w:rPr>
        <w:t>Windows Server 2008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en la pantalla de inicio de sesión pulsaremos </w:t>
      </w:r>
      <w:r w:rsidRPr="00270115">
        <w:rPr>
          <w:rFonts w:ascii="Segoe UI" w:hAnsi="Segoe UI" w:cs="Segoe UI"/>
          <w:color w:val="auto"/>
          <w:sz w:val="24"/>
          <w:szCs w:val="20"/>
        </w:rPr>
        <w:t>cinco veces seguidas el botón shift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0B537F73" w14:textId="5EE1E49D" w:rsidR="00BB45A4" w:rsidRDefault="00BB45A4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B0C3FF7" w14:textId="6377A1FC" w:rsidR="00BF146F" w:rsidRDefault="00BF146F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322DE5">
        <w:drawing>
          <wp:inline distT="0" distB="0" distL="0" distR="0" wp14:anchorId="7F8E1C2E" wp14:editId="09DC1689">
            <wp:extent cx="5753100" cy="2417862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4040" cy="24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A892" w14:textId="40678446" w:rsidR="00BF146F" w:rsidRDefault="00BF146F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E4A3A2F" w14:textId="60A70539" w:rsidR="00BF146F" w:rsidRDefault="00BF146F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28047FC" w14:textId="0E562DB8" w:rsidR="00BF146F" w:rsidRDefault="00BF146F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B24B4E7" w14:textId="6A3CD037" w:rsidR="00BF146F" w:rsidRDefault="00BF146F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A0CC711" w14:textId="173D9F09" w:rsidR="00BF146F" w:rsidRDefault="00BF146F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20AD72A" w14:textId="64ED3741" w:rsidR="00BF146F" w:rsidRDefault="00BF146F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7B6DA003" w14:textId="37A08668" w:rsidR="00BF146F" w:rsidRDefault="00BF146F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24510C3D" w14:textId="544F4C70" w:rsidR="00BF146F" w:rsidRDefault="00BF146F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1343B15" w14:textId="4BCB58AA" w:rsidR="00BF146F" w:rsidRDefault="00BF146F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31548E6" w14:textId="77777777" w:rsidR="00BF146F" w:rsidRDefault="00BF146F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C3FCFC3" w14:textId="6B8C9596" w:rsidR="001D6F78" w:rsidRPr="008B619A" w:rsidRDefault="001D6F78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8B619A"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Una vez abierta el </w:t>
      </w:r>
      <w:proofErr w:type="spellStart"/>
      <w:r w:rsidRPr="00E6385D">
        <w:rPr>
          <w:rFonts w:ascii="Segoe UI" w:hAnsi="Segoe UI" w:cs="Segoe UI"/>
          <w:color w:val="auto"/>
          <w:sz w:val="24"/>
          <w:szCs w:val="20"/>
        </w:rPr>
        <w:t>cmd</w:t>
      </w:r>
      <w:proofErr w:type="spellEnd"/>
      <w:r w:rsidRPr="008B619A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introduciremos el siguiente comando para restablecer la contraseña: </w:t>
      </w:r>
    </w:p>
    <w:p w14:paraId="1ED4912F" w14:textId="77777777" w:rsidR="001D6F78" w:rsidRPr="008B619A" w:rsidRDefault="001D6F78" w:rsidP="001D6F78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A31CC11" w14:textId="4EE58D3A" w:rsidR="001D6F78" w:rsidRPr="00E6385D" w:rsidRDefault="00E6385D" w:rsidP="00E6385D">
      <w:pPr>
        <w:pStyle w:val="Prrafodelista"/>
        <w:numPr>
          <w:ilvl w:val="0"/>
          <w:numId w:val="4"/>
        </w:numPr>
        <w:rPr>
          <w:rFonts w:ascii="Segoe UI" w:hAnsi="Segoe UI" w:cs="Segoe UI"/>
          <w:b/>
          <w:szCs w:val="20"/>
        </w:rPr>
      </w:pPr>
      <w:r w:rsidRPr="00E6385D">
        <w:rPr>
          <w:rFonts w:ascii="Segoe UI" w:hAnsi="Segoe UI" w:cs="Segoe UI"/>
          <w:b/>
          <w:szCs w:val="20"/>
        </w:rPr>
        <w:t>“</w:t>
      </w:r>
      <w:r w:rsidR="001D6F78" w:rsidRPr="00E6385D">
        <w:rPr>
          <w:rFonts w:ascii="Segoe UI" w:hAnsi="Segoe UI" w:cs="Segoe UI"/>
          <w:b/>
          <w:szCs w:val="20"/>
        </w:rPr>
        <w:t xml:space="preserve">net </w:t>
      </w:r>
      <w:proofErr w:type="spellStart"/>
      <w:r w:rsidR="001D6F78" w:rsidRPr="00E6385D">
        <w:rPr>
          <w:rFonts w:ascii="Segoe UI" w:hAnsi="Segoe UI" w:cs="Segoe UI"/>
          <w:b/>
          <w:szCs w:val="20"/>
        </w:rPr>
        <w:t>user</w:t>
      </w:r>
      <w:proofErr w:type="spellEnd"/>
      <w:r w:rsidR="001D6F78" w:rsidRPr="00E6385D">
        <w:rPr>
          <w:rFonts w:ascii="Segoe UI" w:hAnsi="Segoe UI" w:cs="Segoe UI"/>
          <w:b/>
          <w:szCs w:val="20"/>
        </w:rPr>
        <w:t xml:space="preserve"> + Usuario + Contraseña</w:t>
      </w:r>
      <w:r w:rsidRPr="00E6385D">
        <w:rPr>
          <w:rFonts w:ascii="Segoe UI" w:hAnsi="Segoe UI" w:cs="Segoe UI"/>
          <w:b/>
          <w:szCs w:val="20"/>
        </w:rPr>
        <w:t>”</w:t>
      </w:r>
    </w:p>
    <w:p w14:paraId="452D4134" w14:textId="230FD7BA" w:rsidR="008202E3" w:rsidRDefault="008202E3" w:rsidP="005614A8"/>
    <w:p w14:paraId="31D3CE57" w14:textId="05A492E2" w:rsidR="00F15622" w:rsidRDefault="005614A8" w:rsidP="001D6F78">
      <w:pPr>
        <w:ind w:firstLine="720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Ahora, comprobaremos si funciona:</w:t>
      </w:r>
    </w:p>
    <w:p w14:paraId="15A39CB4" w14:textId="1E676477" w:rsidR="005614A8" w:rsidRDefault="002832F8" w:rsidP="001D6F78">
      <w:pPr>
        <w:ind w:firstLine="720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426616">
        <w:drawing>
          <wp:anchor distT="0" distB="0" distL="114300" distR="114300" simplePos="0" relativeHeight="251670538" behindDoc="0" locked="0" layoutInCell="1" allowOverlap="1" wp14:anchorId="613815B6" wp14:editId="7F85E266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3916680" cy="2019300"/>
            <wp:effectExtent l="0" t="0" r="762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" t="37263" r="26629" b="11568"/>
                    <a:stretch/>
                  </pic:blipFill>
                  <pic:spPr bwMode="auto">
                    <a:xfrm>
                      <a:off x="0" y="0"/>
                      <a:ext cx="391668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940FB4" w14:textId="2B6009DE" w:rsidR="008F7D01" w:rsidRDefault="008F7D01" w:rsidP="001D6F78">
      <w:pPr>
        <w:ind w:firstLine="720"/>
      </w:pPr>
    </w:p>
    <w:p w14:paraId="0AB22C71" w14:textId="60AC6065" w:rsidR="005614A8" w:rsidRDefault="005614A8" w:rsidP="001D6F78">
      <w:pPr>
        <w:ind w:firstLine="720"/>
      </w:pPr>
    </w:p>
    <w:p w14:paraId="7CD56BAD" w14:textId="1D4D1E3E" w:rsidR="008F7D01" w:rsidRDefault="0052733E" w:rsidP="0052733E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Advierto, de que este método, no puede cambiar la contraseña de las </w:t>
      </w:r>
      <w:r w:rsidRPr="00B10566">
        <w:rPr>
          <w:rFonts w:ascii="Segoe UI" w:hAnsi="Segoe UI" w:cs="Segoe UI"/>
          <w:color w:val="auto"/>
          <w:sz w:val="24"/>
          <w:szCs w:val="20"/>
        </w:rPr>
        <w:t>cuentas en línea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ya que estas utilizan la contraseña de la </w:t>
      </w:r>
      <w:r w:rsidRPr="00B10566">
        <w:rPr>
          <w:rFonts w:ascii="Segoe UI" w:hAnsi="Segoe UI" w:cs="Segoe UI"/>
          <w:color w:val="auto"/>
          <w:sz w:val="24"/>
          <w:szCs w:val="20"/>
        </w:rPr>
        <w:t>cuenta de Microsoft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328E0498" w14:textId="0D530D6B" w:rsidR="00BB45A4" w:rsidRDefault="00BB45A4" w:rsidP="0052733E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6367F50" w14:textId="33BEF7CE" w:rsidR="00BB45A4" w:rsidRDefault="00BB45A4" w:rsidP="0052733E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C3F2617" w14:textId="77777777" w:rsidR="00322DE5" w:rsidRDefault="00322DE5" w:rsidP="0052733E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1B2D3E3" w14:textId="147764F0" w:rsidR="00322DE5" w:rsidRDefault="00322DE5" w:rsidP="0052733E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3680AE0" w14:textId="3176B329" w:rsidR="00322DE5" w:rsidRDefault="00322DE5" w:rsidP="0052733E">
      <w:pPr>
        <w:ind w:left="720"/>
      </w:pPr>
    </w:p>
    <w:p w14:paraId="6DF41AFD" w14:textId="7615B0A7" w:rsidR="00322DE5" w:rsidRDefault="00322DE5" w:rsidP="00322DE5">
      <w:pPr>
        <w:ind w:firstLine="720"/>
      </w:pPr>
    </w:p>
    <w:sectPr w:rsidR="00322DE5" w:rsidSect="00CC4D15">
      <w:headerReference w:type="default" r:id="rId26"/>
      <w:footerReference w:type="default" r:id="rId27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66971" w14:textId="77777777" w:rsidR="006413FB" w:rsidRDefault="006413FB">
      <w:r>
        <w:separator/>
      </w:r>
    </w:p>
    <w:p w14:paraId="26D80173" w14:textId="77777777" w:rsidR="006413FB" w:rsidRDefault="006413FB"/>
  </w:endnote>
  <w:endnote w:type="continuationSeparator" w:id="0">
    <w:p w14:paraId="1EE59E5B" w14:textId="77777777" w:rsidR="006413FB" w:rsidRDefault="006413FB">
      <w:r>
        <w:continuationSeparator/>
      </w:r>
    </w:p>
    <w:p w14:paraId="69F8C5F9" w14:textId="77777777" w:rsidR="006413FB" w:rsidRDefault="006413FB"/>
  </w:endnote>
  <w:endnote w:type="continuationNotice" w:id="1">
    <w:p w14:paraId="4B30D7AA" w14:textId="77777777" w:rsidR="006413FB" w:rsidRDefault="006413F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675D5EC5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-59055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681F0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2D3849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43837F5" id="Rectángulo: esquinas redondeadas 35" o:spid="_x0000_s1026" style="position:absolute;margin-left:-6.1pt;margin-top:-4.6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" fillcolor="#2681f0" stroked="f" strokeweight="2pt">
                    <v:shadow on="t" color="#2d3849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C545B" w:rsidRDefault="00394BB1">
                          <w:pPr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</w:pPr>
                          <w:r w:rsidRPr="003C545B"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C545B" w:rsidRDefault="00394BB1">
                    <w:pPr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</w:pPr>
                    <w:r w:rsidRPr="003C545B"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07AB2" w14:textId="77777777" w:rsidR="006413FB" w:rsidRDefault="006413FB">
      <w:r>
        <w:separator/>
      </w:r>
    </w:p>
    <w:p w14:paraId="18BFC77F" w14:textId="77777777" w:rsidR="006413FB" w:rsidRDefault="006413FB"/>
  </w:footnote>
  <w:footnote w:type="continuationSeparator" w:id="0">
    <w:p w14:paraId="2C1BE1FB" w14:textId="77777777" w:rsidR="006413FB" w:rsidRDefault="006413FB">
      <w:r>
        <w:continuationSeparator/>
      </w:r>
    </w:p>
    <w:p w14:paraId="44B92017" w14:textId="77777777" w:rsidR="006413FB" w:rsidRDefault="006413FB"/>
  </w:footnote>
  <w:footnote w:type="continuationNotice" w:id="1">
    <w:p w14:paraId="5FF6CCAB" w14:textId="77777777" w:rsidR="006413FB" w:rsidRDefault="006413F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C545B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2681F0"/>
            <w:right w:val="nil"/>
          </w:tcBorders>
        </w:tcPr>
        <w:p w14:paraId="6FD300A8" w14:textId="77777777" w:rsidR="00D077E9" w:rsidRPr="003C545B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681F0"/>
              <w:sz w:val="20"/>
              <w:szCs w:val="16"/>
            </w:rPr>
          </w:pPr>
        </w:p>
        <w:p w14:paraId="0D5FFBA4" w14:textId="400B0884" w:rsidR="00370673" w:rsidRPr="003C545B" w:rsidRDefault="002470BF" w:rsidP="00370673">
          <w:pPr>
            <w:spacing w:before="60"/>
            <w:rPr>
              <w:rFonts w:ascii="Poppins" w:hAnsi="Poppins" w:cs="Poppins"/>
              <w:color w:val="2681F0"/>
              <w:sz w:val="20"/>
              <w:szCs w:val="16"/>
            </w:rPr>
          </w:pPr>
          <w:r>
            <w:rPr>
              <w:rFonts w:ascii="Poppins" w:hAnsi="Poppins" w:cs="Poppins"/>
              <w:color w:val="2681F0"/>
              <w:sz w:val="20"/>
              <w:szCs w:val="16"/>
            </w:rPr>
            <w:t xml:space="preserve">RECUPERACIÓN DE CONTRASEÑA EN WINDOWS                                                           </w:t>
          </w:r>
          <w:r w:rsidR="00370673" w:rsidRPr="003C545B">
            <w:rPr>
              <w:rFonts w:ascii="Poppins" w:hAnsi="Poppins" w:cs="Poppins"/>
              <w:color w:val="2681F0"/>
              <w:sz w:val="20"/>
              <w:szCs w:val="16"/>
            </w:rPr>
            <w:t>S</w:t>
          </w:r>
          <w:r>
            <w:rPr>
              <w:rFonts w:ascii="Poppins" w:hAnsi="Poppins" w:cs="Poppins"/>
              <w:color w:val="2681F0"/>
              <w:sz w:val="20"/>
              <w:szCs w:val="16"/>
            </w:rPr>
            <w:t>EGURIDAD INFORMÁTICA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00B3"/>
    <w:multiLevelType w:val="hybridMultilevel"/>
    <w:tmpl w:val="251CE9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674177"/>
    <w:multiLevelType w:val="hybridMultilevel"/>
    <w:tmpl w:val="96CA6516"/>
    <w:lvl w:ilvl="0" w:tplc="C6EE2AA6">
      <w:start w:val="3"/>
      <w:numFmt w:val="bullet"/>
      <w:lvlText w:val="-"/>
      <w:lvlJc w:val="left"/>
      <w:pPr>
        <w:ind w:left="1080" w:hanging="360"/>
      </w:pPr>
      <w:rPr>
        <w:rFonts w:ascii="Segoe UI" w:eastAsiaTheme="minorEastAsia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4542C8A"/>
    <w:multiLevelType w:val="hybridMultilevel"/>
    <w:tmpl w:val="9DE26DFC"/>
    <w:lvl w:ilvl="0" w:tplc="916441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2482E"/>
    <w:rsid w:val="00044D7F"/>
    <w:rsid w:val="00050324"/>
    <w:rsid w:val="00053E14"/>
    <w:rsid w:val="00054F9B"/>
    <w:rsid w:val="00067046"/>
    <w:rsid w:val="00071BEA"/>
    <w:rsid w:val="000747A0"/>
    <w:rsid w:val="0007650E"/>
    <w:rsid w:val="00082817"/>
    <w:rsid w:val="000A0150"/>
    <w:rsid w:val="000A66C0"/>
    <w:rsid w:val="000C4D02"/>
    <w:rsid w:val="000D04F1"/>
    <w:rsid w:val="000E63C9"/>
    <w:rsid w:val="000E6F26"/>
    <w:rsid w:val="000F1E9E"/>
    <w:rsid w:val="00130E9D"/>
    <w:rsid w:val="00131DFB"/>
    <w:rsid w:val="00150A6D"/>
    <w:rsid w:val="001754CB"/>
    <w:rsid w:val="00185B35"/>
    <w:rsid w:val="001C2E63"/>
    <w:rsid w:val="001D6F78"/>
    <w:rsid w:val="001F2BC8"/>
    <w:rsid w:val="001F3A94"/>
    <w:rsid w:val="001F4EF2"/>
    <w:rsid w:val="001F5F6B"/>
    <w:rsid w:val="0020257A"/>
    <w:rsid w:val="00214ED8"/>
    <w:rsid w:val="00224617"/>
    <w:rsid w:val="00224A15"/>
    <w:rsid w:val="00243EBC"/>
    <w:rsid w:val="00246A35"/>
    <w:rsid w:val="002470BF"/>
    <w:rsid w:val="0025780D"/>
    <w:rsid w:val="00270115"/>
    <w:rsid w:val="00271405"/>
    <w:rsid w:val="0027232F"/>
    <w:rsid w:val="002828A7"/>
    <w:rsid w:val="002832F8"/>
    <w:rsid w:val="00284348"/>
    <w:rsid w:val="002A1580"/>
    <w:rsid w:val="002A4D68"/>
    <w:rsid w:val="002B13CA"/>
    <w:rsid w:val="002D4714"/>
    <w:rsid w:val="002E0066"/>
    <w:rsid w:val="002E45B3"/>
    <w:rsid w:val="002F51F5"/>
    <w:rsid w:val="00312137"/>
    <w:rsid w:val="00322DE5"/>
    <w:rsid w:val="00330359"/>
    <w:rsid w:val="003356D3"/>
    <w:rsid w:val="0033762F"/>
    <w:rsid w:val="00360494"/>
    <w:rsid w:val="00362063"/>
    <w:rsid w:val="00366C7E"/>
    <w:rsid w:val="00370673"/>
    <w:rsid w:val="00371685"/>
    <w:rsid w:val="00384EA3"/>
    <w:rsid w:val="00394BB1"/>
    <w:rsid w:val="00395885"/>
    <w:rsid w:val="003A0AC5"/>
    <w:rsid w:val="003A39A1"/>
    <w:rsid w:val="003A50BA"/>
    <w:rsid w:val="003B511E"/>
    <w:rsid w:val="003C2191"/>
    <w:rsid w:val="003C545B"/>
    <w:rsid w:val="003C7886"/>
    <w:rsid w:val="003D3863"/>
    <w:rsid w:val="003F4299"/>
    <w:rsid w:val="004110DE"/>
    <w:rsid w:val="004150F6"/>
    <w:rsid w:val="00426616"/>
    <w:rsid w:val="0044085A"/>
    <w:rsid w:val="0046765A"/>
    <w:rsid w:val="004740DE"/>
    <w:rsid w:val="00483706"/>
    <w:rsid w:val="004963A2"/>
    <w:rsid w:val="004A779D"/>
    <w:rsid w:val="004B21A5"/>
    <w:rsid w:val="004B7D70"/>
    <w:rsid w:val="004D2193"/>
    <w:rsid w:val="004E5FEE"/>
    <w:rsid w:val="004F54F4"/>
    <w:rsid w:val="004F68AB"/>
    <w:rsid w:val="005037F0"/>
    <w:rsid w:val="00516A86"/>
    <w:rsid w:val="0052733E"/>
    <w:rsid w:val="005275F6"/>
    <w:rsid w:val="005614A8"/>
    <w:rsid w:val="00572102"/>
    <w:rsid w:val="0057729A"/>
    <w:rsid w:val="005A5040"/>
    <w:rsid w:val="005C3B74"/>
    <w:rsid w:val="005F1BB0"/>
    <w:rsid w:val="00614CED"/>
    <w:rsid w:val="006413FB"/>
    <w:rsid w:val="00654CDF"/>
    <w:rsid w:val="0065652C"/>
    <w:rsid w:val="00656C4D"/>
    <w:rsid w:val="00661424"/>
    <w:rsid w:val="006829CB"/>
    <w:rsid w:val="006C3D9F"/>
    <w:rsid w:val="006E5716"/>
    <w:rsid w:val="006F5A2A"/>
    <w:rsid w:val="006F5C6E"/>
    <w:rsid w:val="00704F0E"/>
    <w:rsid w:val="00725004"/>
    <w:rsid w:val="007302B3"/>
    <w:rsid w:val="00730733"/>
    <w:rsid w:val="007309A6"/>
    <w:rsid w:val="00730E3A"/>
    <w:rsid w:val="00732DBB"/>
    <w:rsid w:val="007339FD"/>
    <w:rsid w:val="00736AAF"/>
    <w:rsid w:val="00745079"/>
    <w:rsid w:val="00765B2A"/>
    <w:rsid w:val="007740B7"/>
    <w:rsid w:val="00783A34"/>
    <w:rsid w:val="007B454E"/>
    <w:rsid w:val="007C013A"/>
    <w:rsid w:val="007C6B52"/>
    <w:rsid w:val="007D06BD"/>
    <w:rsid w:val="007D16C5"/>
    <w:rsid w:val="007F1741"/>
    <w:rsid w:val="007F3213"/>
    <w:rsid w:val="008202E3"/>
    <w:rsid w:val="00862FE4"/>
    <w:rsid w:val="00862FF8"/>
    <w:rsid w:val="0086389A"/>
    <w:rsid w:val="0087605E"/>
    <w:rsid w:val="0087771D"/>
    <w:rsid w:val="008941AE"/>
    <w:rsid w:val="008B1FEE"/>
    <w:rsid w:val="008B619A"/>
    <w:rsid w:val="008B631B"/>
    <w:rsid w:val="008C5047"/>
    <w:rsid w:val="008E1952"/>
    <w:rsid w:val="008F7D01"/>
    <w:rsid w:val="00903C32"/>
    <w:rsid w:val="00916B16"/>
    <w:rsid w:val="009173B9"/>
    <w:rsid w:val="0093335D"/>
    <w:rsid w:val="0093613E"/>
    <w:rsid w:val="00943026"/>
    <w:rsid w:val="00963628"/>
    <w:rsid w:val="00966B81"/>
    <w:rsid w:val="00977F79"/>
    <w:rsid w:val="00992CB8"/>
    <w:rsid w:val="009C53B9"/>
    <w:rsid w:val="009C7720"/>
    <w:rsid w:val="00A01BB1"/>
    <w:rsid w:val="00A048AA"/>
    <w:rsid w:val="00A23AFA"/>
    <w:rsid w:val="00A24394"/>
    <w:rsid w:val="00A2779C"/>
    <w:rsid w:val="00A31B3E"/>
    <w:rsid w:val="00A430D3"/>
    <w:rsid w:val="00A532F3"/>
    <w:rsid w:val="00A8489E"/>
    <w:rsid w:val="00AA38B4"/>
    <w:rsid w:val="00AB02A7"/>
    <w:rsid w:val="00AC29F3"/>
    <w:rsid w:val="00AC376A"/>
    <w:rsid w:val="00AD6F41"/>
    <w:rsid w:val="00B01C79"/>
    <w:rsid w:val="00B10566"/>
    <w:rsid w:val="00B16A24"/>
    <w:rsid w:val="00B231E5"/>
    <w:rsid w:val="00B35226"/>
    <w:rsid w:val="00B56BF1"/>
    <w:rsid w:val="00BB45A4"/>
    <w:rsid w:val="00BB4789"/>
    <w:rsid w:val="00BC055A"/>
    <w:rsid w:val="00BF146F"/>
    <w:rsid w:val="00C02B87"/>
    <w:rsid w:val="00C4086D"/>
    <w:rsid w:val="00C44117"/>
    <w:rsid w:val="00C5013D"/>
    <w:rsid w:val="00C662BF"/>
    <w:rsid w:val="00C72985"/>
    <w:rsid w:val="00C9071D"/>
    <w:rsid w:val="00CA1896"/>
    <w:rsid w:val="00CA74F5"/>
    <w:rsid w:val="00CB5B28"/>
    <w:rsid w:val="00CC4D15"/>
    <w:rsid w:val="00CF5371"/>
    <w:rsid w:val="00D0323A"/>
    <w:rsid w:val="00D0559F"/>
    <w:rsid w:val="00D064B5"/>
    <w:rsid w:val="00D077E9"/>
    <w:rsid w:val="00D3275E"/>
    <w:rsid w:val="00D41411"/>
    <w:rsid w:val="00D42CB7"/>
    <w:rsid w:val="00D5413D"/>
    <w:rsid w:val="00D570A9"/>
    <w:rsid w:val="00D70D02"/>
    <w:rsid w:val="00D73968"/>
    <w:rsid w:val="00D770C7"/>
    <w:rsid w:val="00D83F36"/>
    <w:rsid w:val="00D86945"/>
    <w:rsid w:val="00D90290"/>
    <w:rsid w:val="00DC706A"/>
    <w:rsid w:val="00DD152F"/>
    <w:rsid w:val="00DE07D0"/>
    <w:rsid w:val="00DE213F"/>
    <w:rsid w:val="00DF027C"/>
    <w:rsid w:val="00E00A32"/>
    <w:rsid w:val="00E22ACD"/>
    <w:rsid w:val="00E25F46"/>
    <w:rsid w:val="00E4754B"/>
    <w:rsid w:val="00E543AD"/>
    <w:rsid w:val="00E54A6A"/>
    <w:rsid w:val="00E620B0"/>
    <w:rsid w:val="00E6385D"/>
    <w:rsid w:val="00E74C20"/>
    <w:rsid w:val="00E81B40"/>
    <w:rsid w:val="00E90CEE"/>
    <w:rsid w:val="00EA2773"/>
    <w:rsid w:val="00EF555B"/>
    <w:rsid w:val="00F027BB"/>
    <w:rsid w:val="00F11DCF"/>
    <w:rsid w:val="00F15622"/>
    <w:rsid w:val="00F162EA"/>
    <w:rsid w:val="00F315C6"/>
    <w:rsid w:val="00F52D27"/>
    <w:rsid w:val="00F76A44"/>
    <w:rsid w:val="00F8146F"/>
    <w:rsid w:val="00F829F7"/>
    <w:rsid w:val="00F83527"/>
    <w:rsid w:val="00FC280C"/>
    <w:rsid w:val="00FD4CE7"/>
    <w:rsid w:val="00FD583F"/>
    <w:rsid w:val="00FD7488"/>
    <w:rsid w:val="00FE0321"/>
    <w:rsid w:val="00FE5957"/>
    <w:rsid w:val="00FE74FF"/>
    <w:rsid w:val="00FF16B4"/>
    <w:rsid w:val="00FF37A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4740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4740DE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8C4E0E28AF4D02A8730B3155470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43EF5-35C6-4EC1-9974-661D61832C62}"/>
      </w:docPartPr>
      <w:docPartBody>
        <w:p w:rsidR="005B3B57" w:rsidRDefault="00F3130E">
          <w:pPr>
            <w:pStyle w:val="7E8C4E0E28AF4D02A8730B3155470821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0E"/>
    <w:rsid w:val="00003EA0"/>
    <w:rsid w:val="00164604"/>
    <w:rsid w:val="005B3B57"/>
    <w:rsid w:val="008951AF"/>
    <w:rsid w:val="00AD522A"/>
    <w:rsid w:val="00D107D1"/>
    <w:rsid w:val="00F3130E"/>
    <w:rsid w:val="00FB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8C4E0E28AF4D02A8730B3155470821">
    <w:name w:val="7E8C4E0E28AF4D02A8730B31554708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98</TotalTime>
  <Pages>7</Pages>
  <Words>432</Words>
  <Characters>2376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74</cp:revision>
  <cp:lastPrinted>2022-01-14T18:32:00Z</cp:lastPrinted>
  <dcterms:created xsi:type="dcterms:W3CDTF">2022-01-18T18:08:00Z</dcterms:created>
  <dcterms:modified xsi:type="dcterms:W3CDTF">2022-01-18T19:42:00Z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