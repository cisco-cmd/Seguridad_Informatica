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FFFFF"/>
  <w:body>
    <w:p w14:paraId="4A2E57AD" w14:textId="54482789" w:rsidR="00D077E9" w:rsidRDefault="00D077E9" w:rsidP="00D70D02">
      <w:pPr>
        <w:rPr>
          <w:noProof/>
        </w:rPr>
      </w:pPr>
      <w:bookmarkStart w:id="0" w:name="_Hlk94541388"/>
      <w:bookmarkEnd w:id="0"/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7482CF41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66870C" w14:textId="77777777" w:rsidR="00835C3B" w:rsidRDefault="00835C3B" w:rsidP="00AB02A7">
            <w:pPr>
              <w:rPr>
                <w:noProof/>
              </w:rPr>
            </w:pPr>
          </w:p>
          <w:p w14:paraId="4E14AC2F" w14:textId="5935BE07" w:rsidR="00D077E9" w:rsidRPr="00A9424B" w:rsidRDefault="00835C3B" w:rsidP="00AB02A7">
            <w:pPr>
              <w:rPr>
                <w:noProof/>
                <w:color w:val="004EAC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4D21AD" wp14:editId="3B2A3C24">
                  <wp:simplePos x="0" y="0"/>
                  <wp:positionH relativeFrom="column">
                    <wp:posOffset>518427</wp:posOffset>
                  </wp:positionH>
                  <wp:positionV relativeFrom="paragraph">
                    <wp:posOffset>1883410</wp:posOffset>
                  </wp:positionV>
                  <wp:extent cx="2621280" cy="2617101"/>
                  <wp:effectExtent l="209550" t="152400" r="198120" b="240665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2617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215900" dist="50800" dir="5400000" algn="ctr" rotWithShape="0">
                              <a:schemeClr val="accent4">
                                <a:alpha val="55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E15051C" wp14:editId="5E51FA6E">
                  <wp:simplePos x="0" y="0"/>
                  <wp:positionH relativeFrom="column">
                    <wp:posOffset>-6099810</wp:posOffset>
                  </wp:positionH>
                  <wp:positionV relativeFrom="paragraph">
                    <wp:posOffset>-2724150</wp:posOffset>
                  </wp:positionV>
                  <wp:extent cx="16459200" cy="12346861"/>
                  <wp:effectExtent l="0" t="0" r="0" b="0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Blur radius="22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0" cy="1234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424B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09145AA" wp14:editId="0A014780">
                      <wp:simplePos x="0" y="0"/>
                      <wp:positionH relativeFrom="margin">
                        <wp:posOffset>83820</wp:posOffset>
                      </wp:positionH>
                      <wp:positionV relativeFrom="paragraph">
                        <wp:posOffset>-533400</wp:posOffset>
                      </wp:positionV>
                      <wp:extent cx="3360420" cy="15392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153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6B272306" w:rsidR="00D077E9" w:rsidRPr="00835C3B" w:rsidRDefault="00D610C8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  <w:lang w:bidi="es-ES"/>
                                    </w:rPr>
                                    <w:t>CONFIGURACIÓN DE PFBLOCKER</w:t>
                                  </w:r>
                                  <w:r w:rsidR="00A9424B" w:rsidRPr="00835C3B">
                                    <w:rPr>
                                      <w:rFonts w:ascii="Nirmala UI" w:hAnsi="Nirmala UI" w:cs="Nirmala UI"/>
                                      <w:color w:val="F3FAFF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 CON PFSENSE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6pt;margin-top:-42pt;width:264.6pt;height:121.2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" filled="f" stroked="f" strokeweight=".5pt">
                      <v:textbox>
                        <w:txbxContent>
                          <w:p w14:paraId="6E4B0DF9" w14:textId="6B272306" w:rsidR="00D077E9" w:rsidRPr="00835C3B" w:rsidRDefault="00D610C8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  <w:lang w:bidi="es-ES"/>
                              </w:rPr>
                              <w:t>CONFIGURACIÓN DE PFBLOCKER</w:t>
                            </w:r>
                            <w:r w:rsidR="00A9424B" w:rsidRPr="00835C3B">
                              <w:rPr>
                                <w:rFonts w:ascii="Nirmala UI" w:hAnsi="Nirmala UI" w:cs="Nirmala UI"/>
                                <w:color w:val="F3FAFF"/>
                                <w:sz w:val="56"/>
                                <w:szCs w:val="56"/>
                                <w:lang w:bidi="es-ES"/>
                              </w:rPr>
                              <w:t xml:space="preserve"> CON PFSENSE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9424B" w:rsidRPr="00A9424B">
              <w:rPr>
                <w:noProof/>
                <w:color w:val="004EAC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1217187" wp14:editId="6E209E70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1175385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ECABD51" id="Conector recto 5" o:spid="_x0000_s1026" alt="divisor de texto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92.55pt" to="125.8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" strokecolor="#f3faff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D2E70D2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46BDF55B" wp14:editId="746B1D94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85750" t="342900" r="290195" b="26670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35000">
                                    <a:schemeClr val="accent4">
                                      <a:lumMod val="50000"/>
                                    </a:schemeClr>
                                  </a:gs>
                                  <a:gs pos="100000">
                                    <a:schemeClr val="accent2">
                                      <a:lumMod val="50000"/>
                                    </a:schemeClr>
                                  </a:gs>
                                  <a:gs pos="57000">
                                    <a:schemeClr val="accent4">
                                      <a:lumMod val="5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chemeClr val="accent1">
                                    <a:alpha val="58000"/>
                                  </a:scheme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73EB0" w14:textId="77777777" w:rsidR="00A9424B" w:rsidRDefault="00A9424B" w:rsidP="00A9424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  <w:p w14:paraId="6722DBD2" w14:textId="20445BA8" w:rsidR="00A9424B" w:rsidRDefault="00A9424B" w:rsidP="00A9424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BDF55B" id="Rectángulo: esquinas redondeadas 12" o:spid="_x0000_s1027" style="position:absolute;margin-left:-9.25pt;margin-top:-452.3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" fillcolor="#275e70 [1607]" stroked="f" strokeweight="2pt">
                      <v:fill color2="#194868 [1605]" colors="0 #275f71;22938f #275f71;37356f #275f71" focus="100%" type="gradient"/>
                      <v:shadow on="t" type="perspective" color="#024f75 [3204]" opacity="38010f" origin=",.5" offset="0,0" matrix="66191f,,,66191f"/>
                      <v:textbox>
                        <w:txbxContent>
                          <w:p w14:paraId="46B73EB0" w14:textId="77777777" w:rsidR="00A9424B" w:rsidRDefault="00A9424B" w:rsidP="00A9424B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722DBD2" w14:textId="20445BA8" w:rsidR="00A9424B" w:rsidRDefault="00A9424B" w:rsidP="00A9424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1B3F9F" w14:textId="538A9AD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7D1877FE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EC329D" wp14:editId="4C5AB060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511810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3FAFF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5F3B5B" id="Conector recto 32" o:spid="_x0000_s1026" alt="divisor de texto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0.3pt" to="119.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" strokecolor="#f3faff" strokeweight="3pt"/>
                  </w:pict>
                </mc:Fallback>
              </mc:AlternateContent>
            </w:r>
          </w:p>
        </w:tc>
      </w:tr>
    </w:tbl>
    <w:p w14:paraId="3EF402AB" w14:textId="7DE5D0F4" w:rsidR="00971223" w:rsidRPr="00823B32" w:rsidRDefault="0099752F" w:rsidP="00823B32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01A8F43" wp14:editId="4E2D2538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645" id="Rectángulo 7" o:spid="_x0000_s1026" style="position:absolute;margin-left:-5.4pt;margin-top:487.35pt;width:604.5pt;height:311.7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" fillcolor="#3a8ea9 [2407]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71381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3CF8FC" wp14:editId="34F9C716">
                <wp:simplePos x="0" y="0"/>
                <wp:positionH relativeFrom="margin">
                  <wp:align>left</wp:align>
                </wp:positionH>
                <wp:positionV relativeFrom="paragraph">
                  <wp:posOffset>6826885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23A05BB4" w:rsidR="00704F0E" w:rsidRPr="00412181" w:rsidRDefault="00A9424B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412181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</w:rPr>
                            </w:pPr>
                            <w:r w:rsidRPr="00412181">
                              <w:rPr>
                                <w:rFonts w:ascii="Nirmala UI" w:hAnsi="Nirmala UI" w:cs="Nirmala UI"/>
                                <w:color w:val="F3FAFF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0;margin-top:537.55pt;width:247.2pt;height:49.2pt;z-index:251656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" filled="f" stroked="f" strokeweight=".5pt">
                <v:textbox>
                  <w:txbxContent>
                    <w:p w14:paraId="477B20C9" w14:textId="23A05BB4" w:rsidR="00704F0E" w:rsidRPr="00412181" w:rsidRDefault="00A9424B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412181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</w:rPr>
                      </w:pPr>
                      <w:r w:rsidRPr="00412181">
                        <w:rPr>
                          <w:rFonts w:ascii="Nirmala UI" w:hAnsi="Nirmala UI" w:cs="Nirmala UI"/>
                          <w:color w:val="F3FAFF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21B5B0F" w14:textId="1A08F965" w:rsidR="00971223" w:rsidRPr="006C1D6E" w:rsidRDefault="00971223" w:rsidP="00971223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1" w:name="_Toc94548518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Configuración de Pfsense:</w:t>
      </w:r>
      <w:bookmarkEnd w:id="1"/>
    </w:p>
    <w:p w14:paraId="40D4E328" w14:textId="7827BC7F" w:rsidR="00971223" w:rsidRDefault="006C7AB0" w:rsidP="00B76260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42208" behindDoc="0" locked="0" layoutInCell="1" allowOverlap="1" wp14:anchorId="4F87E309" wp14:editId="6D57667D">
            <wp:simplePos x="0" y="0"/>
            <wp:positionH relativeFrom="column">
              <wp:posOffset>867179</wp:posOffset>
            </wp:positionH>
            <wp:positionV relativeFrom="paragraph">
              <wp:posOffset>322465</wp:posOffset>
            </wp:positionV>
            <wp:extent cx="4819880" cy="3069947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80" cy="306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68E75" w14:textId="239076BB" w:rsidR="00957E7F" w:rsidRDefault="00957E7F" w:rsidP="00F9453B">
      <w:pPr>
        <w:ind w:left="720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24BA7B58" w14:textId="10427CB3" w:rsidR="00F9453B" w:rsidRDefault="00F9453B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iniciado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nos encontraremos con que nos listará unas opciones, de las cuáles solo tocaremos la </w:t>
      </w:r>
      <w:r w:rsidR="00DC7E59" w:rsidRPr="006C1D6E">
        <w:rPr>
          <w:rFonts w:ascii="Segoe UI" w:hAnsi="Segoe UI" w:cs="Segoe UI"/>
          <w:color w:val="auto"/>
          <w:sz w:val="24"/>
          <w:szCs w:val="20"/>
        </w:rPr>
        <w:t>segunda</w:t>
      </w:r>
      <w:r w:rsidR="00DC7E5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3EA1F19E" w14:textId="2210CDD8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La </w:t>
      </w:r>
      <w:r w:rsidRPr="006C1D6E">
        <w:rPr>
          <w:rFonts w:ascii="Segoe UI" w:hAnsi="Segoe UI" w:cs="Segoe UI"/>
          <w:color w:val="auto"/>
          <w:sz w:val="24"/>
          <w:szCs w:val="20"/>
        </w:rPr>
        <w:t>segunda opción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sirve para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configurar y asignar las direcciones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a los adaptadores de red.</w:t>
      </w:r>
    </w:p>
    <w:p w14:paraId="0A805C67" w14:textId="578CB34B" w:rsidR="00DC7E59" w:rsidRDefault="00DC7E59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 los cuales tenemos dos, uno que nos proporcionará </w:t>
      </w:r>
      <w:r w:rsidRPr="006C1D6E">
        <w:rPr>
          <w:rFonts w:ascii="Segoe UI" w:hAnsi="Segoe UI" w:cs="Segoe UI"/>
          <w:color w:val="auto"/>
          <w:sz w:val="24"/>
          <w:szCs w:val="20"/>
        </w:rPr>
        <w:t>conexión a internet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 xml:space="preserve"> y que está conectado mediante DHCP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otro adaptador conectado a un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segmento de LAN que sería equivalente a una red NAT en VirtualBox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este adaptador se configuraría con la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IP estática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BCB3705" w14:textId="5A98B6B9" w:rsidR="00F9453B" w:rsidRDefault="00F9453B" w:rsidP="00B76260">
      <w:pPr>
        <w:rPr>
          <w:rFonts w:ascii="Nirmala UI" w:hAnsi="Nirmala UI" w:cs="Nirmala UI"/>
          <w:sz w:val="24"/>
          <w:szCs w:val="20"/>
        </w:rPr>
      </w:pPr>
    </w:p>
    <w:p w14:paraId="04412883" w14:textId="5EBE3CE6" w:rsidR="00957E7F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96128" behindDoc="0" locked="0" layoutInCell="1" allowOverlap="1" wp14:anchorId="5985DB07" wp14:editId="4D03BEE6">
            <wp:simplePos x="0" y="0"/>
            <wp:positionH relativeFrom="margin">
              <wp:align>right</wp:align>
            </wp:positionH>
            <wp:positionV relativeFrom="paragraph">
              <wp:posOffset>81529</wp:posOffset>
            </wp:positionV>
            <wp:extent cx="1694180" cy="317500"/>
            <wp:effectExtent l="0" t="0" r="1270" b="6350"/>
            <wp:wrapSquare wrapText="bothSides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17" b="91056"/>
                    <a:stretch/>
                  </pic:blipFill>
                  <pic:spPr bwMode="auto">
                    <a:xfrm>
                      <a:off x="0" y="0"/>
                      <a:ext cx="169418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Así que, como ya he dicho, escribiremos el número </w:t>
      </w:r>
      <w:r w:rsidR="00957E7F" w:rsidRPr="006C1D6E">
        <w:rPr>
          <w:rFonts w:ascii="Segoe UI" w:hAnsi="Segoe UI" w:cs="Segoe UI"/>
          <w:color w:val="auto"/>
          <w:sz w:val="24"/>
          <w:szCs w:val="20"/>
        </w:rPr>
        <w:t>dos</w:t>
      </w:r>
      <w:r w:rsidR="00957E7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seleccionar la opción.</w:t>
      </w:r>
    </w:p>
    <w:p w14:paraId="608450B5" w14:textId="0658EA8A" w:rsidR="004D0C45" w:rsidRDefault="004D0C45" w:rsidP="00957E7F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D6B843" w14:textId="30AFAE4B" w:rsidR="00957E7F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A2ADD9" w14:textId="0D3748B6" w:rsidR="004D0C45" w:rsidRPr="004D0C45" w:rsidRDefault="00957E7F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la interfaz de red que queremos configurar, en nuestro caso solo configuraremos la segundo, la </w:t>
      </w:r>
      <w:r w:rsidR="00A34FC4" w:rsidRPr="006C1D6E">
        <w:rPr>
          <w:rFonts w:ascii="Segoe UI" w:hAnsi="Segoe UI" w:cs="Segoe UI"/>
          <w:color w:val="auto"/>
          <w:sz w:val="24"/>
          <w:szCs w:val="20"/>
        </w:rPr>
        <w:t>LAN</w:t>
      </w:r>
      <w:r w:rsidR="00A34FC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está es la interfaz por la que va a salir el </w:t>
      </w:r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servidor </w:t>
      </w:r>
      <w:proofErr w:type="spellStart"/>
      <w:r w:rsidR="004D0C45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4D0C4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270820D" w14:textId="7C01F252" w:rsidR="004D0C45" w:rsidRDefault="004D0C45" w:rsidP="00957E7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Seleccionaremos la interfaz también escribiendo el número </w:t>
      </w:r>
      <w:r w:rsidRPr="006C1D6E">
        <w:rPr>
          <w:rFonts w:ascii="Segoe UI" w:hAnsi="Segoe UI" w:cs="Segoe UI"/>
          <w:color w:val="auto"/>
          <w:sz w:val="24"/>
          <w:szCs w:val="20"/>
        </w:rPr>
        <w:t>2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017A3D5" w14:textId="5358711C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60914F22" w14:textId="6A76FE0E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698176" behindDoc="0" locked="0" layoutInCell="1" allowOverlap="1" wp14:anchorId="3411A7B5" wp14:editId="23BF5034">
            <wp:simplePos x="0" y="0"/>
            <wp:positionH relativeFrom="margin">
              <wp:align>center</wp:align>
            </wp:positionH>
            <wp:positionV relativeFrom="paragraph">
              <wp:posOffset>172002</wp:posOffset>
            </wp:positionV>
            <wp:extent cx="3240405" cy="643890"/>
            <wp:effectExtent l="0" t="0" r="0" b="3810"/>
            <wp:wrapSquare wrapText="bothSides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8" r="17328" b="63817"/>
                    <a:stretch/>
                  </pic:blipFill>
                  <pic:spPr bwMode="auto">
                    <a:xfrm>
                      <a:off x="0" y="0"/>
                      <a:ext cx="3240405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15275" w14:textId="4AA30155" w:rsidR="004D0C45" w:rsidRPr="004D0C45" w:rsidRDefault="004D0C45" w:rsidP="004D0C45">
      <w:pPr>
        <w:rPr>
          <w:rFonts w:ascii="Segoe UI" w:hAnsi="Segoe UI" w:cs="Segoe UI"/>
          <w:sz w:val="24"/>
          <w:szCs w:val="20"/>
        </w:rPr>
      </w:pPr>
    </w:p>
    <w:p w14:paraId="47062A21" w14:textId="528B0B94" w:rsidR="004D0C45" w:rsidRDefault="004D0C45" w:rsidP="004D0C45">
      <w:pPr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A50DFE1" w14:textId="4AB6976A" w:rsidR="004D0C45" w:rsidRPr="00270107" w:rsidRDefault="004D0C45" w:rsidP="00270107">
      <w:pPr>
        <w:tabs>
          <w:tab w:val="left" w:pos="3268"/>
        </w:tabs>
        <w:rPr>
          <w:rFonts w:ascii="Segoe UI" w:hAnsi="Segoe UI" w:cs="Segoe UI"/>
          <w:sz w:val="24"/>
          <w:szCs w:val="20"/>
        </w:rPr>
      </w:pPr>
      <w:r>
        <w:rPr>
          <w:rFonts w:ascii="Segoe UI" w:hAnsi="Segoe UI" w:cs="Segoe UI"/>
          <w:sz w:val="24"/>
          <w:szCs w:val="20"/>
        </w:rPr>
        <w:tab/>
      </w:r>
    </w:p>
    <w:p w14:paraId="41D42657" w14:textId="2D110FA9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Continuando,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dirección IP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le queremos asignar a la interfaz, le podemos asignar cualquier dirección, en mi caso le he asignado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270107">
        <w:rPr>
          <w:rFonts w:ascii="Segoe UI" w:hAnsi="Segoe UI" w:cs="Segoe UI"/>
          <w:b w:val="0"/>
          <w:bCs/>
          <w:color w:val="auto"/>
          <w:sz w:val="24"/>
          <w:szCs w:val="20"/>
        </w:rPr>
        <w:t>que pertenece a la red interna.</w:t>
      </w:r>
    </w:p>
    <w:p w14:paraId="64E6F69D" w14:textId="4D8D00A5" w:rsidR="004D0C45" w:rsidRDefault="00010BEF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010BEF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43232" behindDoc="0" locked="0" layoutInCell="1" allowOverlap="1" wp14:anchorId="6B4FA835" wp14:editId="7D749BC6">
            <wp:simplePos x="0" y="0"/>
            <wp:positionH relativeFrom="column">
              <wp:posOffset>1331306</wp:posOffset>
            </wp:positionH>
            <wp:positionV relativeFrom="paragraph">
              <wp:posOffset>317442</wp:posOffset>
            </wp:positionV>
            <wp:extent cx="4177146" cy="283517"/>
            <wp:effectExtent l="0" t="0" r="0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146" cy="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6398" w14:textId="58659EE1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7D291A8" w14:textId="142AC39C" w:rsidR="004D0C45" w:rsidRDefault="004D0C45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0EFC18A" w14:textId="59B8ED13" w:rsidR="004D0C45" w:rsidRDefault="00FE7B06" w:rsidP="004D0C4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Después, nos pedirá la </w:t>
      </w:r>
      <w:r w:rsidRPr="006C1D6E">
        <w:rPr>
          <w:rFonts w:ascii="Segoe UI" w:hAnsi="Segoe UI" w:cs="Segoe UI"/>
          <w:color w:val="auto"/>
          <w:sz w:val="24"/>
          <w:szCs w:val="20"/>
        </w:rPr>
        <w:t>máscara de subred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la que nos encontramos, como ya he dicho es la </w:t>
      </w:r>
      <w:r w:rsidRPr="006C1D6E">
        <w:rPr>
          <w:rFonts w:ascii="Segoe UI" w:hAnsi="Segoe UI" w:cs="Segoe UI"/>
          <w:color w:val="auto"/>
          <w:sz w:val="24"/>
          <w:szCs w:val="20"/>
        </w:rPr>
        <w:t>/24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que escribiremos </w:t>
      </w:r>
      <w:r w:rsidRPr="006C1D6E">
        <w:rPr>
          <w:rFonts w:ascii="Segoe UI" w:hAnsi="Segoe UI" w:cs="Segoe UI"/>
          <w:color w:val="auto"/>
          <w:sz w:val="24"/>
          <w:szCs w:val="20"/>
        </w:rPr>
        <w:t>24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4F60393" w14:textId="2A080494" w:rsidR="004D0C45" w:rsidRDefault="00FE7B06" w:rsidP="00B76260">
      <w:pPr>
        <w:rPr>
          <w:rFonts w:ascii="Nirmala UI" w:hAnsi="Nirmala UI" w:cs="Nirmala UI"/>
          <w:sz w:val="24"/>
          <w:szCs w:val="20"/>
        </w:rPr>
      </w:pPr>
      <w:r w:rsidRPr="00300EFC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02272" behindDoc="0" locked="0" layoutInCell="1" allowOverlap="1" wp14:anchorId="02FC5D29" wp14:editId="7D8906AB">
            <wp:simplePos x="0" y="0"/>
            <wp:positionH relativeFrom="margin">
              <wp:align>center</wp:align>
            </wp:positionH>
            <wp:positionV relativeFrom="paragraph">
              <wp:posOffset>183819</wp:posOffset>
            </wp:positionV>
            <wp:extent cx="3592830" cy="755015"/>
            <wp:effectExtent l="0" t="0" r="7620" b="6985"/>
            <wp:wrapSquare wrapText="bothSides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40" b="18689"/>
                    <a:stretch/>
                  </pic:blipFill>
                  <pic:spPr bwMode="auto">
                    <a:xfrm>
                      <a:off x="0" y="0"/>
                      <a:ext cx="3592830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4EA17" w14:textId="335FC3C3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3D0B1075" w14:textId="7012946B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00040D96" w14:textId="47E4A7D9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61242426" w14:textId="28A48945" w:rsidR="00FE7B06" w:rsidRDefault="00FE7B06" w:rsidP="00B76260">
      <w:pPr>
        <w:rPr>
          <w:rFonts w:ascii="Nirmala UI" w:hAnsi="Nirmala UI" w:cs="Nirmala UI"/>
          <w:sz w:val="24"/>
          <w:szCs w:val="20"/>
        </w:rPr>
      </w:pPr>
    </w:p>
    <w:p w14:paraId="40B24756" w14:textId="34B40481" w:rsidR="00FE7B06" w:rsidRPr="005A2362" w:rsidRDefault="00FE7B06" w:rsidP="00FE7B06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las opciones </w:t>
      </w:r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a LAN,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>” y “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the</w:t>
      </w:r>
      <w:proofErr w:type="spellEnd"/>
      <w:r w:rsidR="001A5CF7" w:rsidRPr="006C1D6E">
        <w:rPr>
          <w:rFonts w:ascii="Segoe UI" w:hAnsi="Segoe UI" w:cs="Segoe UI"/>
          <w:color w:val="auto"/>
          <w:sz w:val="24"/>
          <w:szCs w:val="20"/>
        </w:rPr>
        <w:t xml:space="preserve"> new LAN IPv6 </w:t>
      </w:r>
      <w:proofErr w:type="spellStart"/>
      <w:r w:rsidR="001A5CF7" w:rsidRPr="006C1D6E">
        <w:rPr>
          <w:rFonts w:ascii="Segoe UI" w:hAnsi="Segoe UI" w:cs="Segoe UI"/>
          <w:color w:val="auto"/>
          <w:sz w:val="24"/>
          <w:szCs w:val="20"/>
        </w:rPr>
        <w:t>address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,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press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&lt;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&gt;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for</w:t>
      </w:r>
      <w:proofErr w:type="spellEnd"/>
      <w:r w:rsidR="00806B8F" w:rsidRPr="006C1D6E">
        <w:rPr>
          <w:rFonts w:ascii="Segoe UI" w:hAnsi="Segoe UI" w:cs="Segoe UI"/>
          <w:color w:val="auto"/>
          <w:sz w:val="24"/>
          <w:szCs w:val="20"/>
        </w:rPr>
        <w:t xml:space="preserve"> </w:t>
      </w:r>
      <w:proofErr w:type="spellStart"/>
      <w:r w:rsidR="00806B8F" w:rsidRPr="006C1D6E">
        <w:rPr>
          <w:rFonts w:ascii="Segoe UI" w:hAnsi="Segoe UI" w:cs="Segoe UI"/>
          <w:color w:val="auto"/>
          <w:sz w:val="24"/>
          <w:szCs w:val="20"/>
        </w:rPr>
        <w:t>none</w:t>
      </w:r>
      <w:proofErr w:type="spellEnd"/>
      <w:r w:rsidR="001A5CF7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” </w:t>
      </w:r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pulsaremos </w:t>
      </w:r>
      <w:proofErr w:type="spellStart"/>
      <w:r w:rsidR="005A2362" w:rsidRPr="006C1D6E">
        <w:rPr>
          <w:rFonts w:ascii="Segoe UI" w:hAnsi="Segoe UI" w:cs="Segoe UI"/>
          <w:color w:val="auto"/>
          <w:sz w:val="24"/>
          <w:szCs w:val="20"/>
        </w:rPr>
        <w:t>Enter</w:t>
      </w:r>
      <w:proofErr w:type="spellEnd"/>
      <w:r w:rsidR="005A2362" w:rsidRP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para salta</w:t>
      </w:r>
      <w:r w:rsidR="005A236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r, ya que no 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configurar las </w:t>
      </w:r>
      <w:r w:rsidR="002B7E3E" w:rsidRPr="006C1D6E">
        <w:rPr>
          <w:rFonts w:ascii="Segoe UI" w:hAnsi="Segoe UI" w:cs="Segoe UI"/>
          <w:color w:val="auto"/>
          <w:sz w:val="24"/>
          <w:szCs w:val="20"/>
        </w:rPr>
        <w:t>direcciones IPv6</w:t>
      </w:r>
      <w:r w:rsidR="002B7E3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62A8133F" w14:textId="70BF65B7" w:rsidR="00FE7B06" w:rsidRPr="005A2362" w:rsidRDefault="002B7E3E" w:rsidP="00B76260">
      <w:pPr>
        <w:rPr>
          <w:rFonts w:ascii="Nirmala UI" w:hAnsi="Nirmala UI" w:cs="Nirmala UI"/>
          <w:sz w:val="24"/>
          <w:szCs w:val="20"/>
        </w:rPr>
      </w:pPr>
      <w:r w:rsidRPr="001C0BBA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03296" behindDoc="0" locked="0" layoutInCell="1" allowOverlap="1" wp14:anchorId="57998652" wp14:editId="0CD1C530">
            <wp:simplePos x="0" y="0"/>
            <wp:positionH relativeFrom="margin">
              <wp:align>center</wp:align>
            </wp:positionH>
            <wp:positionV relativeFrom="paragraph">
              <wp:posOffset>247567</wp:posOffset>
            </wp:positionV>
            <wp:extent cx="4476115" cy="899795"/>
            <wp:effectExtent l="0" t="0" r="635" b="0"/>
            <wp:wrapTopAndBottom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92"/>
                    <a:stretch/>
                  </pic:blipFill>
                  <pic:spPr bwMode="auto">
                    <a:xfrm>
                      <a:off x="0" y="0"/>
                      <a:ext cx="4476115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B6391" w14:textId="45809420" w:rsidR="001A5CF7" w:rsidRPr="005A2362" w:rsidRDefault="001A5CF7" w:rsidP="00B76260">
      <w:pPr>
        <w:rPr>
          <w:rFonts w:ascii="Nirmala UI" w:hAnsi="Nirmala UI" w:cs="Nirmala UI"/>
          <w:sz w:val="24"/>
          <w:szCs w:val="20"/>
        </w:rPr>
      </w:pPr>
    </w:p>
    <w:p w14:paraId="6116E538" w14:textId="38FCC3E1" w:rsidR="002A683F" w:rsidRDefault="002A683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Por último, nos preguntará si queremos configurar 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nuestro caso lo necesitaremos para que funcione el </w:t>
      </w:r>
      <w:r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así que lo configuraremos</w:t>
      </w:r>
      <w:r w:rsidR="00BE30C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3F34F2D" w14:textId="0EA30971" w:rsidR="00BE30CF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FADDCBD" w14:textId="710925DA" w:rsidR="00BE30CF" w:rsidRPr="005A2362" w:rsidRDefault="00BE30CF" w:rsidP="002A683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habilitarlo pulsaremos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color w:val="auto"/>
          <w:sz w:val="24"/>
          <w:szCs w:val="20"/>
        </w:rPr>
        <w:t>”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 introduciremos el rango de </w:t>
      </w:r>
      <w:proofErr w:type="spellStart"/>
      <w:r w:rsidR="00EE6A8B" w:rsidRPr="006C1D6E">
        <w:rPr>
          <w:rFonts w:ascii="Segoe UI" w:hAnsi="Segoe UI" w:cs="Segoe UI"/>
          <w:color w:val="auto"/>
          <w:sz w:val="24"/>
          <w:szCs w:val="20"/>
        </w:rPr>
        <w:t>IPs</w:t>
      </w:r>
      <w:proofErr w:type="spellEnd"/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puede asignar nuestro </w:t>
      </w:r>
      <w:r w:rsidR="00EE6A8B" w:rsidRPr="006C1D6E">
        <w:rPr>
          <w:rFonts w:ascii="Segoe UI" w:hAnsi="Segoe UI" w:cs="Segoe UI"/>
          <w:color w:val="auto"/>
          <w:sz w:val="24"/>
          <w:szCs w:val="20"/>
        </w:rPr>
        <w:t>servidor DHCP</w:t>
      </w:r>
      <w:r w:rsidR="00EE6A8B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6494A76" w14:textId="3E66EF4D" w:rsidR="00F9453B" w:rsidRPr="005A2362" w:rsidRDefault="00D7099A" w:rsidP="002A683F">
      <w:pPr>
        <w:ind w:firstLine="720"/>
        <w:rPr>
          <w:rFonts w:ascii="Nirmala UI" w:hAnsi="Nirmala UI" w:cs="Nirmala UI"/>
          <w:sz w:val="24"/>
          <w:szCs w:val="20"/>
        </w:rPr>
      </w:pPr>
      <w:r w:rsidRPr="00D7099A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4256" behindDoc="0" locked="0" layoutInCell="1" allowOverlap="1" wp14:anchorId="5E359059" wp14:editId="668667AD">
            <wp:simplePos x="0" y="0"/>
            <wp:positionH relativeFrom="margin">
              <wp:align>center</wp:align>
            </wp:positionH>
            <wp:positionV relativeFrom="paragraph">
              <wp:posOffset>377940</wp:posOffset>
            </wp:positionV>
            <wp:extent cx="4606637" cy="667710"/>
            <wp:effectExtent l="0" t="0" r="381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7" cy="6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6E5A6" w14:textId="43EB1B5E" w:rsidR="00EE6A8B" w:rsidRDefault="00EE6A8B" w:rsidP="001A5CF7">
      <w:pPr>
        <w:rPr>
          <w:rFonts w:ascii="Nirmala UI" w:hAnsi="Nirmala UI" w:cs="Nirmala UI"/>
          <w:sz w:val="24"/>
          <w:szCs w:val="20"/>
        </w:rPr>
      </w:pPr>
    </w:p>
    <w:p w14:paraId="0AD4F7AD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367587B7" w14:textId="180BCB8A" w:rsidR="00270A1D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nos preguntará si queremos que el </w:t>
      </w:r>
      <w:r w:rsidRPr="006C1D6E">
        <w:rPr>
          <w:rFonts w:ascii="Segoe UI" w:hAnsi="Segoe UI" w:cs="Segoe UI"/>
          <w:color w:val="auto"/>
          <w:sz w:val="24"/>
          <w:szCs w:val="20"/>
        </w:rPr>
        <w:t>protocolo Web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sea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HTTP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si dando a la tecla 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“</w:t>
      </w:r>
      <w:r w:rsidRPr="006C1D6E">
        <w:rPr>
          <w:rFonts w:ascii="Segoe UI" w:hAnsi="Segoe UI" w:cs="Segoe UI"/>
          <w:color w:val="auto"/>
          <w:sz w:val="24"/>
          <w:szCs w:val="20"/>
        </w:rPr>
        <w:t>Y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”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02058426" w14:textId="77777777" w:rsidR="00270A1D" w:rsidRDefault="00270A1D" w:rsidP="00270A1D">
      <w:pPr>
        <w:ind w:left="720"/>
        <w:jc w:val="both"/>
        <w:rPr>
          <w:rFonts w:ascii="Nirmala UI" w:hAnsi="Nirmala UI" w:cs="Nirmala UI"/>
          <w:sz w:val="24"/>
          <w:szCs w:val="20"/>
        </w:rPr>
      </w:pPr>
    </w:p>
    <w:p w14:paraId="18E6A620" w14:textId="67427921" w:rsidR="00270A1D" w:rsidRPr="005A2362" w:rsidRDefault="00270A1D" w:rsidP="00270A1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Después de todo, acabaremos con la configuración de la interfaz y podremos acceder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E9F0679" w14:textId="42D19EB9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BD0CE2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5280" behindDoc="0" locked="0" layoutInCell="1" allowOverlap="1" wp14:anchorId="7C7A2F5D" wp14:editId="4D443C40">
            <wp:simplePos x="0" y="0"/>
            <wp:positionH relativeFrom="column">
              <wp:posOffset>936452</wp:posOffset>
            </wp:positionH>
            <wp:positionV relativeFrom="paragraph">
              <wp:posOffset>321830</wp:posOffset>
            </wp:positionV>
            <wp:extent cx="4953000" cy="739445"/>
            <wp:effectExtent l="0" t="0" r="0" b="381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F0149" w14:textId="040EB20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030B643" w14:textId="77777777" w:rsidR="00270A1D" w:rsidRDefault="00270A1D" w:rsidP="001A5CF7">
      <w:pPr>
        <w:rPr>
          <w:rFonts w:ascii="Nirmala UI" w:hAnsi="Nirmala UI" w:cs="Nirmala UI"/>
          <w:sz w:val="24"/>
          <w:szCs w:val="20"/>
        </w:rPr>
      </w:pPr>
    </w:p>
    <w:p w14:paraId="1D1F2217" w14:textId="1D805E68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Reiniciaremos la máquina para que se apliquen bien los cambios y nos daremos cuenta de que, al reiniciar, nos saldrá la dirección IP que le hemos asignado a la interfaz “</w:t>
      </w:r>
      <w:r w:rsidRPr="006C1D6E">
        <w:rPr>
          <w:rFonts w:ascii="Segoe UI" w:hAnsi="Segoe UI" w:cs="Segoe UI"/>
          <w:color w:val="auto"/>
          <w:sz w:val="24"/>
          <w:szCs w:val="20"/>
        </w:rPr>
        <w:t>LAN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”:</w:t>
      </w:r>
    </w:p>
    <w:p w14:paraId="362B9859" w14:textId="0F4EA012" w:rsidR="001A5CF7" w:rsidRPr="005A2362" w:rsidRDefault="00BD0CE2" w:rsidP="001A5CF7">
      <w:pPr>
        <w:rPr>
          <w:rFonts w:ascii="Nirmala UI" w:hAnsi="Nirmala UI" w:cs="Nirmala UI"/>
          <w:sz w:val="24"/>
          <w:szCs w:val="20"/>
        </w:rPr>
      </w:pPr>
      <w:r w:rsidRPr="006C7AB0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47328" behindDoc="0" locked="0" layoutInCell="1" allowOverlap="1" wp14:anchorId="002B1D3F" wp14:editId="4DC84C6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3598545" cy="2292350"/>
            <wp:effectExtent l="0" t="0" r="190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5F2D" w14:textId="3EB3B5B4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2675D29" w14:textId="2F6B0FA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3321194" w14:textId="5F8ED73F" w:rsidR="000955C7" w:rsidRPr="005A2362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Esta dirección IP será la que utilizaremos para acceder al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configurador Web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94F2090" w14:textId="7570C32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4CB15F74" w14:textId="1A9BF97F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7B6AEAF8" w14:textId="20B30F9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568F7BFA" w14:textId="2E7CD3B8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21C03A28" w14:textId="41FE0622" w:rsidR="001A5CF7" w:rsidRPr="005A2362" w:rsidRDefault="001A5CF7" w:rsidP="001A5CF7">
      <w:pPr>
        <w:rPr>
          <w:rFonts w:ascii="Nirmala UI" w:hAnsi="Nirmala UI" w:cs="Nirmala UI"/>
          <w:sz w:val="24"/>
          <w:szCs w:val="20"/>
        </w:rPr>
      </w:pPr>
    </w:p>
    <w:p w14:paraId="1BE47568" w14:textId="7CEE94B1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  <w:r w:rsidRPr="005A2362">
        <w:rPr>
          <w:rFonts w:ascii="Nirmala UI" w:hAnsi="Nirmala UI" w:cs="Nirmala UI"/>
          <w:sz w:val="24"/>
          <w:szCs w:val="20"/>
        </w:rPr>
        <w:tab/>
      </w:r>
    </w:p>
    <w:p w14:paraId="6CEB79E1" w14:textId="5CC44A73" w:rsidR="001A5CF7" w:rsidRPr="005A2362" w:rsidRDefault="001A5CF7" w:rsidP="001A5CF7">
      <w:pPr>
        <w:tabs>
          <w:tab w:val="left" w:pos="2579"/>
        </w:tabs>
        <w:rPr>
          <w:rFonts w:ascii="Nirmala UI" w:hAnsi="Nirmala UI" w:cs="Nirmala UI"/>
          <w:sz w:val="24"/>
          <w:szCs w:val="20"/>
        </w:rPr>
      </w:pPr>
    </w:p>
    <w:p w14:paraId="3AB66F0C" w14:textId="2C70D8ED" w:rsidR="00BE30CF" w:rsidRDefault="00BE30CF" w:rsidP="00300EFC">
      <w:pPr>
        <w:rPr>
          <w:rFonts w:ascii="Nirmala UI" w:hAnsi="Nirmala UI" w:cs="Nirmala UI"/>
          <w:sz w:val="24"/>
          <w:szCs w:val="20"/>
        </w:rPr>
      </w:pPr>
    </w:p>
    <w:p w14:paraId="003EB8CB" w14:textId="4174ADC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343BDEE6" w14:textId="77E2EE79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57E39EC0" w14:textId="524E2343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AAB9051" w14:textId="77777777" w:rsidR="00BD0CE2" w:rsidRDefault="00BD0CE2" w:rsidP="00300EFC">
      <w:pPr>
        <w:rPr>
          <w:rFonts w:ascii="Nirmala UI" w:hAnsi="Nirmala UI" w:cs="Nirmala UI"/>
          <w:sz w:val="24"/>
          <w:szCs w:val="20"/>
        </w:rPr>
      </w:pPr>
    </w:p>
    <w:p w14:paraId="17362D0E" w14:textId="7C7FB444" w:rsidR="00300EFC" w:rsidRDefault="00300EFC" w:rsidP="00300EFC">
      <w:pPr>
        <w:rPr>
          <w:rFonts w:ascii="Nirmala UI" w:hAnsi="Nirmala UI" w:cs="Nirmala UI"/>
          <w:sz w:val="24"/>
          <w:szCs w:val="20"/>
        </w:rPr>
      </w:pPr>
    </w:p>
    <w:p w14:paraId="2A4132A7" w14:textId="72FC17AF" w:rsidR="000955C7" w:rsidRPr="006C1D6E" w:rsidRDefault="000955C7" w:rsidP="000955C7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2" w:name="_Toc94548519"/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 xml:space="preserve">Configuración </w:t>
      </w:r>
      <w:r w:rsidR="00A965FF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 xml:space="preserve">inicial de 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Pfsense:</w:t>
      </w:r>
      <w:bookmarkEnd w:id="2"/>
    </w:p>
    <w:p w14:paraId="2BB0B243" w14:textId="76785CD2" w:rsidR="000955C7" w:rsidRDefault="000955C7" w:rsidP="000955C7"/>
    <w:p w14:paraId="2E8F0A34" w14:textId="42CC3823" w:rsidR="00E13E5F" w:rsidRDefault="000955C7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crear el </w:t>
      </w:r>
      <w:r w:rsidR="00695DD7" w:rsidRPr="006C1D6E">
        <w:rPr>
          <w:rFonts w:ascii="Segoe UI" w:hAnsi="Segoe UI" w:cs="Segoe UI"/>
          <w:color w:val="auto"/>
          <w:sz w:val="24"/>
          <w:szCs w:val="20"/>
        </w:rPr>
        <w:t>portal cautivo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realizar 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las diversas configuraciones</w:t>
      </w:r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que quedan en </w:t>
      </w:r>
      <w:proofErr w:type="spellStart"/>
      <w:r w:rsidR="00695DD7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695DD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necesitaremos otra máquina (cliente) en la misma red</w:t>
      </w:r>
      <w:r w:rsidR="00E13E5F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7E0A77" w14:textId="0B8DFB87" w:rsidR="00E13E5F" w:rsidRPr="005A2362" w:rsidRDefault="00E13E5F" w:rsidP="000955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Para esto he utilizado una máquina virtual con </w:t>
      </w:r>
      <w:r w:rsidR="00BD0CE2">
        <w:rPr>
          <w:rFonts w:ascii="Segoe UI" w:hAnsi="Segoe UI" w:cs="Segoe UI"/>
          <w:color w:val="auto"/>
          <w:sz w:val="24"/>
          <w:szCs w:val="20"/>
        </w:rPr>
        <w:t>Windows 10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también configurada la red como “</w:t>
      </w:r>
      <w:r w:rsidR="00B87FC0">
        <w:rPr>
          <w:rFonts w:ascii="Segoe UI" w:hAnsi="Segoe UI" w:cs="Segoe UI"/>
          <w:color w:val="auto"/>
          <w:sz w:val="24"/>
          <w:szCs w:val="20"/>
        </w:rPr>
        <w:t>Red Interna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”.</w:t>
      </w:r>
    </w:p>
    <w:p w14:paraId="65966113" w14:textId="32E7F8CA" w:rsidR="000955C7" w:rsidRPr="000955C7" w:rsidRDefault="007004E5" w:rsidP="000955C7">
      <w:r w:rsidRPr="007004E5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9376" behindDoc="0" locked="0" layoutInCell="1" allowOverlap="1" wp14:anchorId="2D8219AD" wp14:editId="1826D2A6">
            <wp:simplePos x="0" y="0"/>
            <wp:positionH relativeFrom="column">
              <wp:posOffset>1615440</wp:posOffset>
            </wp:positionH>
            <wp:positionV relativeFrom="paragraph">
              <wp:posOffset>237490</wp:posOffset>
            </wp:positionV>
            <wp:extent cx="3521236" cy="1993900"/>
            <wp:effectExtent l="0" t="0" r="3175" b="63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236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0C999" w14:textId="7C430A1D" w:rsidR="00D76A8F" w:rsidRDefault="00D76A8F" w:rsidP="00D76A8F">
      <w:pPr>
        <w:rPr>
          <w:rFonts w:ascii="Nirmala UI" w:hAnsi="Nirmala UI" w:cs="Nirmala UI"/>
          <w:sz w:val="24"/>
          <w:szCs w:val="20"/>
        </w:rPr>
      </w:pPr>
    </w:p>
    <w:p w14:paraId="5BD74658" w14:textId="16187993" w:rsidR="00D76A8F" w:rsidRDefault="00E13E5F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Iniciaremos la máquina virtual e ingresaremos en el navegador</w:t>
      </w:r>
      <w:r w:rsidR="00D83073">
        <w:rPr>
          <w:rFonts w:ascii="Segoe UI" w:hAnsi="Segoe UI" w:cs="Segoe UI"/>
          <w:b w:val="0"/>
          <w:bCs/>
          <w:color w:val="auto"/>
          <w:sz w:val="24"/>
          <w:szCs w:val="20"/>
        </w:rPr>
        <w:t>;</w:t>
      </w:r>
    </w:p>
    <w:p w14:paraId="58051BA0" w14:textId="549C954C" w:rsidR="00D83073" w:rsidRDefault="00D83073" w:rsidP="00D8307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la barra de búsqueda insertaremos la </w:t>
      </w:r>
      <w:r w:rsidRPr="006C1D6E">
        <w:rPr>
          <w:rFonts w:ascii="Segoe UI" w:hAnsi="Segoe UI" w:cs="Segoe UI"/>
          <w:color w:val="auto"/>
          <w:sz w:val="24"/>
          <w:szCs w:val="20"/>
        </w:rPr>
        <w:t>IP configurada anteriormente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en mi caso la </w:t>
      </w:r>
      <w:r w:rsidRPr="006C1D6E">
        <w:rPr>
          <w:rFonts w:ascii="Segoe UI" w:hAnsi="Segoe UI" w:cs="Segoe UI"/>
          <w:color w:val="auto"/>
          <w:sz w:val="24"/>
          <w:szCs w:val="20"/>
        </w:rPr>
        <w:t>192.168.1.1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D8A5F28" w14:textId="6857E1CC" w:rsidR="00131020" w:rsidRPr="006C1D6E" w:rsidRDefault="00D83073" w:rsidP="00D83073">
      <w:pPr>
        <w:ind w:left="720"/>
        <w:jc w:val="both"/>
        <w:rPr>
          <w:rFonts w:ascii="Segoe UI" w:hAnsi="Segoe UI" w:cs="Segoe UI"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dentro nos pedirá </w:t>
      </w:r>
      <w:r w:rsidRPr="006C1D6E">
        <w:rPr>
          <w:rFonts w:ascii="Segoe UI" w:hAnsi="Segoe UI" w:cs="Segoe UI"/>
          <w:color w:val="auto"/>
          <w:sz w:val="24"/>
          <w:szCs w:val="20"/>
        </w:rPr>
        <w:t>iniciar sesión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el usuario y la contraseña por defecto son</w:t>
      </w:r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>u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suario: </w:t>
      </w:r>
      <w:proofErr w:type="spellStart"/>
      <w:proofErr w:type="gramStart"/>
      <w:r w:rsidR="00131020" w:rsidRPr="006C1D6E">
        <w:rPr>
          <w:rFonts w:ascii="Segoe UI" w:hAnsi="Segoe UI" w:cs="Segoe UI"/>
          <w:color w:val="auto"/>
          <w:sz w:val="24"/>
          <w:szCs w:val="20"/>
        </w:rPr>
        <w:t>admin</w:t>
      </w:r>
      <w:proofErr w:type="spellEnd"/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;</w:t>
      </w:r>
      <w:proofErr w:type="gramEnd"/>
      <w:r w:rsidR="0013102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131020" w:rsidRPr="006C1D6E">
        <w:rPr>
          <w:rFonts w:ascii="Segoe UI" w:hAnsi="Segoe UI" w:cs="Segoe UI"/>
          <w:color w:val="auto"/>
          <w:sz w:val="24"/>
          <w:szCs w:val="20"/>
        </w:rPr>
        <w:t xml:space="preserve">contraseña: </w:t>
      </w:r>
      <w:proofErr w:type="spellStart"/>
      <w:r w:rsidR="00131020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</w:p>
    <w:p w14:paraId="723830EB" w14:textId="3EFA5273" w:rsidR="00131020" w:rsidRDefault="00B87FC0" w:rsidP="00D76A8F">
      <w:pPr>
        <w:rPr>
          <w:rFonts w:ascii="Nirmala UI" w:hAnsi="Nirmala UI" w:cs="Nirmala UI"/>
          <w:sz w:val="24"/>
          <w:szCs w:val="20"/>
        </w:rPr>
      </w:pPr>
      <w:r w:rsidRPr="00B87FC0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48352" behindDoc="0" locked="0" layoutInCell="1" allowOverlap="1" wp14:anchorId="135F48F8" wp14:editId="246BE0A1">
            <wp:simplePos x="0" y="0"/>
            <wp:positionH relativeFrom="column">
              <wp:posOffset>796290</wp:posOffset>
            </wp:positionH>
            <wp:positionV relativeFrom="paragraph">
              <wp:posOffset>227965</wp:posOffset>
            </wp:positionV>
            <wp:extent cx="5107940" cy="2139084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1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80E69" w14:textId="6277C660" w:rsidR="00131020" w:rsidRDefault="00131020" w:rsidP="00D76A8F">
      <w:pPr>
        <w:rPr>
          <w:rFonts w:ascii="Nirmala UI" w:hAnsi="Nirmala UI" w:cs="Nirmala UI"/>
          <w:sz w:val="24"/>
          <w:szCs w:val="20"/>
        </w:rPr>
      </w:pPr>
    </w:p>
    <w:p w14:paraId="28023581" w14:textId="77CB6D8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235C1D0" w14:textId="73592672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3E24D41B" w14:textId="25E9F0D8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1AC94A90" w14:textId="373E43B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6AB88F4E" w14:textId="455E9CA5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9AC42B4" w14:textId="77777777" w:rsidR="007004E5" w:rsidRDefault="007004E5" w:rsidP="00D76A8F">
      <w:pPr>
        <w:rPr>
          <w:rFonts w:ascii="Nirmala UI" w:hAnsi="Nirmala UI" w:cs="Nirmala UI"/>
          <w:sz w:val="24"/>
          <w:szCs w:val="20"/>
        </w:rPr>
      </w:pPr>
    </w:p>
    <w:p w14:paraId="509450B0" w14:textId="702B99FC" w:rsidR="00D76A8F" w:rsidRDefault="00131020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Una vez iniciada la sesión, comenzará </w:t>
      </w:r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el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setup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de la configuración web de </w:t>
      </w:r>
      <w:proofErr w:type="spellStart"/>
      <w:r w:rsidR="00784221"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784221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16480F70" w14:textId="710EDE6C" w:rsidR="00784221" w:rsidRDefault="00784221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22892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0464" behindDoc="0" locked="0" layoutInCell="1" allowOverlap="1" wp14:anchorId="1D10C5B4" wp14:editId="59954E6A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4956175" cy="1181735"/>
            <wp:effectExtent l="0" t="0" r="0" b="0"/>
            <wp:wrapTopAndBottom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8E346" w14:textId="28B5912B" w:rsidR="009E45CC" w:rsidRDefault="009E45CC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709585F1" w14:textId="34E54B88" w:rsidR="00784221" w:rsidRDefault="00784221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 primero sería darle un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nombre de dominio a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no tendríamos que tocar nada más de esa pantalla, aunque si queremos podemos añadir </w:t>
      </w:r>
      <w:r w:rsidR="001049CC" w:rsidRPr="006C1D6E">
        <w:rPr>
          <w:rFonts w:ascii="Segoe UI" w:hAnsi="Segoe UI" w:cs="Segoe UI"/>
          <w:color w:val="auto"/>
          <w:sz w:val="24"/>
          <w:szCs w:val="20"/>
        </w:rPr>
        <w:t>direcciones DNS</w:t>
      </w:r>
      <w:r w:rsidR="001049CC">
        <w:rPr>
          <w:rFonts w:ascii="Segoe UI" w:hAnsi="Segoe UI" w:cs="Segoe UI"/>
          <w:b w:val="0"/>
          <w:bCs/>
          <w:color w:val="auto"/>
          <w:sz w:val="24"/>
          <w:szCs w:val="20"/>
        </w:rPr>
        <w:t>, aunque no es necesario</w:t>
      </w:r>
      <w:r w:rsidR="006C1D6E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1D328892" w14:textId="06F18C86" w:rsidR="009E45CC" w:rsidRDefault="001049CC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1488" behindDoc="0" locked="0" layoutInCell="1" allowOverlap="1" wp14:anchorId="012B5B9D" wp14:editId="4FEE0EC0">
            <wp:simplePos x="0" y="0"/>
            <wp:positionH relativeFrom="margin">
              <wp:align>center</wp:align>
            </wp:positionH>
            <wp:positionV relativeFrom="paragraph">
              <wp:posOffset>225287</wp:posOffset>
            </wp:positionV>
            <wp:extent cx="3864334" cy="1902127"/>
            <wp:effectExtent l="0" t="0" r="3175" b="3175"/>
            <wp:wrapTopAndBottom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19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FFD95" w14:textId="7F43CBC1" w:rsidR="00F22892" w:rsidRP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18E86AD2" w14:textId="2113F54B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 continuación, nos aparecerá la selección del </w:t>
      </w:r>
      <w:r w:rsidRPr="006C1D6E">
        <w:rPr>
          <w:rFonts w:ascii="Segoe UI" w:hAnsi="Segoe UI" w:cs="Segoe UI"/>
          <w:color w:val="auto"/>
          <w:sz w:val="24"/>
          <w:szCs w:val="20"/>
        </w:rPr>
        <w:t>servidor de horario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nuestra </w:t>
      </w:r>
      <w:r w:rsidRPr="006C1D6E">
        <w:rPr>
          <w:rFonts w:ascii="Segoe UI" w:hAnsi="Segoe UI" w:cs="Segoe UI"/>
          <w:color w:val="auto"/>
          <w:sz w:val="24"/>
          <w:szCs w:val="20"/>
        </w:rPr>
        <w:t>zona horaria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todo lo dejaremos </w:t>
      </w:r>
      <w:r w:rsidRPr="006C1D6E">
        <w:rPr>
          <w:rFonts w:ascii="Segoe UI" w:hAnsi="Segoe UI" w:cs="Segoe UI"/>
          <w:color w:val="auto"/>
          <w:sz w:val="24"/>
          <w:szCs w:val="20"/>
        </w:rPr>
        <w:t>por defecto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no tocaremos nada.</w:t>
      </w:r>
    </w:p>
    <w:p w14:paraId="7489A902" w14:textId="3E884060" w:rsidR="00F22892" w:rsidRDefault="001E3455" w:rsidP="001E3455">
      <w:pPr>
        <w:jc w:val="both"/>
        <w:rPr>
          <w:rFonts w:ascii="Nirmala UI" w:hAnsi="Nirmala UI" w:cs="Nirmala UI"/>
          <w:sz w:val="24"/>
          <w:szCs w:val="20"/>
        </w:rPr>
      </w:pPr>
      <w:r w:rsidRPr="00FE7D5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2512" behindDoc="0" locked="0" layoutInCell="1" allowOverlap="1" wp14:anchorId="14D67480" wp14:editId="7AB8B835">
            <wp:simplePos x="0" y="0"/>
            <wp:positionH relativeFrom="margin">
              <wp:align>center</wp:align>
            </wp:positionH>
            <wp:positionV relativeFrom="paragraph">
              <wp:posOffset>277551</wp:posOffset>
            </wp:positionV>
            <wp:extent cx="4316095" cy="1256030"/>
            <wp:effectExtent l="0" t="0" r="8255" b="1270"/>
            <wp:wrapTopAndBottom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98B0A" w14:textId="54FDD331" w:rsidR="00F22892" w:rsidRDefault="00F22892" w:rsidP="001E3455">
      <w:pPr>
        <w:jc w:val="both"/>
        <w:rPr>
          <w:rFonts w:ascii="Nirmala UI" w:hAnsi="Nirmala UI" w:cs="Nirmala UI"/>
          <w:sz w:val="24"/>
          <w:szCs w:val="20"/>
        </w:rPr>
      </w:pPr>
    </w:p>
    <w:p w14:paraId="09A00542" w14:textId="39694210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Los siguientes dos apartados serán sobre la </w:t>
      </w:r>
      <w:r w:rsidRPr="006C1D6E">
        <w:rPr>
          <w:rFonts w:ascii="Segoe UI" w:hAnsi="Segoe UI" w:cs="Segoe UI"/>
          <w:color w:val="auto"/>
          <w:sz w:val="24"/>
          <w:szCs w:val="20"/>
        </w:rPr>
        <w:t>configuración de las interfaces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las cuales ya hemos configurado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manualmente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en pasos anteriores. Así que también se dejará todo tal cual está</w:t>
      </w:r>
      <w:r w:rsidR="008C6D75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3992A62D" w14:textId="7F7993D8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1AA324CE" w14:textId="3040D723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3668DE9" w14:textId="0452FD40" w:rsidR="002143DA" w:rsidRDefault="002143DA" w:rsidP="002143DA">
      <w:pPr>
        <w:rPr>
          <w:rFonts w:ascii="Nirmala UI" w:hAnsi="Nirmala UI" w:cs="Nirmala UI"/>
          <w:sz w:val="24"/>
          <w:szCs w:val="20"/>
        </w:rPr>
      </w:pPr>
    </w:p>
    <w:p w14:paraId="5F95786C" w14:textId="0439BD66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4C384F4C" w14:textId="48FDF6D4" w:rsidR="001E3455" w:rsidRDefault="001E3455" w:rsidP="001E3455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Para finalizar, nos 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hará introducir una </w:t>
      </w:r>
      <w:r w:rsidR="00A965FF" w:rsidRPr="006C1D6E">
        <w:rPr>
          <w:rFonts w:ascii="Segoe UI" w:hAnsi="Segoe UI" w:cs="Segoe UI"/>
          <w:color w:val="auto"/>
          <w:sz w:val="24"/>
          <w:szCs w:val="20"/>
        </w:rPr>
        <w:t>nueva contraseña para el usuario administrador</w:t>
      </w:r>
      <w:r w:rsidR="00A965FF">
        <w:rPr>
          <w:rFonts w:ascii="Segoe UI" w:hAnsi="Segoe UI" w:cs="Segoe UI"/>
          <w:b w:val="0"/>
          <w:bCs/>
          <w:color w:val="auto"/>
          <w:sz w:val="24"/>
          <w:szCs w:val="20"/>
        </w:rPr>
        <w:t>, para que no se quedé la contraseña por defecto.</w:t>
      </w:r>
    </w:p>
    <w:p w14:paraId="3623B6B1" w14:textId="70E73749" w:rsidR="001E3455" w:rsidRDefault="00A965FF" w:rsidP="002143DA">
      <w:pPr>
        <w:rPr>
          <w:rFonts w:ascii="Nirmala UI" w:hAnsi="Nirmala UI" w:cs="Nirmala UI"/>
          <w:sz w:val="24"/>
          <w:szCs w:val="20"/>
        </w:rPr>
      </w:pPr>
      <w:r w:rsidRPr="00A32EC9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5584" behindDoc="0" locked="0" layoutInCell="1" allowOverlap="1" wp14:anchorId="281006D8" wp14:editId="1B7FCF01">
            <wp:simplePos x="0" y="0"/>
            <wp:positionH relativeFrom="margin">
              <wp:align>center</wp:align>
            </wp:positionH>
            <wp:positionV relativeFrom="paragraph">
              <wp:posOffset>334617</wp:posOffset>
            </wp:positionV>
            <wp:extent cx="4003040" cy="1113155"/>
            <wp:effectExtent l="0" t="0" r="0" b="0"/>
            <wp:wrapTopAndBottom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BA59D" w14:textId="7DAA48DD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5905C53F" w14:textId="1AB5D54E" w:rsidR="00A965FF" w:rsidRDefault="00A965FF" w:rsidP="00A965FF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introducida la nueva contraseña, se nos abrirá el </w:t>
      </w:r>
      <w:r w:rsidRPr="006C1D6E">
        <w:rPr>
          <w:rFonts w:ascii="Segoe UI" w:hAnsi="Segoe UI" w:cs="Segoe UI"/>
          <w:color w:val="auto"/>
          <w:sz w:val="24"/>
          <w:szCs w:val="20"/>
        </w:rPr>
        <w:t xml:space="preserve">panel principal de </w:t>
      </w:r>
      <w:proofErr w:type="spellStart"/>
      <w:r w:rsidRPr="006C1D6E">
        <w:rPr>
          <w:rFonts w:ascii="Segoe UI" w:hAnsi="Segoe UI" w:cs="Segoe UI"/>
          <w:color w:val="auto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DE8D24E" w14:textId="1E04C238" w:rsidR="001E3455" w:rsidRDefault="0055258B" w:rsidP="002143DA">
      <w:pPr>
        <w:rPr>
          <w:rFonts w:ascii="Nirmala UI" w:hAnsi="Nirmala UI" w:cs="Nirmala UI"/>
          <w:sz w:val="24"/>
          <w:szCs w:val="20"/>
        </w:rPr>
      </w:pPr>
      <w:r w:rsidRPr="0055258B">
        <w:rPr>
          <w:rFonts w:ascii="Nirmala UI" w:hAnsi="Nirmala UI" w:cs="Nirmala UI"/>
          <w:noProof/>
          <w:sz w:val="24"/>
          <w:szCs w:val="20"/>
        </w:rPr>
        <w:drawing>
          <wp:anchor distT="0" distB="0" distL="114300" distR="114300" simplePos="0" relativeHeight="251716608" behindDoc="0" locked="0" layoutInCell="1" allowOverlap="1" wp14:anchorId="728B4809" wp14:editId="113515AF">
            <wp:simplePos x="0" y="0"/>
            <wp:positionH relativeFrom="margin">
              <wp:align>center</wp:align>
            </wp:positionH>
            <wp:positionV relativeFrom="paragraph">
              <wp:posOffset>369487</wp:posOffset>
            </wp:positionV>
            <wp:extent cx="4606290" cy="2717165"/>
            <wp:effectExtent l="0" t="0" r="3810" b="6985"/>
            <wp:wrapTopAndBottom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B0B40" w14:textId="6411E82C" w:rsidR="001E3455" w:rsidRDefault="001E3455" w:rsidP="002143DA">
      <w:pPr>
        <w:rPr>
          <w:rFonts w:ascii="Nirmala UI" w:hAnsi="Nirmala UI" w:cs="Nirmala UI"/>
          <w:sz w:val="24"/>
          <w:szCs w:val="20"/>
        </w:rPr>
      </w:pPr>
    </w:p>
    <w:p w14:paraId="294F5677" w14:textId="5615A140" w:rsidR="00EF49B6" w:rsidRDefault="00EF49B6" w:rsidP="00A32EC9">
      <w:pPr>
        <w:rPr>
          <w:rFonts w:ascii="Nirmala UI" w:hAnsi="Nirmala UI" w:cs="Nirmala UI"/>
          <w:sz w:val="24"/>
          <w:szCs w:val="20"/>
        </w:rPr>
      </w:pPr>
    </w:p>
    <w:p w14:paraId="16D802C6" w14:textId="59A25216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3340230" w14:textId="3D44D05E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3FA7354" w14:textId="0A271471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847EC00" w14:textId="1A357147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F4769E4" w14:textId="41B6130A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01053DDA" w14:textId="41229828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673406B4" w14:textId="51F21A54" w:rsidR="00E543E8" w:rsidRP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4FE8FAC8" w14:textId="37E9A492" w:rsidR="00E543E8" w:rsidRDefault="00E543E8" w:rsidP="00E543E8">
      <w:pPr>
        <w:rPr>
          <w:rFonts w:ascii="Nirmala UI" w:hAnsi="Nirmala UI" w:cs="Nirmala UI"/>
          <w:sz w:val="24"/>
          <w:szCs w:val="20"/>
        </w:rPr>
      </w:pPr>
    </w:p>
    <w:p w14:paraId="195B4DAF" w14:textId="0239FA4A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</w:p>
    <w:p w14:paraId="05438AC1" w14:textId="6EDFA60F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4F2754E" w14:textId="348ADB86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1E1F5A86" w14:textId="33E07AC2" w:rsid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294F4D68" w14:textId="57A9A0BF" w:rsidR="00E543E8" w:rsidRPr="006C1D6E" w:rsidRDefault="00836015" w:rsidP="00E543E8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bookmarkStart w:id="3" w:name="_Toc94548520"/>
      <w:r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Instalación de Pfblocker</w:t>
      </w:r>
      <w:r w:rsidR="00E543E8"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  <w:bookmarkEnd w:id="3"/>
    </w:p>
    <w:p w14:paraId="34DBF888" w14:textId="75DA3F03" w:rsidR="00BA5417" w:rsidRDefault="00BA5417" w:rsidP="00BA5417"/>
    <w:p w14:paraId="0594B998" w14:textId="3EF0F84C" w:rsidR="00BA5417" w:rsidRPr="0083601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2A9ED1B" wp14:editId="5FE8BD2C">
                <wp:simplePos x="0" y="0"/>
                <wp:positionH relativeFrom="column">
                  <wp:posOffset>4892040</wp:posOffset>
                </wp:positionH>
                <wp:positionV relativeFrom="paragraph">
                  <wp:posOffset>8255</wp:posOffset>
                </wp:positionV>
                <wp:extent cx="1507490" cy="1460500"/>
                <wp:effectExtent l="0" t="0" r="0" b="635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490" cy="1460500"/>
                          <a:chOff x="0" y="0"/>
                          <a:chExt cx="1704340" cy="1854200"/>
                        </a:xfrm>
                      </wpg:grpSpPr>
                      <pic:pic xmlns:pic="http://schemas.openxmlformats.org/drawingml/2006/picture">
                        <pic:nvPicPr>
                          <pic:cNvPr id="222" name="Imagen 2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185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Conector recto 253"/>
                        <wps:cNvCnPr/>
                        <wps:spPr>
                          <a:xfrm>
                            <a:off x="768350" y="1162050"/>
                            <a:ext cx="508663" cy="795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3102F" id="Grupo 11" o:spid="_x0000_s1026" style="position:absolute;margin-left:385.2pt;margin-top:.65pt;width:118.7pt;height:115pt;z-index:251720704;mso-width-relative:margin;mso-height-relative:margin" coordsize="17043,18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2" o:spid="_x0000_s1027" type="#_x0000_t75" style="position:absolute;width:17043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">
                  <v:imagedata r:id="rId25" o:title=""/>
                </v:shape>
                <v:line id="Conector recto 253" o:spid="_x0000_s1028" style="position:absolute;visibility:visible;mso-wrap-style:square" from="7683,11620" to="12770,11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" strokecolor="red" strokeweight="1pt"/>
                <w10:wrap type="square"/>
              </v:group>
            </w:pict>
          </mc:Fallback>
        </mc:AlternateContent>
      </w:r>
      <w:proofErr w:type="spellStart"/>
      <w:r w:rsidR="00836015" w:rsidRPr="00836015">
        <w:rPr>
          <w:rFonts w:ascii="Segoe UI" w:hAnsi="Segoe UI" w:cs="Segoe UI"/>
          <w:b w:val="0"/>
          <w:bCs/>
          <w:color w:val="auto"/>
          <w:sz w:val="24"/>
          <w:szCs w:val="20"/>
        </w:rPr>
        <w:t>Pfblocker</w:t>
      </w:r>
      <w:proofErr w:type="spellEnd"/>
      <w:r w:rsidR="00836015" w:rsidRP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no viene directamente incluido</w:t>
      </w:r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 </w:t>
      </w:r>
      <w:proofErr w:type="spellStart"/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>Pfsense</w:t>
      </w:r>
      <w:proofErr w:type="spellEnd"/>
      <w:r w:rsidR="00836015">
        <w:rPr>
          <w:rFonts w:ascii="Segoe UI" w:hAnsi="Segoe UI" w:cs="Segoe UI"/>
          <w:b w:val="0"/>
          <w:bCs/>
          <w:color w:val="auto"/>
          <w:sz w:val="24"/>
          <w:szCs w:val="20"/>
        </w:rPr>
        <w:t>, por lo que hay que instalarlo desde el administrador de paquetes.</w:t>
      </w:r>
    </w:p>
    <w:p w14:paraId="30754AE6" w14:textId="1EC73113" w:rsidR="007D6C8E" w:rsidRPr="00836015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B25F5F" w14:textId="529005C0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Entonces </w:t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iremos a sistema </w:t>
      </w:r>
      <w:r w:rsidR="005407BE" w:rsidRPr="005407BE">
        <w:rPr>
          <w:rFonts w:ascii="Segoe UI" w:hAnsi="Segoe UI" w:cs="Segoe UI"/>
          <w:b w:val="0"/>
          <w:bCs/>
          <w:color w:val="auto"/>
          <w:sz w:val="24"/>
          <w:szCs w:val="20"/>
        </w:rPr>
        <w:sym w:font="Wingdings" w:char="F0E0"/>
      </w:r>
      <w:r w:rsidR="005407B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Administrador de paquetes</w:t>
      </w:r>
    </w:p>
    <w:p w14:paraId="7A398651" w14:textId="669BC087" w:rsidR="00D75755" w:rsidRDefault="00D75755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Y dentro del administrador de paquetes nos iremos a</w:t>
      </w:r>
      <w:r w:rsidR="00B6193F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paquetes disponibles. Buscaremos </w:t>
      </w:r>
      <w:proofErr w:type="spellStart"/>
      <w:r w:rsidR="00B6193F">
        <w:rPr>
          <w:rFonts w:ascii="Segoe UI" w:hAnsi="Segoe UI" w:cs="Segoe UI"/>
          <w:b w:val="0"/>
          <w:bCs/>
          <w:color w:val="auto"/>
          <w:sz w:val="24"/>
          <w:szCs w:val="20"/>
        </w:rPr>
        <w:t>Pfblocker</w:t>
      </w:r>
      <w:proofErr w:type="spellEnd"/>
      <w:r w:rsidR="00B72329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le daremos a instalar:</w:t>
      </w:r>
    </w:p>
    <w:p w14:paraId="0035DABB" w14:textId="55C21422" w:rsidR="00B72329" w:rsidRDefault="00B72329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B72329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50400" behindDoc="0" locked="0" layoutInCell="1" allowOverlap="1" wp14:anchorId="27A9F5E8" wp14:editId="118B49AD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718050" cy="1995556"/>
            <wp:effectExtent l="0" t="0" r="6350" b="508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995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FACC5" w14:textId="40EDF18D" w:rsidR="00FF3EA9" w:rsidRDefault="00D85413" w:rsidP="008F1F3E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D85413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51424" behindDoc="0" locked="0" layoutInCell="1" allowOverlap="1" wp14:anchorId="0197B3A6" wp14:editId="60018688">
            <wp:simplePos x="0" y="0"/>
            <wp:positionH relativeFrom="column">
              <wp:posOffset>5400040</wp:posOffset>
            </wp:positionH>
            <wp:positionV relativeFrom="paragraph">
              <wp:posOffset>2211705</wp:posOffset>
            </wp:positionV>
            <wp:extent cx="922655" cy="15303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22994" w14:textId="5E49667F" w:rsidR="007D6C8E" w:rsidRDefault="007D6C8E" w:rsidP="00BA541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F3D572C" w14:textId="3921C464" w:rsidR="007D6C8E" w:rsidRDefault="00D85413" w:rsidP="00BA5417">
      <w:pPr>
        <w:ind w:left="720"/>
        <w:jc w:val="both"/>
        <w:rPr>
          <w:rFonts w:ascii="Nirmala UI" w:hAnsi="Nirmala UI" w:cs="Nirmala UI"/>
          <w:sz w:val="24"/>
          <w:szCs w:val="20"/>
        </w:rPr>
      </w:pPr>
      <w:r>
        <w:rPr>
          <w:rFonts w:ascii="Segoe UI" w:hAnsi="Segoe UI" w:cs="Segoe UI"/>
          <w:b w:val="0"/>
          <w:bCs/>
          <w:noProof/>
          <w:color w:val="auto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F77F7BC" wp14:editId="33F23C3A">
                <wp:simplePos x="0" y="0"/>
                <wp:positionH relativeFrom="column">
                  <wp:posOffset>5533390</wp:posOffset>
                </wp:positionH>
                <wp:positionV relativeFrom="paragraph">
                  <wp:posOffset>441960</wp:posOffset>
                </wp:positionV>
                <wp:extent cx="463550" cy="6350"/>
                <wp:effectExtent l="0" t="0" r="31750" b="317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E4348" id="Conector recto 15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7pt,34.8pt" to="472.2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" strokecolor="red" strokeweight="1pt"/>
            </w:pict>
          </mc:Fallback>
        </mc:AlternateContent>
      </w:r>
      <w:r w:rsidR="008F1F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Una vez esté instalado, el </w:t>
      </w:r>
      <w:proofErr w:type="spellStart"/>
      <w:r w:rsidR="008F1F3E">
        <w:rPr>
          <w:rFonts w:ascii="Segoe UI" w:hAnsi="Segoe UI" w:cs="Segoe UI"/>
          <w:b w:val="0"/>
          <w:bCs/>
          <w:color w:val="auto"/>
          <w:sz w:val="24"/>
          <w:szCs w:val="20"/>
        </w:rPr>
        <w:t>Pfblocker</w:t>
      </w:r>
      <w:proofErr w:type="spellEnd"/>
      <w:r w:rsidR="008F1F3E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se va a encontrar en el apartado de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Cortafuegos como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pfBlockerNG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  <w:r w:rsidRPr="00D85413">
        <w:rPr>
          <w:noProof/>
        </w:rPr>
        <w:t xml:space="preserve"> </w:t>
      </w:r>
    </w:p>
    <w:p w14:paraId="50B04C7A" w14:textId="7D025111" w:rsidR="00BA5417" w:rsidRDefault="00BA5417" w:rsidP="00BA5417"/>
    <w:p w14:paraId="4AEA7D15" w14:textId="359CBE8E" w:rsidR="00BA5417" w:rsidRPr="00BA5417" w:rsidRDefault="00BA5417" w:rsidP="00BA5417"/>
    <w:p w14:paraId="45D2212B" w14:textId="61E02FA4" w:rsidR="00E543E8" w:rsidRPr="00E543E8" w:rsidRDefault="00E543E8" w:rsidP="00E543E8">
      <w:pPr>
        <w:tabs>
          <w:tab w:val="left" w:pos="1102"/>
        </w:tabs>
        <w:rPr>
          <w:rFonts w:ascii="Nirmala UI" w:hAnsi="Nirmala UI" w:cs="Nirmala UI"/>
          <w:sz w:val="24"/>
          <w:szCs w:val="20"/>
        </w:rPr>
      </w:pPr>
    </w:p>
    <w:p w14:paraId="417D1307" w14:textId="30367B0F" w:rsidR="00A32EC9" w:rsidRDefault="00A32EC9" w:rsidP="00A32EC9">
      <w:pPr>
        <w:rPr>
          <w:rFonts w:ascii="Nirmala UI" w:hAnsi="Nirmala UI" w:cs="Nirmala UI"/>
          <w:sz w:val="24"/>
          <w:szCs w:val="20"/>
        </w:rPr>
      </w:pPr>
    </w:p>
    <w:p w14:paraId="621BD415" w14:textId="4EF600F2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60C19850" w14:textId="7B1158D6" w:rsidR="0065045A" w:rsidRDefault="0065045A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estemos dentro del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pfBlockerNG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</w:t>
      </w:r>
      <w:r w:rsidR="0080280F">
        <w:rPr>
          <w:rFonts w:ascii="Segoe UI" w:hAnsi="Segoe UI" w:cs="Segoe UI"/>
          <w:b w:val="0"/>
          <w:bCs/>
          <w:color w:val="auto"/>
          <w:sz w:val="24"/>
          <w:szCs w:val="20"/>
        </w:rPr>
        <w:t>lo primero que haremos será habilitarlo:</w:t>
      </w:r>
    </w:p>
    <w:p w14:paraId="638A15C8" w14:textId="3F685A86" w:rsidR="0080280F" w:rsidRDefault="00B864E1" w:rsidP="0065045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80280F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54496" behindDoc="0" locked="0" layoutInCell="1" allowOverlap="1" wp14:anchorId="03B1A41F" wp14:editId="2165AF3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2286198" cy="259102"/>
            <wp:effectExtent l="0" t="0" r="0" b="762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965F6" w14:textId="4B7312A5" w:rsidR="0080280F" w:rsidRDefault="0080280F" w:rsidP="00B864E1">
      <w:pPr>
        <w:jc w:val="both"/>
        <w:rPr>
          <w:rFonts w:ascii="Nirmala UI" w:hAnsi="Nirmala UI" w:cs="Nirmala UI"/>
          <w:sz w:val="24"/>
          <w:szCs w:val="20"/>
        </w:rPr>
      </w:pPr>
    </w:p>
    <w:p w14:paraId="43D159FA" w14:textId="73495099" w:rsidR="00F7651F" w:rsidRDefault="00B864E1" w:rsidP="00F7651F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B864E1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53472" behindDoc="0" locked="0" layoutInCell="1" allowOverlap="1" wp14:anchorId="19277F63" wp14:editId="5EA5F04C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2749550" cy="982716"/>
            <wp:effectExtent l="0" t="0" r="0" b="825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98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51F">
        <w:rPr>
          <w:rFonts w:ascii="Segoe UI" w:hAnsi="Segoe UI" w:cs="Segoe UI"/>
          <w:b w:val="0"/>
          <w:bCs/>
          <w:color w:val="auto"/>
          <w:sz w:val="24"/>
          <w:szCs w:val="20"/>
        </w:rPr>
        <w:t>En la misma pantalla nos aseguraremos que las interfaces estén de la siguiente manera:</w:t>
      </w:r>
    </w:p>
    <w:p w14:paraId="4E8F1B94" w14:textId="6A62AA8C" w:rsidR="00EF49B6" w:rsidRDefault="00EF49B6" w:rsidP="00EF49B6">
      <w:pPr>
        <w:rPr>
          <w:rFonts w:ascii="Nirmala UI" w:hAnsi="Nirmala UI" w:cs="Nirmala UI"/>
          <w:sz w:val="24"/>
          <w:szCs w:val="20"/>
        </w:rPr>
      </w:pPr>
    </w:p>
    <w:p w14:paraId="673C6992" w14:textId="236BA577" w:rsidR="00FF3EA9" w:rsidRDefault="006C46C9" w:rsidP="00FF3EA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>Posteriormente nos iremos al apartado de DNSBL</w:t>
      </w:r>
    </w:p>
    <w:p w14:paraId="59C24FA2" w14:textId="0E75DCD6" w:rsidR="006C46C9" w:rsidRDefault="006C46C9" w:rsidP="00FF3EA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A5AF32" w14:textId="10724A7E" w:rsidR="006C46C9" w:rsidRDefault="006C46C9" w:rsidP="00FF3EA9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6C46C9">
        <w:rPr>
          <w:rFonts w:ascii="Nirmala UI" w:hAnsi="Nirmala UI" w:cs="Nirmala UI"/>
          <w:sz w:val="24"/>
          <w:szCs w:val="20"/>
        </w:rPr>
        <w:drawing>
          <wp:inline distT="0" distB="0" distL="0" distR="0" wp14:anchorId="0BA0735B" wp14:editId="25762AA6">
            <wp:extent cx="3010161" cy="662997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E034" w14:textId="5178CEFA" w:rsidR="001C2EB3" w:rsidRDefault="001C2EB3" w:rsidP="00FF3EA9">
      <w:pPr>
        <w:tabs>
          <w:tab w:val="left" w:pos="801"/>
        </w:tabs>
        <w:rPr>
          <w:rFonts w:ascii="Nirmala UI" w:hAnsi="Nirmala UI" w:cs="Nirmala UI"/>
          <w:sz w:val="24"/>
          <w:szCs w:val="20"/>
        </w:rPr>
      </w:pPr>
    </w:p>
    <w:p w14:paraId="10BD204F" w14:textId="428D3CE8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6CBB9D18" w14:textId="5D7D58B4" w:rsidR="006E7AA7" w:rsidRDefault="006E7AA7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Lo habilitaremos:</w:t>
      </w:r>
    </w:p>
    <w:p w14:paraId="177952ED" w14:textId="246F0E8A" w:rsidR="006E7AA7" w:rsidRDefault="006E7AA7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38D7FB3" w14:textId="57B4CC36" w:rsidR="006E7AA7" w:rsidRDefault="006E7AA7" w:rsidP="006E7AA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6E7AA7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inline distT="0" distB="0" distL="0" distR="0" wp14:anchorId="4E0B1C5E" wp14:editId="1B4C1971">
            <wp:extent cx="4930567" cy="426757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71B0" w14:textId="58244BDF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58A2F174" w14:textId="3C40449B" w:rsidR="005766C7" w:rsidRDefault="009268DD" w:rsidP="005766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Después le asignaremos una IP Virtual al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Pfblocker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, la cual tiene que estar en el mismo rango de IP que nuestra red.</w:t>
      </w:r>
    </w:p>
    <w:p w14:paraId="0894D544" w14:textId="50C634D8" w:rsidR="009268DD" w:rsidRDefault="009268DD" w:rsidP="005766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EE62393" w14:textId="30B1C6C1" w:rsidR="009268DD" w:rsidRDefault="0029299A" w:rsidP="005766C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29299A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inline distT="0" distB="0" distL="0" distR="0" wp14:anchorId="2F229C80" wp14:editId="5DDAB1CA">
            <wp:extent cx="5433531" cy="1234547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892D" w14:textId="4EBE2AAF" w:rsidR="00FF3EA9" w:rsidRPr="00FF3EA9" w:rsidRDefault="00FF3EA9" w:rsidP="00FF3EA9">
      <w:pPr>
        <w:rPr>
          <w:rFonts w:ascii="Nirmala UI" w:hAnsi="Nirmala UI" w:cs="Nirmala UI"/>
          <w:sz w:val="24"/>
          <w:szCs w:val="20"/>
        </w:rPr>
      </w:pPr>
    </w:p>
    <w:p w14:paraId="4FE91268" w14:textId="608B26CA" w:rsidR="0029299A" w:rsidRDefault="0029299A" w:rsidP="0029299A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aseguraremos también de que </w:t>
      </w:r>
      <w:r w:rsidR="009A4949">
        <w:rPr>
          <w:rFonts w:ascii="Segoe UI" w:hAnsi="Segoe UI" w:cs="Segoe UI"/>
          <w:b w:val="0"/>
          <w:bCs/>
          <w:color w:val="auto"/>
          <w:sz w:val="24"/>
          <w:szCs w:val="20"/>
        </w:rPr>
        <w:t>las interfaces del DNSBL est</w:t>
      </w:r>
      <w:r w:rsidR="009C08A1">
        <w:rPr>
          <w:rFonts w:ascii="Segoe UI" w:hAnsi="Segoe UI" w:cs="Segoe UI"/>
          <w:b w:val="0"/>
          <w:bCs/>
          <w:color w:val="auto"/>
          <w:sz w:val="24"/>
          <w:szCs w:val="20"/>
        </w:rPr>
        <w:t>án en la LAN</w:t>
      </w:r>
      <w:r w:rsidR="008546D4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70786346" w14:textId="60FE059A" w:rsidR="00FF3EA9" w:rsidRPr="00FF3EA9" w:rsidRDefault="008546D4" w:rsidP="00FF3EA9">
      <w:pPr>
        <w:rPr>
          <w:rFonts w:ascii="Nirmala UI" w:hAnsi="Nirmala UI" w:cs="Nirmala UI"/>
          <w:sz w:val="24"/>
          <w:szCs w:val="20"/>
        </w:rPr>
      </w:pPr>
      <w:r w:rsidRPr="008546D4">
        <w:rPr>
          <w:rFonts w:ascii="Nirmala UI" w:hAnsi="Nirmala UI" w:cs="Nirmala UI"/>
          <w:sz w:val="24"/>
          <w:szCs w:val="20"/>
        </w:rPr>
        <w:drawing>
          <wp:anchor distT="0" distB="0" distL="114300" distR="114300" simplePos="0" relativeHeight="251755520" behindDoc="0" locked="0" layoutInCell="1" allowOverlap="1" wp14:anchorId="61F83EA4" wp14:editId="16E645E5">
            <wp:simplePos x="0" y="0"/>
            <wp:positionH relativeFrom="column">
              <wp:posOffset>516890</wp:posOffset>
            </wp:positionH>
            <wp:positionV relativeFrom="paragraph">
              <wp:posOffset>430530</wp:posOffset>
            </wp:positionV>
            <wp:extent cx="4851400" cy="603885"/>
            <wp:effectExtent l="0" t="0" r="6350" b="571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A6FC0" w14:textId="3E6E218D" w:rsidR="00FF3EA9" w:rsidRDefault="00FF3EA9" w:rsidP="00FF3EA9">
      <w:pPr>
        <w:tabs>
          <w:tab w:val="left" w:pos="902"/>
        </w:tabs>
        <w:rPr>
          <w:rFonts w:ascii="Nirmala UI" w:hAnsi="Nirmala UI" w:cs="Nirmala UI"/>
          <w:sz w:val="24"/>
          <w:szCs w:val="20"/>
        </w:rPr>
      </w:pPr>
    </w:p>
    <w:p w14:paraId="69180250" w14:textId="2209E22F" w:rsidR="003669C9" w:rsidRDefault="006C4523" w:rsidP="007020FB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6C4523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56544" behindDoc="0" locked="0" layoutInCell="1" allowOverlap="1" wp14:anchorId="738972D9" wp14:editId="5BF895AD">
            <wp:simplePos x="0" y="0"/>
            <wp:positionH relativeFrom="column">
              <wp:posOffset>1551305</wp:posOffset>
            </wp:positionH>
            <wp:positionV relativeFrom="paragraph">
              <wp:posOffset>687705</wp:posOffset>
            </wp:positionV>
            <wp:extent cx="3392170" cy="1714500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0FB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tengamos </w:t>
      </w:r>
      <w:r w:rsidR="003124E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configurado el DNSBL base, nos iremos a DNSBL </w:t>
      </w:r>
      <w:proofErr w:type="spellStart"/>
      <w:r w:rsidR="003124EC">
        <w:rPr>
          <w:rFonts w:ascii="Segoe UI" w:hAnsi="Segoe UI" w:cs="Segoe UI"/>
          <w:b w:val="0"/>
          <w:bCs/>
          <w:color w:val="auto"/>
          <w:sz w:val="24"/>
          <w:szCs w:val="20"/>
        </w:rPr>
        <w:t>EasyList</w:t>
      </w:r>
      <w:proofErr w:type="spellEnd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dentro le asignaremos un nombre al grupo DNS y añadiremos dos interfaces: </w:t>
      </w:r>
      <w:proofErr w:type="spellStart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>easylist</w:t>
      </w:r>
      <w:proofErr w:type="spellEnd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</w:t>
      </w:r>
      <w:proofErr w:type="spellStart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>easy</w:t>
      </w:r>
      <w:proofErr w:type="spellEnd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proofErr w:type="spellStart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>privacy</w:t>
      </w:r>
      <w:proofErr w:type="spellEnd"/>
      <w:r w:rsidR="006A5954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. </w:t>
      </w:r>
    </w:p>
    <w:p w14:paraId="03C4A13E" w14:textId="77777777" w:rsidR="003669C9" w:rsidRDefault="003669C9" w:rsidP="006C4523">
      <w:pPr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DADA066" w14:textId="23BF7A54" w:rsidR="007020FB" w:rsidRDefault="006A5954" w:rsidP="007020FB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Por </w:t>
      </w:r>
      <w:r w:rsidR="00123580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último, en la configuración, seleccionaremos todas las </w:t>
      </w:r>
      <w:r w:rsidR="003669C9">
        <w:rPr>
          <w:rFonts w:ascii="Segoe UI" w:hAnsi="Segoe UI" w:cs="Segoe UI"/>
          <w:b w:val="0"/>
          <w:bCs/>
          <w:color w:val="auto"/>
          <w:sz w:val="24"/>
          <w:szCs w:val="20"/>
        </w:rPr>
        <w:t>categorías:</w:t>
      </w:r>
    </w:p>
    <w:p w14:paraId="4665739C" w14:textId="6EEDEF3F" w:rsidR="00FF3EA9" w:rsidRDefault="00FF3EA9" w:rsidP="00FF3EA9">
      <w:pPr>
        <w:ind w:left="720"/>
        <w:jc w:val="both"/>
        <w:rPr>
          <w:rFonts w:ascii="Nirmala UI" w:hAnsi="Nirmala UI" w:cs="Nirmala UI"/>
          <w:noProof/>
          <w:sz w:val="24"/>
          <w:szCs w:val="20"/>
        </w:rPr>
      </w:pPr>
    </w:p>
    <w:p w14:paraId="0C358460" w14:textId="214DDDF6" w:rsidR="00E93865" w:rsidRPr="00A904A6" w:rsidRDefault="00E93865" w:rsidP="00A904A6">
      <w:pPr>
        <w:ind w:left="720"/>
        <w:jc w:val="both"/>
        <w:rPr>
          <w:rFonts w:ascii="Nirmala UI" w:hAnsi="Nirmala UI" w:cs="Nirmala UI"/>
          <w:sz w:val="24"/>
          <w:szCs w:val="20"/>
        </w:rPr>
      </w:pPr>
      <w:r w:rsidRPr="00E93865">
        <w:rPr>
          <w:rFonts w:ascii="Nirmala UI" w:hAnsi="Nirmala UI" w:cs="Nirmala UI"/>
          <w:sz w:val="24"/>
          <w:szCs w:val="20"/>
        </w:rPr>
        <w:drawing>
          <wp:inline distT="0" distB="0" distL="0" distR="0" wp14:anchorId="158E796A" wp14:editId="15E4A3B7">
            <wp:extent cx="5137150" cy="992244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553" cy="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8BE7" w14:textId="77777777" w:rsidR="00E93865" w:rsidRDefault="00E93865" w:rsidP="006C452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79DD8A5" w14:textId="4E5D7DAB" w:rsidR="006C4523" w:rsidRDefault="007B1F49" w:rsidP="006C452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list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action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pondremos</w:t>
      </w:r>
      <w:r w:rsidR="0047030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en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unbound</w:t>
      </w:r>
      <w:proofErr w:type="spellEnd"/>
      <w:r w:rsidR="0047030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todo lo demás lo dejamos por defecto.</w:t>
      </w:r>
    </w:p>
    <w:p w14:paraId="48341C2E" w14:textId="19D9F540" w:rsidR="00C23BF9" w:rsidRDefault="00A904A6" w:rsidP="00DA314C">
      <w:pPr>
        <w:tabs>
          <w:tab w:val="left" w:pos="1265"/>
        </w:tabs>
        <w:rPr>
          <w:rFonts w:ascii="Nirmala UI" w:hAnsi="Nirmala UI" w:cs="Nirmala UI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297AF950" wp14:editId="395C34DA">
            <wp:simplePos x="0" y="0"/>
            <wp:positionH relativeFrom="margin">
              <wp:posOffset>687705</wp:posOffset>
            </wp:positionH>
            <wp:positionV relativeFrom="paragraph">
              <wp:posOffset>229235</wp:posOffset>
            </wp:positionV>
            <wp:extent cx="4603115" cy="539750"/>
            <wp:effectExtent l="0" t="0" r="698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26965" w14:textId="46B23D07" w:rsidR="004C73ED" w:rsidRPr="004C73ED" w:rsidRDefault="004C73ED" w:rsidP="004C73ED">
      <w:pPr>
        <w:rPr>
          <w:rFonts w:ascii="Nirmala UI" w:hAnsi="Nirmala UI" w:cs="Nirmala UI"/>
          <w:sz w:val="24"/>
          <w:szCs w:val="20"/>
        </w:rPr>
      </w:pPr>
    </w:p>
    <w:p w14:paraId="3EDC209E" w14:textId="56ABC17C" w:rsidR="004C73ED" w:rsidRPr="004C73ED" w:rsidRDefault="004C73ED" w:rsidP="004C73ED">
      <w:pPr>
        <w:tabs>
          <w:tab w:val="left" w:pos="1100"/>
        </w:tabs>
        <w:rPr>
          <w:rFonts w:ascii="Nirmala UI" w:hAnsi="Nirmala UI" w:cs="Nirmala UI"/>
          <w:sz w:val="24"/>
          <w:szCs w:val="20"/>
        </w:rPr>
      </w:pPr>
      <w:r>
        <w:rPr>
          <w:rFonts w:ascii="Nirmala UI" w:hAnsi="Nirmala UI" w:cs="Nirmala UI"/>
          <w:sz w:val="24"/>
          <w:szCs w:val="20"/>
        </w:rPr>
        <w:tab/>
      </w:r>
      <w:r w:rsidRPr="004C73ED">
        <w:rPr>
          <w:rFonts w:ascii="Nirmala UI" w:hAnsi="Nirmala UI" w:cs="Nirmala UI"/>
          <w:sz w:val="24"/>
          <w:szCs w:val="20"/>
        </w:rPr>
        <w:drawing>
          <wp:inline distT="0" distB="0" distL="0" distR="0" wp14:anchorId="162AA092" wp14:editId="73946AA7">
            <wp:extent cx="4806950" cy="208502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5500" cy="208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DAD" w14:textId="68E566EC" w:rsidR="004C73ED" w:rsidRDefault="004C73ED" w:rsidP="004C73ED">
      <w:pPr>
        <w:rPr>
          <w:rFonts w:ascii="Nirmala UI" w:hAnsi="Nirmala UI" w:cs="Nirmala UI"/>
          <w:sz w:val="24"/>
          <w:szCs w:val="20"/>
        </w:rPr>
      </w:pPr>
    </w:p>
    <w:p w14:paraId="3E51C27D" w14:textId="51D2F6D2" w:rsidR="004D3AB5" w:rsidRDefault="004D3AB5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 todo esto ya hecho, le daremos a </w:t>
      </w:r>
      <w:r w:rsidR="00D65C64">
        <w:rPr>
          <w:rFonts w:ascii="Segoe UI" w:hAnsi="Segoe UI" w:cs="Segoe UI"/>
          <w:b w:val="0"/>
          <w:bCs/>
          <w:color w:val="auto"/>
          <w:sz w:val="24"/>
          <w:szCs w:val="20"/>
        </w:rPr>
        <w:t>sabe para que todo se guarde y se ponga en marcha.</w:t>
      </w:r>
    </w:p>
    <w:p w14:paraId="2553BB5F" w14:textId="1847E044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8733F63" w14:textId="185372AA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46291FD" w14:textId="64877385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B67A2A3" w14:textId="11D72195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53006DB" w14:textId="1E83BC1A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ED4024B" w14:textId="6668D0B5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E1BAB4F" w14:textId="6687E3B1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636F005" w14:textId="04A2A6D1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EE65FD6" w14:textId="16F792A0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2C0BD99" w14:textId="27365646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A987E0A" w14:textId="772831D4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C0C76F1" w14:textId="653BEF2A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47530283" w14:textId="569436C7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31C8A7E6" w14:textId="213A6160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AC25CB0" w14:textId="203C7DAC" w:rsidR="00D65C64" w:rsidRDefault="00D65C64" w:rsidP="00D65C64">
      <w:pPr>
        <w:pStyle w:val="Ttulo3"/>
        <w:numPr>
          <w:ilvl w:val="0"/>
          <w:numId w:val="6"/>
        </w:numPr>
        <w:rPr>
          <w:rFonts w:ascii="Poppins" w:hAnsi="Poppins" w:cs="Poppins"/>
          <w:noProof/>
          <w:color w:val="275F71" w:themeColor="accent4" w:themeShade="80"/>
          <w:sz w:val="28"/>
          <w:szCs w:val="28"/>
        </w:rPr>
      </w:pPr>
      <w:r>
        <w:rPr>
          <w:rFonts w:ascii="Poppins" w:hAnsi="Poppins" w:cs="Poppins"/>
          <w:noProof/>
          <w:color w:val="275F71" w:themeColor="accent4" w:themeShade="80"/>
          <w:sz w:val="28"/>
          <w:szCs w:val="28"/>
        </w:rPr>
        <w:lastRenderedPageBreak/>
        <w:t>Comprobación</w:t>
      </w:r>
      <w:r w:rsidRPr="006C1D6E">
        <w:rPr>
          <w:rFonts w:ascii="Poppins" w:hAnsi="Poppins" w:cs="Poppins"/>
          <w:noProof/>
          <w:color w:val="275F71" w:themeColor="accent4" w:themeShade="80"/>
          <w:sz w:val="28"/>
          <w:szCs w:val="28"/>
        </w:rPr>
        <w:t>:</w:t>
      </w:r>
    </w:p>
    <w:p w14:paraId="4BADE1D6" w14:textId="65EEF4FF" w:rsidR="00D65C64" w:rsidRDefault="00D65C64" w:rsidP="00D65C64"/>
    <w:p w14:paraId="13CCCFF5" w14:textId="71D61CEF" w:rsidR="00D65C64" w:rsidRDefault="00676FD5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Para comprobarlo, he puesto una IP en el DNSBL que sería la 192.168.1.10</w:t>
      </w:r>
      <w:r w:rsidR="00917960">
        <w:rPr>
          <w:rFonts w:ascii="Segoe UI" w:hAnsi="Segoe UI" w:cs="Segoe UI"/>
          <w:b w:val="0"/>
          <w:bCs/>
          <w:color w:val="auto"/>
          <w:sz w:val="24"/>
          <w:szCs w:val="20"/>
        </w:rPr>
        <w:t>0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esta será la IP bloqueada por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pfBlocker</w:t>
      </w:r>
      <w:proofErr w:type="spellEnd"/>
      <w:r w:rsidR="00917960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55F908E0" w14:textId="4E960AB9" w:rsidR="00917960" w:rsidRDefault="00D47BB4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He asignado esta IP ya que le pertenece a una máquina virtual que tengo creada, </w:t>
      </w:r>
      <w:proofErr w:type="spellStart"/>
      <w:r>
        <w:rPr>
          <w:rFonts w:ascii="Segoe UI" w:hAnsi="Segoe UI" w:cs="Segoe UI"/>
          <w:b w:val="0"/>
          <w:bCs/>
          <w:color w:val="auto"/>
          <w:sz w:val="24"/>
          <w:szCs w:val="20"/>
        </w:rPr>
        <w:t>asi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podré ver si esta IP está bloqueada y no tiene conexión a Internet:</w:t>
      </w:r>
    </w:p>
    <w:p w14:paraId="6D264095" w14:textId="6F888B1D" w:rsidR="00D47BB4" w:rsidRDefault="00D47BB4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44DC275" w14:textId="3C4787A2" w:rsidR="00D47BB4" w:rsidRDefault="00CA4156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Si nos hacemos un ping o un nslookup</w:t>
      </w:r>
      <w:r w:rsidR="007E1492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y no debería de dar respuesta:</w:t>
      </w:r>
    </w:p>
    <w:p w14:paraId="1F2B1331" w14:textId="2FD66EF5" w:rsidR="007E1492" w:rsidRDefault="007E1492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7E1492">
        <w:rPr>
          <w:rFonts w:ascii="Segoe UI" w:hAnsi="Segoe UI" w:cs="Segoe UI"/>
          <w:b w:val="0"/>
          <w:bCs/>
          <w:color w:val="auto"/>
          <w:sz w:val="24"/>
          <w:szCs w:val="20"/>
        </w:rPr>
        <w:drawing>
          <wp:anchor distT="0" distB="0" distL="114300" distR="114300" simplePos="0" relativeHeight="251758592" behindDoc="0" locked="0" layoutInCell="1" allowOverlap="1" wp14:anchorId="05528881" wp14:editId="506B7BE7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94355" cy="480060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5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94599" w14:textId="7BCAD83C" w:rsidR="007E1492" w:rsidRDefault="007E1492" w:rsidP="00D65C6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1B39CF27" w14:textId="77777777" w:rsidR="00D65C64" w:rsidRDefault="00D65C64" w:rsidP="00D65C64"/>
    <w:p w14:paraId="4F5529A9" w14:textId="77777777" w:rsidR="00D65C64" w:rsidRPr="00D65C64" w:rsidRDefault="00D65C64" w:rsidP="00D65C64"/>
    <w:p w14:paraId="57B667CE" w14:textId="77777777" w:rsidR="00D65C64" w:rsidRDefault="00D65C64" w:rsidP="004D3AB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6B96CCB7" w14:textId="77777777" w:rsidR="004D3AB5" w:rsidRPr="004D3AB5" w:rsidRDefault="004D3AB5" w:rsidP="004D3AB5">
      <w:pPr>
        <w:ind w:firstLine="720"/>
        <w:rPr>
          <w:rFonts w:ascii="Nirmala UI" w:hAnsi="Nirmala UI" w:cs="Nirmala UI"/>
          <w:sz w:val="24"/>
          <w:szCs w:val="20"/>
        </w:rPr>
      </w:pPr>
    </w:p>
    <w:sectPr w:rsidR="004D3AB5" w:rsidRPr="004D3AB5" w:rsidSect="00CC4D15">
      <w:headerReference w:type="default" r:id="rId39"/>
      <w:footerReference w:type="default" r:id="rId40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F53FF" w14:textId="77777777" w:rsidR="00DF064F" w:rsidRDefault="00DF064F">
      <w:r>
        <w:separator/>
      </w:r>
    </w:p>
    <w:p w14:paraId="60662D49" w14:textId="77777777" w:rsidR="00DF064F" w:rsidRDefault="00DF064F"/>
  </w:endnote>
  <w:endnote w:type="continuationSeparator" w:id="0">
    <w:p w14:paraId="2DA8EC89" w14:textId="77777777" w:rsidR="00DF064F" w:rsidRDefault="00DF064F">
      <w:r>
        <w:continuationSeparator/>
      </w:r>
    </w:p>
    <w:p w14:paraId="44870568" w14:textId="77777777" w:rsidR="00DF064F" w:rsidRDefault="00DF064F"/>
  </w:endnote>
  <w:endnote w:type="continuationNotice" w:id="1">
    <w:p w14:paraId="65535DAC" w14:textId="77777777" w:rsidR="00DF064F" w:rsidRDefault="00DF06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Pr="00412181" w:rsidRDefault="003F4299">
          <w:pPr>
            <w:pStyle w:val="Piedepgina"/>
            <w:jc w:val="center"/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</w:pPr>
          <w:r w:rsidRPr="00412181">
            <w:rPr>
              <w:noProof/>
              <w14:shadow w14:blurRad="50800" w14:dist="50800" w14:dir="5400000" w14:sx="0" w14:sy="0" w14:kx="0" w14:ky="0" w14:algn="ctr">
                <w14:schemeClr w14:val="accent1"/>
              </w14:shadow>
            </w:rPr>
            <mc:AlternateContent>
              <mc:Choice Requires="wps">
                <w:drawing>
                  <wp:anchor distT="0" distB="0" distL="114300" distR="114300" simplePos="0" relativeHeight="251629568" behindDoc="1" locked="0" layoutInCell="1" allowOverlap="1" wp14:anchorId="35E798B5" wp14:editId="31FB438B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6C8EC40" id="Rectángulo: esquinas redondeadas 35" o:spid="_x0000_s1026" style="position:absolute;margin-left:-6.65pt;margin-top:-5.15pt;width:26.25pt;height:29.25pt;z-index:-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" fillcolor="#024f75 [320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begin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instrText>PAGE   \* MERGEFORMAT</w:instrTex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separate"/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t>2</w:t>
          </w:r>
          <w:r w:rsidR="00CA74F5" w:rsidRPr="00412181">
            <w:rPr>
              <w:color w:val="FFFFFF" w:themeColor="background1"/>
              <w14:shadow w14:blurRad="50800" w14:dist="50800" w14:dir="5400000" w14:sx="0" w14:sy="0" w14:kx="0" w14:ky="0" w14:algn="ctr">
                <w14:schemeClr w14:val="accent1"/>
              </w14:shadow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30592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412181" w:rsidRDefault="00394BB1">
                          <w:pPr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</w:pPr>
                          <w:r w:rsidRPr="00412181">
                            <w:rPr>
                              <w:rFonts w:ascii="Poppins" w:hAnsi="Poppins" w:cs="Poppins"/>
                              <w:color w:val="024F75" w:themeColor="accent1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412181" w:rsidRDefault="00394BB1">
                    <w:pPr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</w:pPr>
                    <w:r w:rsidRPr="00412181">
                      <w:rPr>
                        <w:rFonts w:ascii="Poppins" w:hAnsi="Poppins" w:cs="Poppins"/>
                        <w:color w:val="024F75" w:themeColor="accent1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B7222" w14:textId="77777777" w:rsidR="00DF064F" w:rsidRDefault="00DF064F">
      <w:r>
        <w:separator/>
      </w:r>
    </w:p>
    <w:p w14:paraId="4FD65658" w14:textId="77777777" w:rsidR="00DF064F" w:rsidRDefault="00DF064F"/>
  </w:footnote>
  <w:footnote w:type="continuationSeparator" w:id="0">
    <w:p w14:paraId="6B4DD8DF" w14:textId="77777777" w:rsidR="00DF064F" w:rsidRDefault="00DF064F">
      <w:r>
        <w:continuationSeparator/>
      </w:r>
    </w:p>
    <w:p w14:paraId="2485E0D1" w14:textId="77777777" w:rsidR="00DF064F" w:rsidRDefault="00DF064F"/>
  </w:footnote>
  <w:footnote w:type="continuationNotice" w:id="1">
    <w:p w14:paraId="2BF2316E" w14:textId="77777777" w:rsidR="00DF064F" w:rsidRDefault="00DF06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412181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024F75" w:themeColor="accent1"/>
            <w:right w:val="nil"/>
          </w:tcBorders>
        </w:tcPr>
        <w:p w14:paraId="6FD300A8" w14:textId="77777777" w:rsidR="00D077E9" w:rsidRPr="00412181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024F75" w:themeColor="accent1"/>
              <w:sz w:val="20"/>
              <w:szCs w:val="16"/>
            </w:rPr>
          </w:pPr>
        </w:p>
        <w:p w14:paraId="0D5FFBA4" w14:textId="27147C6F" w:rsidR="00370673" w:rsidRPr="00412181" w:rsidRDefault="00D610C8" w:rsidP="00370673">
          <w:pPr>
            <w:spacing w:before="60"/>
            <w:rPr>
              <w:rFonts w:ascii="Poppins" w:hAnsi="Poppins" w:cs="Poppins"/>
              <w:color w:val="024F75" w:themeColor="accent1"/>
              <w:sz w:val="20"/>
              <w:szCs w:val="16"/>
            </w:rPr>
          </w:pPr>
          <w:r w:rsidRPr="00D610C8">
            <w:rPr>
              <w:rFonts w:ascii="Poppins" w:hAnsi="Poppins" w:cs="Poppins"/>
              <w:color w:val="024F75" w:themeColor="accent1"/>
              <w:sz w:val="20"/>
              <w:szCs w:val="16"/>
            </w:rPr>
            <w:t>CONFIGURACIÓN DE PFBLOCKER CON PFSENSE</w:t>
          </w:r>
          <w:r>
            <w:rPr>
              <w:rFonts w:ascii="Poppins" w:hAnsi="Poppins" w:cs="Poppins"/>
              <w:color w:val="024F75" w:themeColor="accent1"/>
              <w:sz w:val="20"/>
              <w:szCs w:val="16"/>
            </w:rPr>
            <w:t xml:space="preserve">                                                             </w:t>
          </w:r>
          <w:r w:rsidR="00370673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S</w:t>
          </w:r>
          <w:r w:rsidR="00713810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E</w:t>
          </w:r>
          <w:r w:rsidR="00A9424B" w:rsidRPr="00412181">
            <w:rPr>
              <w:rFonts w:ascii="Poppins" w:hAnsi="Poppins" w:cs="Poppins"/>
              <w:color w:val="024F75" w:themeColor="accent1"/>
              <w:sz w:val="20"/>
              <w:szCs w:val="16"/>
            </w:rPr>
            <w:t>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2E7DED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819C4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,#f2f2f2,#f7ffff,#effff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0BEF"/>
    <w:rsid w:val="000153FC"/>
    <w:rsid w:val="00023807"/>
    <w:rsid w:val="0002482E"/>
    <w:rsid w:val="00044D7F"/>
    <w:rsid w:val="00050324"/>
    <w:rsid w:val="00050A42"/>
    <w:rsid w:val="0005281E"/>
    <w:rsid w:val="00053E14"/>
    <w:rsid w:val="00055419"/>
    <w:rsid w:val="00061D3C"/>
    <w:rsid w:val="00062D19"/>
    <w:rsid w:val="00067046"/>
    <w:rsid w:val="0006720B"/>
    <w:rsid w:val="000747A0"/>
    <w:rsid w:val="0007650E"/>
    <w:rsid w:val="00082817"/>
    <w:rsid w:val="0009297A"/>
    <w:rsid w:val="00092E70"/>
    <w:rsid w:val="00092EB6"/>
    <w:rsid w:val="000955C7"/>
    <w:rsid w:val="000A0150"/>
    <w:rsid w:val="000A01E3"/>
    <w:rsid w:val="000A06C0"/>
    <w:rsid w:val="000A102B"/>
    <w:rsid w:val="000A66C0"/>
    <w:rsid w:val="000A75AD"/>
    <w:rsid w:val="000B1809"/>
    <w:rsid w:val="000D7249"/>
    <w:rsid w:val="000D790E"/>
    <w:rsid w:val="000E2C2E"/>
    <w:rsid w:val="000E63C9"/>
    <w:rsid w:val="000F1E9E"/>
    <w:rsid w:val="00103713"/>
    <w:rsid w:val="001049CC"/>
    <w:rsid w:val="00115B20"/>
    <w:rsid w:val="00123580"/>
    <w:rsid w:val="00130E9D"/>
    <w:rsid w:val="00131020"/>
    <w:rsid w:val="001336CC"/>
    <w:rsid w:val="001457E6"/>
    <w:rsid w:val="00150A6D"/>
    <w:rsid w:val="001525F2"/>
    <w:rsid w:val="0015555F"/>
    <w:rsid w:val="00160883"/>
    <w:rsid w:val="00181FE9"/>
    <w:rsid w:val="00185B35"/>
    <w:rsid w:val="00186B0A"/>
    <w:rsid w:val="001A0081"/>
    <w:rsid w:val="001A33C5"/>
    <w:rsid w:val="001A5CF7"/>
    <w:rsid w:val="001B38E3"/>
    <w:rsid w:val="001B705D"/>
    <w:rsid w:val="001C0BBA"/>
    <w:rsid w:val="001C2EB3"/>
    <w:rsid w:val="001C562A"/>
    <w:rsid w:val="001D45FD"/>
    <w:rsid w:val="001E3455"/>
    <w:rsid w:val="001E682B"/>
    <w:rsid w:val="001E71EF"/>
    <w:rsid w:val="001F12BB"/>
    <w:rsid w:val="001F2BC8"/>
    <w:rsid w:val="001F5F6B"/>
    <w:rsid w:val="0020257A"/>
    <w:rsid w:val="00203ED2"/>
    <w:rsid w:val="00206666"/>
    <w:rsid w:val="00207299"/>
    <w:rsid w:val="002143DA"/>
    <w:rsid w:val="0021562A"/>
    <w:rsid w:val="00224617"/>
    <w:rsid w:val="00237CDF"/>
    <w:rsid w:val="00243EBC"/>
    <w:rsid w:val="00246A35"/>
    <w:rsid w:val="0026059D"/>
    <w:rsid w:val="002612FB"/>
    <w:rsid w:val="002621C3"/>
    <w:rsid w:val="00265918"/>
    <w:rsid w:val="00270107"/>
    <w:rsid w:val="00270A1D"/>
    <w:rsid w:val="0027232F"/>
    <w:rsid w:val="002774E5"/>
    <w:rsid w:val="00284348"/>
    <w:rsid w:val="0029299A"/>
    <w:rsid w:val="00297AF8"/>
    <w:rsid w:val="002A0C9B"/>
    <w:rsid w:val="002A1580"/>
    <w:rsid w:val="002A4D68"/>
    <w:rsid w:val="002A683F"/>
    <w:rsid w:val="002B091B"/>
    <w:rsid w:val="002B7E3E"/>
    <w:rsid w:val="002C2944"/>
    <w:rsid w:val="002C6E0B"/>
    <w:rsid w:val="002D13EF"/>
    <w:rsid w:val="002D4714"/>
    <w:rsid w:val="002E0066"/>
    <w:rsid w:val="002E2057"/>
    <w:rsid w:val="002E4252"/>
    <w:rsid w:val="002E45B3"/>
    <w:rsid w:val="002E7470"/>
    <w:rsid w:val="002F0370"/>
    <w:rsid w:val="002F51F5"/>
    <w:rsid w:val="00300EFC"/>
    <w:rsid w:val="003016BC"/>
    <w:rsid w:val="00301B0B"/>
    <w:rsid w:val="00305A97"/>
    <w:rsid w:val="00307F40"/>
    <w:rsid w:val="00312137"/>
    <w:rsid w:val="003124EC"/>
    <w:rsid w:val="003176B3"/>
    <w:rsid w:val="00322DB2"/>
    <w:rsid w:val="00330359"/>
    <w:rsid w:val="00331398"/>
    <w:rsid w:val="00334060"/>
    <w:rsid w:val="003352A9"/>
    <w:rsid w:val="0033762F"/>
    <w:rsid w:val="0034096B"/>
    <w:rsid w:val="00353310"/>
    <w:rsid w:val="00360494"/>
    <w:rsid w:val="0036129D"/>
    <w:rsid w:val="00362063"/>
    <w:rsid w:val="003669C9"/>
    <w:rsid w:val="00366C7E"/>
    <w:rsid w:val="00370673"/>
    <w:rsid w:val="00371685"/>
    <w:rsid w:val="00374968"/>
    <w:rsid w:val="00384EA3"/>
    <w:rsid w:val="003868A2"/>
    <w:rsid w:val="00390F30"/>
    <w:rsid w:val="003915B4"/>
    <w:rsid w:val="00392E1F"/>
    <w:rsid w:val="00394BB1"/>
    <w:rsid w:val="003A37EF"/>
    <w:rsid w:val="003A39A1"/>
    <w:rsid w:val="003A50BA"/>
    <w:rsid w:val="003A53A2"/>
    <w:rsid w:val="003B64C0"/>
    <w:rsid w:val="003C1798"/>
    <w:rsid w:val="003C2191"/>
    <w:rsid w:val="003C545B"/>
    <w:rsid w:val="003D3863"/>
    <w:rsid w:val="003E265B"/>
    <w:rsid w:val="003F4299"/>
    <w:rsid w:val="004067F9"/>
    <w:rsid w:val="004110DE"/>
    <w:rsid w:val="004115E0"/>
    <w:rsid w:val="00412181"/>
    <w:rsid w:val="004146B0"/>
    <w:rsid w:val="0041768A"/>
    <w:rsid w:val="004249BF"/>
    <w:rsid w:val="0044085A"/>
    <w:rsid w:val="00444C56"/>
    <w:rsid w:val="0046765A"/>
    <w:rsid w:val="00470307"/>
    <w:rsid w:val="004800D7"/>
    <w:rsid w:val="0048110D"/>
    <w:rsid w:val="00484AFC"/>
    <w:rsid w:val="00486935"/>
    <w:rsid w:val="0048747D"/>
    <w:rsid w:val="004A0C1F"/>
    <w:rsid w:val="004A325F"/>
    <w:rsid w:val="004A493B"/>
    <w:rsid w:val="004A779D"/>
    <w:rsid w:val="004B21A5"/>
    <w:rsid w:val="004B4996"/>
    <w:rsid w:val="004B5B56"/>
    <w:rsid w:val="004C73ED"/>
    <w:rsid w:val="004D0C45"/>
    <w:rsid w:val="004D2193"/>
    <w:rsid w:val="004D3662"/>
    <w:rsid w:val="004D3AB5"/>
    <w:rsid w:val="004E32EC"/>
    <w:rsid w:val="004E5FEE"/>
    <w:rsid w:val="004E78D5"/>
    <w:rsid w:val="004F1B5F"/>
    <w:rsid w:val="004F21B2"/>
    <w:rsid w:val="004F54F4"/>
    <w:rsid w:val="004F68AB"/>
    <w:rsid w:val="005011E3"/>
    <w:rsid w:val="005037F0"/>
    <w:rsid w:val="00516A86"/>
    <w:rsid w:val="005275F6"/>
    <w:rsid w:val="005407BE"/>
    <w:rsid w:val="00541EE5"/>
    <w:rsid w:val="005477CC"/>
    <w:rsid w:val="0055258B"/>
    <w:rsid w:val="00555A8C"/>
    <w:rsid w:val="00556441"/>
    <w:rsid w:val="005654DC"/>
    <w:rsid w:val="00570A79"/>
    <w:rsid w:val="00572102"/>
    <w:rsid w:val="00575A1B"/>
    <w:rsid w:val="005766C7"/>
    <w:rsid w:val="0057729A"/>
    <w:rsid w:val="00592712"/>
    <w:rsid w:val="00595A18"/>
    <w:rsid w:val="005A2362"/>
    <w:rsid w:val="005A6ED5"/>
    <w:rsid w:val="005B097C"/>
    <w:rsid w:val="005B3E8B"/>
    <w:rsid w:val="005B5649"/>
    <w:rsid w:val="005C3B74"/>
    <w:rsid w:val="005C3D46"/>
    <w:rsid w:val="005C61AA"/>
    <w:rsid w:val="005D5AE0"/>
    <w:rsid w:val="005E274E"/>
    <w:rsid w:val="005E2819"/>
    <w:rsid w:val="005E57BE"/>
    <w:rsid w:val="005F1BB0"/>
    <w:rsid w:val="005F34E9"/>
    <w:rsid w:val="005F3707"/>
    <w:rsid w:val="005F3B15"/>
    <w:rsid w:val="005F69DD"/>
    <w:rsid w:val="005F6EF9"/>
    <w:rsid w:val="005F79B6"/>
    <w:rsid w:val="0061193B"/>
    <w:rsid w:val="00614CED"/>
    <w:rsid w:val="00625CB1"/>
    <w:rsid w:val="00643C07"/>
    <w:rsid w:val="0065045A"/>
    <w:rsid w:val="006522CE"/>
    <w:rsid w:val="00652416"/>
    <w:rsid w:val="006536B7"/>
    <w:rsid w:val="00654986"/>
    <w:rsid w:val="00654CDF"/>
    <w:rsid w:val="0065652C"/>
    <w:rsid w:val="00656C4D"/>
    <w:rsid w:val="006577C7"/>
    <w:rsid w:val="00661424"/>
    <w:rsid w:val="00676FD5"/>
    <w:rsid w:val="006812BF"/>
    <w:rsid w:val="006829CB"/>
    <w:rsid w:val="006948CB"/>
    <w:rsid w:val="0069529C"/>
    <w:rsid w:val="00695DD7"/>
    <w:rsid w:val="006A5954"/>
    <w:rsid w:val="006B0056"/>
    <w:rsid w:val="006B18C8"/>
    <w:rsid w:val="006B4CF4"/>
    <w:rsid w:val="006C1D6E"/>
    <w:rsid w:val="006C4523"/>
    <w:rsid w:val="006C46C9"/>
    <w:rsid w:val="006C7AB0"/>
    <w:rsid w:val="006D19A9"/>
    <w:rsid w:val="006D2B61"/>
    <w:rsid w:val="006D3181"/>
    <w:rsid w:val="006E5716"/>
    <w:rsid w:val="006E7AA7"/>
    <w:rsid w:val="007004E5"/>
    <w:rsid w:val="00701E3F"/>
    <w:rsid w:val="007020FB"/>
    <w:rsid w:val="00702641"/>
    <w:rsid w:val="007036E8"/>
    <w:rsid w:val="007048D6"/>
    <w:rsid w:val="00704F0E"/>
    <w:rsid w:val="00713810"/>
    <w:rsid w:val="0072034D"/>
    <w:rsid w:val="00724DC6"/>
    <w:rsid w:val="00725004"/>
    <w:rsid w:val="00726268"/>
    <w:rsid w:val="0072688F"/>
    <w:rsid w:val="007302B3"/>
    <w:rsid w:val="00730733"/>
    <w:rsid w:val="007309A6"/>
    <w:rsid w:val="00730E3A"/>
    <w:rsid w:val="00732DBB"/>
    <w:rsid w:val="00732F45"/>
    <w:rsid w:val="00733858"/>
    <w:rsid w:val="00736AAF"/>
    <w:rsid w:val="00740689"/>
    <w:rsid w:val="007437BE"/>
    <w:rsid w:val="0075005C"/>
    <w:rsid w:val="007579A9"/>
    <w:rsid w:val="00762564"/>
    <w:rsid w:val="00764BED"/>
    <w:rsid w:val="00764BF8"/>
    <w:rsid w:val="00765B2A"/>
    <w:rsid w:val="00767766"/>
    <w:rsid w:val="00770649"/>
    <w:rsid w:val="0077218D"/>
    <w:rsid w:val="007740B7"/>
    <w:rsid w:val="00775158"/>
    <w:rsid w:val="0077694F"/>
    <w:rsid w:val="00776C4C"/>
    <w:rsid w:val="0078008E"/>
    <w:rsid w:val="00783A34"/>
    <w:rsid w:val="00784221"/>
    <w:rsid w:val="00784B9B"/>
    <w:rsid w:val="00784E0E"/>
    <w:rsid w:val="00790933"/>
    <w:rsid w:val="00791E18"/>
    <w:rsid w:val="007A270A"/>
    <w:rsid w:val="007B1F49"/>
    <w:rsid w:val="007C013A"/>
    <w:rsid w:val="007C6B52"/>
    <w:rsid w:val="007C7CCB"/>
    <w:rsid w:val="007D06BD"/>
    <w:rsid w:val="007D16C5"/>
    <w:rsid w:val="007D259E"/>
    <w:rsid w:val="007D3A90"/>
    <w:rsid w:val="007D69C9"/>
    <w:rsid w:val="007D6C8E"/>
    <w:rsid w:val="007E07AF"/>
    <w:rsid w:val="007E1492"/>
    <w:rsid w:val="007F3D64"/>
    <w:rsid w:val="0080280F"/>
    <w:rsid w:val="00806B8F"/>
    <w:rsid w:val="00811E88"/>
    <w:rsid w:val="008134E6"/>
    <w:rsid w:val="00814E3D"/>
    <w:rsid w:val="00823B32"/>
    <w:rsid w:val="00823CE3"/>
    <w:rsid w:val="008244DB"/>
    <w:rsid w:val="008303A8"/>
    <w:rsid w:val="008322B0"/>
    <w:rsid w:val="00834505"/>
    <w:rsid w:val="00835BBE"/>
    <w:rsid w:val="00835C3B"/>
    <w:rsid w:val="00836015"/>
    <w:rsid w:val="008365A4"/>
    <w:rsid w:val="00853754"/>
    <w:rsid w:val="008546D4"/>
    <w:rsid w:val="0085711A"/>
    <w:rsid w:val="00862FE4"/>
    <w:rsid w:val="0086389A"/>
    <w:rsid w:val="00871179"/>
    <w:rsid w:val="00871CB5"/>
    <w:rsid w:val="00874177"/>
    <w:rsid w:val="0087593C"/>
    <w:rsid w:val="0087605E"/>
    <w:rsid w:val="0087632C"/>
    <w:rsid w:val="008941AE"/>
    <w:rsid w:val="008A1395"/>
    <w:rsid w:val="008A2116"/>
    <w:rsid w:val="008A3AF3"/>
    <w:rsid w:val="008A7A27"/>
    <w:rsid w:val="008B1FEE"/>
    <w:rsid w:val="008C5047"/>
    <w:rsid w:val="008C6D75"/>
    <w:rsid w:val="008D337B"/>
    <w:rsid w:val="008E062D"/>
    <w:rsid w:val="008E1952"/>
    <w:rsid w:val="008F1F3E"/>
    <w:rsid w:val="008F4E72"/>
    <w:rsid w:val="00900963"/>
    <w:rsid w:val="009013B6"/>
    <w:rsid w:val="00903C32"/>
    <w:rsid w:val="009058BF"/>
    <w:rsid w:val="00916B16"/>
    <w:rsid w:val="009173B9"/>
    <w:rsid w:val="00917960"/>
    <w:rsid w:val="00926671"/>
    <w:rsid w:val="009268DD"/>
    <w:rsid w:val="0093335D"/>
    <w:rsid w:val="009353FD"/>
    <w:rsid w:val="0093613E"/>
    <w:rsid w:val="00941411"/>
    <w:rsid w:val="00943026"/>
    <w:rsid w:val="009430A8"/>
    <w:rsid w:val="00945E57"/>
    <w:rsid w:val="009513D8"/>
    <w:rsid w:val="00951EBF"/>
    <w:rsid w:val="00953F1E"/>
    <w:rsid w:val="00957E7F"/>
    <w:rsid w:val="00966B81"/>
    <w:rsid w:val="00971223"/>
    <w:rsid w:val="009768AB"/>
    <w:rsid w:val="00976E74"/>
    <w:rsid w:val="00977F79"/>
    <w:rsid w:val="009922CE"/>
    <w:rsid w:val="00992CB8"/>
    <w:rsid w:val="00995A74"/>
    <w:rsid w:val="0099752F"/>
    <w:rsid w:val="009A4949"/>
    <w:rsid w:val="009A5AE1"/>
    <w:rsid w:val="009B40C7"/>
    <w:rsid w:val="009B7AFF"/>
    <w:rsid w:val="009C08A1"/>
    <w:rsid w:val="009C7720"/>
    <w:rsid w:val="009D0FE5"/>
    <w:rsid w:val="009D6DCE"/>
    <w:rsid w:val="009E45CC"/>
    <w:rsid w:val="009E7689"/>
    <w:rsid w:val="009F025C"/>
    <w:rsid w:val="009F7C37"/>
    <w:rsid w:val="00A01BB1"/>
    <w:rsid w:val="00A048AA"/>
    <w:rsid w:val="00A103C7"/>
    <w:rsid w:val="00A14AF8"/>
    <w:rsid w:val="00A23AFA"/>
    <w:rsid w:val="00A23CF4"/>
    <w:rsid w:val="00A2779C"/>
    <w:rsid w:val="00A31B3E"/>
    <w:rsid w:val="00A32EC9"/>
    <w:rsid w:val="00A34FC4"/>
    <w:rsid w:val="00A430D3"/>
    <w:rsid w:val="00A43569"/>
    <w:rsid w:val="00A43694"/>
    <w:rsid w:val="00A436D7"/>
    <w:rsid w:val="00A525AF"/>
    <w:rsid w:val="00A532F3"/>
    <w:rsid w:val="00A7242D"/>
    <w:rsid w:val="00A731D9"/>
    <w:rsid w:val="00A73B78"/>
    <w:rsid w:val="00A806C7"/>
    <w:rsid w:val="00A8489E"/>
    <w:rsid w:val="00A900B3"/>
    <w:rsid w:val="00A904A6"/>
    <w:rsid w:val="00A9424B"/>
    <w:rsid w:val="00A965FF"/>
    <w:rsid w:val="00AA38B4"/>
    <w:rsid w:val="00AA42DE"/>
    <w:rsid w:val="00AA7B8F"/>
    <w:rsid w:val="00AB02A7"/>
    <w:rsid w:val="00AB04BB"/>
    <w:rsid w:val="00AB47A6"/>
    <w:rsid w:val="00AC2444"/>
    <w:rsid w:val="00AC29F3"/>
    <w:rsid w:val="00AD0D05"/>
    <w:rsid w:val="00AD6F41"/>
    <w:rsid w:val="00B01C79"/>
    <w:rsid w:val="00B0250F"/>
    <w:rsid w:val="00B02D7B"/>
    <w:rsid w:val="00B217D5"/>
    <w:rsid w:val="00B231E5"/>
    <w:rsid w:val="00B25E85"/>
    <w:rsid w:val="00B31FD3"/>
    <w:rsid w:val="00B326F4"/>
    <w:rsid w:val="00B33923"/>
    <w:rsid w:val="00B56BF1"/>
    <w:rsid w:val="00B6193F"/>
    <w:rsid w:val="00B658F1"/>
    <w:rsid w:val="00B66D60"/>
    <w:rsid w:val="00B67B09"/>
    <w:rsid w:val="00B71168"/>
    <w:rsid w:val="00B71531"/>
    <w:rsid w:val="00B72329"/>
    <w:rsid w:val="00B74ACC"/>
    <w:rsid w:val="00B76260"/>
    <w:rsid w:val="00B769EB"/>
    <w:rsid w:val="00B864E1"/>
    <w:rsid w:val="00B87FC0"/>
    <w:rsid w:val="00B9033F"/>
    <w:rsid w:val="00B94588"/>
    <w:rsid w:val="00BA058D"/>
    <w:rsid w:val="00BA5417"/>
    <w:rsid w:val="00BB2C64"/>
    <w:rsid w:val="00BB3844"/>
    <w:rsid w:val="00BC03EB"/>
    <w:rsid w:val="00BD0CE2"/>
    <w:rsid w:val="00BD2179"/>
    <w:rsid w:val="00BD4F4D"/>
    <w:rsid w:val="00BE203A"/>
    <w:rsid w:val="00BE30CF"/>
    <w:rsid w:val="00BE5EC0"/>
    <w:rsid w:val="00C02B87"/>
    <w:rsid w:val="00C054EE"/>
    <w:rsid w:val="00C07529"/>
    <w:rsid w:val="00C1343F"/>
    <w:rsid w:val="00C153DC"/>
    <w:rsid w:val="00C2291C"/>
    <w:rsid w:val="00C23BF9"/>
    <w:rsid w:val="00C2560A"/>
    <w:rsid w:val="00C26247"/>
    <w:rsid w:val="00C37E19"/>
    <w:rsid w:val="00C4086D"/>
    <w:rsid w:val="00C418C3"/>
    <w:rsid w:val="00C4247E"/>
    <w:rsid w:val="00C444A9"/>
    <w:rsid w:val="00C5013D"/>
    <w:rsid w:val="00C6115A"/>
    <w:rsid w:val="00C662BF"/>
    <w:rsid w:val="00C66FEF"/>
    <w:rsid w:val="00C86A4A"/>
    <w:rsid w:val="00C87318"/>
    <w:rsid w:val="00CA1896"/>
    <w:rsid w:val="00CA1A85"/>
    <w:rsid w:val="00CA4156"/>
    <w:rsid w:val="00CA422B"/>
    <w:rsid w:val="00CA74F5"/>
    <w:rsid w:val="00CB5B28"/>
    <w:rsid w:val="00CC3219"/>
    <w:rsid w:val="00CC4D15"/>
    <w:rsid w:val="00CD4B18"/>
    <w:rsid w:val="00CE310D"/>
    <w:rsid w:val="00CE73C4"/>
    <w:rsid w:val="00CE74E5"/>
    <w:rsid w:val="00CF377B"/>
    <w:rsid w:val="00CF5371"/>
    <w:rsid w:val="00D0323A"/>
    <w:rsid w:val="00D0559F"/>
    <w:rsid w:val="00D064B5"/>
    <w:rsid w:val="00D077E9"/>
    <w:rsid w:val="00D21DAE"/>
    <w:rsid w:val="00D23FF7"/>
    <w:rsid w:val="00D3275E"/>
    <w:rsid w:val="00D3469E"/>
    <w:rsid w:val="00D369FD"/>
    <w:rsid w:val="00D41411"/>
    <w:rsid w:val="00D41F05"/>
    <w:rsid w:val="00D42CB7"/>
    <w:rsid w:val="00D47BB4"/>
    <w:rsid w:val="00D5413D"/>
    <w:rsid w:val="00D56A15"/>
    <w:rsid w:val="00D570A9"/>
    <w:rsid w:val="00D57706"/>
    <w:rsid w:val="00D610C8"/>
    <w:rsid w:val="00D65C64"/>
    <w:rsid w:val="00D66DFA"/>
    <w:rsid w:val="00D7099A"/>
    <w:rsid w:val="00D70D02"/>
    <w:rsid w:val="00D72B3D"/>
    <w:rsid w:val="00D73968"/>
    <w:rsid w:val="00D75755"/>
    <w:rsid w:val="00D76A8F"/>
    <w:rsid w:val="00D770C7"/>
    <w:rsid w:val="00D77145"/>
    <w:rsid w:val="00D81BB3"/>
    <w:rsid w:val="00D82649"/>
    <w:rsid w:val="00D83073"/>
    <w:rsid w:val="00D83F36"/>
    <w:rsid w:val="00D84CCE"/>
    <w:rsid w:val="00D85413"/>
    <w:rsid w:val="00D85EE5"/>
    <w:rsid w:val="00D86945"/>
    <w:rsid w:val="00D90290"/>
    <w:rsid w:val="00DA314C"/>
    <w:rsid w:val="00DA45DE"/>
    <w:rsid w:val="00DC6662"/>
    <w:rsid w:val="00DC706A"/>
    <w:rsid w:val="00DC7833"/>
    <w:rsid w:val="00DC7E59"/>
    <w:rsid w:val="00DD152F"/>
    <w:rsid w:val="00DD4CD9"/>
    <w:rsid w:val="00DE213F"/>
    <w:rsid w:val="00DE3B7D"/>
    <w:rsid w:val="00DE67D4"/>
    <w:rsid w:val="00DF027C"/>
    <w:rsid w:val="00DF064F"/>
    <w:rsid w:val="00DF59CE"/>
    <w:rsid w:val="00E00A32"/>
    <w:rsid w:val="00E1067A"/>
    <w:rsid w:val="00E13E5F"/>
    <w:rsid w:val="00E22ACD"/>
    <w:rsid w:val="00E22F86"/>
    <w:rsid w:val="00E25F46"/>
    <w:rsid w:val="00E30260"/>
    <w:rsid w:val="00E43B6B"/>
    <w:rsid w:val="00E4754B"/>
    <w:rsid w:val="00E543AD"/>
    <w:rsid w:val="00E543E8"/>
    <w:rsid w:val="00E54A6A"/>
    <w:rsid w:val="00E55CC7"/>
    <w:rsid w:val="00E620B0"/>
    <w:rsid w:val="00E6799E"/>
    <w:rsid w:val="00E72B19"/>
    <w:rsid w:val="00E74C20"/>
    <w:rsid w:val="00E81B40"/>
    <w:rsid w:val="00E92A1B"/>
    <w:rsid w:val="00E93865"/>
    <w:rsid w:val="00EA2A48"/>
    <w:rsid w:val="00EA5071"/>
    <w:rsid w:val="00EA6995"/>
    <w:rsid w:val="00EA79FF"/>
    <w:rsid w:val="00EB5543"/>
    <w:rsid w:val="00EC2060"/>
    <w:rsid w:val="00EC4943"/>
    <w:rsid w:val="00ED5899"/>
    <w:rsid w:val="00EE5F31"/>
    <w:rsid w:val="00EE6A8B"/>
    <w:rsid w:val="00EF49B6"/>
    <w:rsid w:val="00EF555B"/>
    <w:rsid w:val="00F027BB"/>
    <w:rsid w:val="00F02A09"/>
    <w:rsid w:val="00F11DCF"/>
    <w:rsid w:val="00F15CD2"/>
    <w:rsid w:val="00F162EA"/>
    <w:rsid w:val="00F21C46"/>
    <w:rsid w:val="00F22892"/>
    <w:rsid w:val="00F26177"/>
    <w:rsid w:val="00F315C6"/>
    <w:rsid w:val="00F52D27"/>
    <w:rsid w:val="00F5763F"/>
    <w:rsid w:val="00F70AB7"/>
    <w:rsid w:val="00F74043"/>
    <w:rsid w:val="00F7651F"/>
    <w:rsid w:val="00F76A44"/>
    <w:rsid w:val="00F8146F"/>
    <w:rsid w:val="00F829F7"/>
    <w:rsid w:val="00F83527"/>
    <w:rsid w:val="00F9453B"/>
    <w:rsid w:val="00F95641"/>
    <w:rsid w:val="00FA08D8"/>
    <w:rsid w:val="00FC00CF"/>
    <w:rsid w:val="00FC30FA"/>
    <w:rsid w:val="00FC70F9"/>
    <w:rsid w:val="00FD38DC"/>
    <w:rsid w:val="00FD4238"/>
    <w:rsid w:val="00FD583F"/>
    <w:rsid w:val="00FD6151"/>
    <w:rsid w:val="00FD7488"/>
    <w:rsid w:val="00FD7787"/>
    <w:rsid w:val="00FE5957"/>
    <w:rsid w:val="00FE74FF"/>
    <w:rsid w:val="00FE7B06"/>
    <w:rsid w:val="00FE7D5B"/>
    <w:rsid w:val="00FF16B4"/>
    <w:rsid w:val="00FF3EA9"/>
    <w:rsid w:val="00FF49E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,#f2f2f2,#f7ffff,#efffff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85</TotalTime>
  <Pages>11</Pages>
  <Words>809</Words>
  <Characters>4453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50</cp:revision>
  <cp:lastPrinted>2022-01-24T19:55:00Z</cp:lastPrinted>
  <dcterms:created xsi:type="dcterms:W3CDTF">2022-02-11T10:52:00Z</dcterms:created>
  <dcterms:modified xsi:type="dcterms:W3CDTF">2022-02-11T12:12:00Z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