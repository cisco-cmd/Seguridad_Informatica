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FFFFF"/>
  <w:body>
    <w:p w14:paraId="4A2E57AD" w14:textId="54482789" w:rsidR="00D077E9" w:rsidRDefault="00D077E9" w:rsidP="00D70D02">
      <w:pPr>
        <w:rPr>
          <w:noProof/>
        </w:rPr>
      </w:pPr>
      <w:bookmarkStart w:id="0" w:name="_Hlk94541388"/>
      <w:bookmarkEnd w:id="0"/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7482CF41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66870C" w14:textId="77777777" w:rsidR="00835C3B" w:rsidRDefault="00835C3B" w:rsidP="00AB02A7">
            <w:pPr>
              <w:rPr>
                <w:noProof/>
              </w:rPr>
            </w:pPr>
          </w:p>
          <w:p w14:paraId="4E14AC2F" w14:textId="5935BE07" w:rsidR="00D077E9" w:rsidRPr="00A9424B" w:rsidRDefault="00835C3B" w:rsidP="00AB02A7">
            <w:pPr>
              <w:rPr>
                <w:noProof/>
                <w:color w:val="004EAC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24D21AD" wp14:editId="363660B9">
                  <wp:simplePos x="0" y="0"/>
                  <wp:positionH relativeFrom="column">
                    <wp:posOffset>518427</wp:posOffset>
                  </wp:positionH>
                  <wp:positionV relativeFrom="paragraph">
                    <wp:posOffset>1883410</wp:posOffset>
                  </wp:positionV>
                  <wp:extent cx="2621280" cy="2617101"/>
                  <wp:effectExtent l="209550" t="152400" r="198120" b="240665"/>
                  <wp:wrapNone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2617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15900" dist="50800" dir="5400000" algn="ctr" rotWithShape="0">
                              <a:schemeClr val="accent4">
                                <a:alpha val="55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E15051C" wp14:editId="03F4BDB6">
                  <wp:simplePos x="0" y="0"/>
                  <wp:positionH relativeFrom="column">
                    <wp:posOffset>-6099810</wp:posOffset>
                  </wp:positionH>
                  <wp:positionV relativeFrom="paragraph">
                    <wp:posOffset>-2724150</wp:posOffset>
                  </wp:positionV>
                  <wp:extent cx="16459200" cy="12346861"/>
                  <wp:effectExtent l="0" t="0" r="0" b="0"/>
                  <wp:wrapNone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 radius="22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0" cy="1234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424B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09145AA" wp14:editId="78E2AA9F">
                      <wp:simplePos x="0" y="0"/>
                      <wp:positionH relativeFrom="margin">
                        <wp:posOffset>83820</wp:posOffset>
                      </wp:positionH>
                      <wp:positionV relativeFrom="paragraph">
                        <wp:posOffset>-533400</wp:posOffset>
                      </wp:positionV>
                      <wp:extent cx="3360420" cy="15392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0420" cy="153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7236CD19" w:rsidR="00D077E9" w:rsidRPr="00835C3B" w:rsidRDefault="00370673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3FAFF"/>
                                      <w:sz w:val="56"/>
                                      <w:szCs w:val="56"/>
                                    </w:rPr>
                                  </w:pPr>
                                  <w:r w:rsidRPr="00835C3B">
                                    <w:rPr>
                                      <w:rFonts w:ascii="Nirmala UI" w:hAnsi="Nirmala UI" w:cs="Nirmala UI"/>
                                      <w:color w:val="F3FAFF"/>
                                      <w:sz w:val="56"/>
                                      <w:szCs w:val="56"/>
                                      <w:lang w:bidi="es-ES"/>
                                    </w:rPr>
                                    <w:t>C</w:t>
                                  </w:r>
                                  <w:r w:rsidR="00A9424B" w:rsidRPr="00835C3B">
                                    <w:rPr>
                                      <w:rFonts w:ascii="Nirmala UI" w:hAnsi="Nirmala UI" w:cs="Nirmala UI"/>
                                      <w:color w:val="F3FAFF"/>
                                      <w:sz w:val="56"/>
                                      <w:szCs w:val="56"/>
                                      <w:lang w:bidi="es-ES"/>
                                    </w:rPr>
                                    <w:t>REACIÓN DE UN PORTAL CAUTIVO CON PFSENSE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6pt;margin-top:-42pt;width:264.6pt;height:121.2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" filled="f" stroked="f" strokeweight=".5pt">
                      <v:textbox>
                        <w:txbxContent>
                          <w:p w14:paraId="6E4B0DF9" w14:textId="7236CD19" w:rsidR="00D077E9" w:rsidRPr="00835C3B" w:rsidRDefault="00370673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56"/>
                                <w:szCs w:val="56"/>
                              </w:rPr>
                            </w:pPr>
                            <w:r w:rsidRPr="00835C3B">
                              <w:rPr>
                                <w:rFonts w:ascii="Nirmala UI" w:hAnsi="Nirmala UI" w:cs="Nirmala UI"/>
                                <w:color w:val="F3FAFF"/>
                                <w:sz w:val="56"/>
                                <w:szCs w:val="56"/>
                                <w:lang w:bidi="es-ES"/>
                              </w:rPr>
                              <w:t>C</w:t>
                            </w:r>
                            <w:r w:rsidR="00A9424B" w:rsidRPr="00835C3B">
                              <w:rPr>
                                <w:rFonts w:ascii="Nirmala UI" w:hAnsi="Nirmala UI" w:cs="Nirmala UI"/>
                                <w:color w:val="F3FAFF"/>
                                <w:sz w:val="56"/>
                                <w:szCs w:val="56"/>
                                <w:lang w:bidi="es-ES"/>
                              </w:rPr>
                              <w:t>REACIÓN DE UN PORTAL CAUTIVO CON PFSENSE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9424B" w:rsidRPr="00A9424B">
              <w:rPr>
                <w:noProof/>
                <w:color w:val="004EAC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31217187" wp14:editId="69692885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1175385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3FAF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4807570" id="Conector recto 5" o:spid="_x0000_s1026" alt="divisor de texto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92.55pt" to="125.8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" strokecolor="#f3faff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D2E70D2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1136" behindDoc="0" locked="0" layoutInCell="1" allowOverlap="1" wp14:anchorId="46BDF55B" wp14:editId="02446D88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4290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5000">
                                    <a:schemeClr val="accent4">
                                      <a:lumMod val="50000"/>
                                    </a:schemeClr>
                                  </a:gs>
                                  <a:gs pos="100000">
                                    <a:schemeClr val="accent2">
                                      <a:lumMod val="50000"/>
                                    </a:schemeClr>
                                  </a:gs>
                                  <a:gs pos="57000">
                                    <a:schemeClr val="accent4">
                                      <a:lumMod val="5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accent1"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B73EB0" w14:textId="77777777" w:rsidR="00A9424B" w:rsidRDefault="00A9424B" w:rsidP="00A9424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6722DBD2" w14:textId="20445BA8" w:rsidR="00A9424B" w:rsidRDefault="00A9424B" w:rsidP="00A9424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DF55B" id="Rectángulo: esquinas redondeadas 12" o:spid="_x0000_s1027" style="position:absolute;margin-left:-9.25pt;margin-top:-452.35pt;width:310.15pt;height:681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" fillcolor="#275e70 [1607]" stroked="f" strokeweight="2pt">
                      <v:fill color2="#194868 [1605]" colors="0 #275f71;22938f #275f71;37356f #275f71" focus="100%" type="gradient"/>
                      <v:shadow on="t" type="perspective" color="#024f75 [3204]" opacity="38010f" origin=",.5" offset="0,0" matrix="66191f,,,66191f"/>
                      <v:textbox>
                        <w:txbxContent>
                          <w:p w14:paraId="46B73EB0" w14:textId="77777777" w:rsidR="00A9424B" w:rsidRDefault="00A9424B" w:rsidP="00A9424B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722DBD2" w14:textId="20445BA8" w:rsidR="00A9424B" w:rsidRDefault="00A9424B" w:rsidP="00A9424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BEC329D" wp14:editId="6D1C1547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3FAF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7A67D26" id="Conector recto 32" o:spid="_x0000_s1026" alt="divisor de texto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" strokecolor="#f3faff" strokeweight="3pt"/>
                  </w:pict>
                </mc:Fallback>
              </mc:AlternateContent>
            </w:r>
          </w:p>
        </w:tc>
      </w:tr>
    </w:tbl>
    <w:p w14:paraId="15AFCA41" w14:textId="52A82FF7" w:rsidR="00206666" w:rsidRDefault="0099752F" w:rsidP="00206666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301A8F43" wp14:editId="2101ACD5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  <a:alpha val="60000"/>
                          </a:scheme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E34AC" id="Rectángulo 7" o:spid="_x0000_s1026" style="position:absolute;margin-left:-5.4pt;margin-top:487.35pt;width:604.5pt;height:311.7pt;z-index: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" fillcolor="#3a8ea9 [2407]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63CF8FC" wp14:editId="678A386A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23A05BB4" w:rsidR="00704F0E" w:rsidRPr="00412181" w:rsidRDefault="00A9424B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412181"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412181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</w:rPr>
                            </w:pPr>
                            <w:r w:rsidRPr="00412181"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0;margin-top:537.55pt;width:247.2pt;height:49.2pt;z-index: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AiSSM2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23A05BB4" w:rsidR="00704F0E" w:rsidRPr="00412181" w:rsidRDefault="00A9424B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</w:pPr>
                      <w:r w:rsidRPr="00412181"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  <w:t>SEGURIDAD INFORMÁTICA</w:t>
                      </w:r>
                    </w:p>
                    <w:p w14:paraId="3095BFCE" w14:textId="6E9B5CD1" w:rsidR="00F76A44" w:rsidRPr="00412181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</w:rPr>
                      </w:pPr>
                      <w:r w:rsidRPr="00412181"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="Agency FB" w:hAnsi="Agency FB"/>
          <w:b/>
          <w:bCs/>
          <w:sz w:val="52"/>
          <w:szCs w:val="52"/>
        </w:rPr>
        <w:id w:val="8337241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082A75" w:themeColor="text2"/>
          <w:sz w:val="28"/>
          <w:szCs w:val="22"/>
          <w:lang w:eastAsia="en-US"/>
        </w:rPr>
      </w:sdtEndPr>
      <w:sdtContent>
        <w:p w14:paraId="07716453" w14:textId="77777777" w:rsidR="00206666" w:rsidRPr="00206666" w:rsidRDefault="00206666">
          <w:pPr>
            <w:pStyle w:val="TtuloTDC"/>
            <w:rPr>
              <w:rFonts w:ascii="Agency FB" w:hAnsi="Agency FB"/>
              <w:b/>
              <w:bCs/>
              <w:sz w:val="20"/>
              <w:szCs w:val="20"/>
            </w:rPr>
          </w:pPr>
        </w:p>
        <w:p w14:paraId="143C85ED" w14:textId="1945022E" w:rsidR="00206666" w:rsidRPr="00206666" w:rsidRDefault="00206666">
          <w:pPr>
            <w:pStyle w:val="TtuloTDC"/>
            <w:rPr>
              <w:rFonts w:ascii="Agency FB" w:hAnsi="Agency FB"/>
              <w:b/>
              <w:bCs/>
              <w:sz w:val="52"/>
              <w:szCs w:val="52"/>
            </w:rPr>
          </w:pPr>
          <w:r w:rsidRPr="00206666">
            <w:rPr>
              <w:rFonts w:ascii="Agency FB" w:hAnsi="Agency FB"/>
              <w:b/>
              <w:bCs/>
              <w:sz w:val="52"/>
              <w:szCs w:val="52"/>
            </w:rPr>
            <w:t>Índice</w:t>
          </w:r>
          <w:r>
            <w:rPr>
              <w:rFonts w:ascii="Agency FB" w:hAnsi="Agency FB"/>
              <w:b/>
              <w:bCs/>
              <w:sz w:val="52"/>
              <w:szCs w:val="52"/>
            </w:rPr>
            <w:t>:</w:t>
          </w:r>
        </w:p>
        <w:p w14:paraId="2A9CAEDD" w14:textId="77777777" w:rsidR="00206666" w:rsidRPr="00206666" w:rsidRDefault="00206666" w:rsidP="00206666">
          <w:pPr>
            <w:rPr>
              <w:lang w:eastAsia="es-ES"/>
            </w:rPr>
          </w:pPr>
        </w:p>
        <w:p w14:paraId="165695BB" w14:textId="5FDC8685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r w:rsidRPr="00206666">
            <w:rPr>
              <w:rFonts w:ascii="Segoe UI" w:hAnsi="Segoe UI" w:cs="Segoe UI"/>
              <w:color w:val="024F75" w:themeColor="accent1"/>
              <w:sz w:val="24"/>
              <w:szCs w:val="20"/>
            </w:rPr>
            <w:fldChar w:fldCharType="begin"/>
          </w:r>
          <w:r w:rsidRPr="00206666">
            <w:rPr>
              <w:rFonts w:ascii="Segoe UI" w:hAnsi="Segoe UI" w:cs="Segoe UI"/>
              <w:color w:val="024F75" w:themeColor="accent1"/>
              <w:sz w:val="24"/>
              <w:szCs w:val="20"/>
            </w:rPr>
            <w:instrText xml:space="preserve"> TOC \o "1-3" \h \z \u </w:instrText>
          </w:r>
          <w:r w:rsidRPr="00206666">
            <w:rPr>
              <w:rFonts w:ascii="Segoe UI" w:hAnsi="Segoe UI" w:cs="Segoe UI"/>
              <w:color w:val="024F75" w:themeColor="accent1"/>
              <w:sz w:val="24"/>
              <w:szCs w:val="20"/>
            </w:rPr>
            <w:fldChar w:fldCharType="separate"/>
          </w:r>
          <w:hyperlink w:anchor="_Toc94548514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1.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¿Qué es un portal cautivo?: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_Toc94548514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3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12BAEF8B" w14:textId="734E06B9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hyperlink w:anchor="_Toc94548515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2.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¿Qué es Pfsense?: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_Toc94548515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3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28845B59" w14:textId="17AC1729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hyperlink w:anchor="_Toc94548516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3.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Creación de la máquina virtual con VMware: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_Toc94548516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3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78B1337B" w14:textId="71BC2EF8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hyperlink w:anchor="_Toc94548517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4.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Instalación de Pfsense: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_Toc94548517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6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4110E0D5" w14:textId="043F7119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hyperlink w:anchor="_Toc94548518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5.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Configuración de Pfsense: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_Toc94548518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9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3F8E1BA1" w14:textId="2CD29240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hyperlink w:anchor="_Toc94548519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6.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Configuración inicial de Pfsense: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_Toc94548519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12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49C6B792" w14:textId="2C120405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hyperlink w:anchor="_Toc94548520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7.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Creación de grupo y usuario para autenticación del portal cautivo: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_Toc94548520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15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677D2BD6" w14:textId="5A7E8544" w:rsidR="00206666" w:rsidRPr="00206666" w:rsidRDefault="00206666">
          <w:pPr>
            <w:pStyle w:val="TDC3"/>
            <w:tabs>
              <w:tab w:val="left" w:pos="1100"/>
              <w:tab w:val="right" w:leader="dot" w:pos="10024"/>
            </w:tabs>
            <w:rPr>
              <w:rFonts w:ascii="Segoe UI" w:hAnsi="Segoe UI" w:cs="Segoe UI"/>
              <w:b w:val="0"/>
              <w:noProof/>
              <w:color w:val="024F75" w:themeColor="accent1"/>
              <w:sz w:val="20"/>
              <w:szCs w:val="20"/>
              <w:lang w:eastAsia="es-ES"/>
            </w:rPr>
          </w:pPr>
          <w:hyperlink w:anchor="_Toc94548521" w:history="1"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8.</w:t>
            </w:r>
            <w:r w:rsidRPr="00206666">
              <w:rPr>
                <w:rFonts w:ascii="Segoe UI" w:hAnsi="Segoe UI" w:cs="Segoe UI"/>
                <w:b w:val="0"/>
                <w:noProof/>
                <w:color w:val="024F75" w:themeColor="accent1"/>
                <w:sz w:val="20"/>
                <w:szCs w:val="20"/>
                <w:lang w:eastAsia="es-ES"/>
              </w:rPr>
              <w:tab/>
            </w:r>
            <w:r w:rsidRPr="00206666">
              <w:rPr>
                <w:rStyle w:val="Hipervnculo"/>
                <w:rFonts w:ascii="Segoe UI" w:hAnsi="Segoe UI" w:cs="Segoe UI"/>
                <w:noProof/>
                <w:color w:val="024F75" w:themeColor="accent1"/>
                <w:sz w:val="24"/>
                <w:szCs w:val="20"/>
              </w:rPr>
              <w:t>Creación del portal cautivo: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ab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begin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instrText xml:space="preserve"> PAGEREF _Toc94548521 \h </w:instrTex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separate"/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t>18</w:t>
            </w:r>
            <w:r w:rsidRPr="00206666">
              <w:rPr>
                <w:rFonts w:ascii="Segoe UI" w:hAnsi="Segoe UI" w:cs="Segoe UI"/>
                <w:noProof/>
                <w:webHidden/>
                <w:color w:val="024F75" w:themeColor="accent1"/>
                <w:sz w:val="24"/>
                <w:szCs w:val="20"/>
              </w:rPr>
              <w:fldChar w:fldCharType="end"/>
            </w:r>
          </w:hyperlink>
        </w:p>
        <w:p w14:paraId="70EA9F93" w14:textId="42CB662F" w:rsidR="00206666" w:rsidRDefault="00206666">
          <w:r w:rsidRPr="00206666">
            <w:rPr>
              <w:rFonts w:ascii="Segoe UI" w:hAnsi="Segoe UI" w:cs="Segoe UI"/>
              <w:bCs/>
              <w:color w:val="024F75" w:themeColor="accent1"/>
              <w:sz w:val="24"/>
              <w:szCs w:val="20"/>
            </w:rPr>
            <w:fldChar w:fldCharType="end"/>
          </w:r>
        </w:p>
      </w:sdtContent>
    </w:sdt>
    <w:p w14:paraId="4C83C6C2" w14:textId="766CEB52" w:rsidR="00206666" w:rsidRDefault="00206666" w:rsidP="00206666"/>
    <w:p w14:paraId="4B8CA9BE" w14:textId="6E58A8B9" w:rsidR="00206666" w:rsidRDefault="00206666" w:rsidP="00206666"/>
    <w:p w14:paraId="5A4DC514" w14:textId="0CB1E4CE" w:rsidR="00206666" w:rsidRDefault="00B67B09" w:rsidP="00206666">
      <w:r>
        <w:rPr>
          <w:noProof/>
        </w:rPr>
        <w:drawing>
          <wp:anchor distT="0" distB="0" distL="114300" distR="114300" simplePos="0" relativeHeight="251742208" behindDoc="0" locked="0" layoutInCell="1" allowOverlap="1" wp14:anchorId="7D6CD77E" wp14:editId="1FA3674A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6371590" cy="1874520"/>
            <wp:effectExtent l="0" t="0" r="0" b="0"/>
            <wp:wrapTopAndBottom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7D31F6" w14:textId="11C78E41" w:rsidR="00206666" w:rsidRDefault="00206666" w:rsidP="00206666"/>
    <w:p w14:paraId="210F6D3F" w14:textId="4B7F03CC" w:rsidR="00206666" w:rsidRDefault="00206666" w:rsidP="00206666"/>
    <w:p w14:paraId="67AEA379" w14:textId="639CAD51" w:rsidR="00206666" w:rsidRDefault="00206666" w:rsidP="00206666"/>
    <w:p w14:paraId="0337815F" w14:textId="036AC08E" w:rsidR="00206666" w:rsidRDefault="00206666" w:rsidP="00206666"/>
    <w:p w14:paraId="3169AD0E" w14:textId="3E20B5AA" w:rsidR="00206666" w:rsidRDefault="00206666" w:rsidP="00206666"/>
    <w:p w14:paraId="07E5FF35" w14:textId="1D7C5824" w:rsidR="00206666" w:rsidRDefault="00206666" w:rsidP="00206666"/>
    <w:p w14:paraId="464E2648" w14:textId="3F1F83C1" w:rsidR="00206666" w:rsidRDefault="00206666" w:rsidP="00206666"/>
    <w:p w14:paraId="370E56A9" w14:textId="3C1F592D" w:rsidR="00206666" w:rsidRDefault="00206666" w:rsidP="00206666"/>
    <w:p w14:paraId="19ACEDA4" w14:textId="1A255B56" w:rsidR="00206666" w:rsidRDefault="00206666" w:rsidP="00206666"/>
    <w:p w14:paraId="262DB2E8" w14:textId="42353EC1" w:rsidR="00206666" w:rsidRDefault="00206666" w:rsidP="00206666"/>
    <w:p w14:paraId="77C8E6E6" w14:textId="77777777" w:rsidR="00206666" w:rsidRPr="00206666" w:rsidRDefault="00206666" w:rsidP="00206666"/>
    <w:p w14:paraId="44CD1DE1" w14:textId="677BB660" w:rsidR="00835C3B" w:rsidRPr="006C1D6E" w:rsidRDefault="001525F2" w:rsidP="001525F2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1" w:name="_Toc94548514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¿Qué es un portal cautivo?:</w:t>
      </w:r>
      <w:bookmarkEnd w:id="1"/>
    </w:p>
    <w:p w14:paraId="51177B98" w14:textId="0CED5E5F" w:rsidR="001525F2" w:rsidRDefault="001525F2" w:rsidP="001525F2"/>
    <w:p w14:paraId="7BDA30B3" w14:textId="77777777" w:rsidR="009430A8" w:rsidRDefault="009430A8" w:rsidP="009430A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Esta práctica trata sobre como montar un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Así que la vamos a realizar con la herramienta </w:t>
      </w:r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mediante máquinas virtuales en </w:t>
      </w:r>
      <w:r w:rsidRPr="006C1D6E">
        <w:rPr>
          <w:rFonts w:ascii="Segoe UI" w:hAnsi="Segoe UI" w:cs="Segoe UI"/>
          <w:color w:val="auto"/>
          <w:sz w:val="24"/>
          <w:szCs w:val="20"/>
        </w:rPr>
        <w:t>VMware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7CFC7324" w14:textId="77777777" w:rsidR="009430A8" w:rsidRDefault="009430A8" w:rsidP="00953F1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94A286C" w14:textId="2CBA2A7B" w:rsidR="001525F2" w:rsidRDefault="00D57706" w:rsidP="00953F1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D57706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Pr="00D57706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es una herramienta que permite controlar y gestionar el acceso a redes a través de un proceso de autenticación</w:t>
      </w:r>
      <w:r w:rsidR="00953F1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</w:t>
      </w:r>
      <w:r w:rsidR="00953F1E" w:rsidRPr="00953F1E">
        <w:rPr>
          <w:rFonts w:ascii="Segoe UI" w:hAnsi="Segoe UI" w:cs="Segoe UI"/>
          <w:b w:val="0"/>
          <w:bCs/>
          <w:color w:val="auto"/>
          <w:sz w:val="24"/>
          <w:szCs w:val="20"/>
        </w:rPr>
        <w:t>Mediante este sistema es posible recoger información sobre los usuarios a cambio de habilitar el acceso a una red</w:t>
      </w:r>
      <w:r w:rsidR="00953F1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7772B30E" w14:textId="064C08B1" w:rsidR="00953F1E" w:rsidRDefault="00953F1E" w:rsidP="00953F1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BCF6FE0" w14:textId="23DEAC48" w:rsidR="00953F1E" w:rsidRPr="006C1D6E" w:rsidRDefault="00953F1E" w:rsidP="00953F1E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2" w:name="_Toc94548515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¿Qué es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 xml:space="preserve"> Pfsense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?:</w:t>
      </w:r>
      <w:bookmarkEnd w:id="2"/>
    </w:p>
    <w:p w14:paraId="2DF6114B" w14:textId="77777777" w:rsidR="00953F1E" w:rsidRPr="001525F2" w:rsidRDefault="00953F1E" w:rsidP="00953F1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BFCCBE1" w14:textId="22DF2372" w:rsidR="003016BC" w:rsidRDefault="00F95641" w:rsidP="009430A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Pr="00F9564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es una distribución personalizada de </w:t>
      </w:r>
      <w:r w:rsidRPr="006C1D6E">
        <w:rPr>
          <w:rFonts w:ascii="Segoe UI" w:hAnsi="Segoe UI" w:cs="Segoe UI"/>
          <w:color w:val="auto"/>
          <w:sz w:val="24"/>
          <w:szCs w:val="20"/>
        </w:rPr>
        <w:t>FreeBSD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básicamente es un sistema operativo que se controla mediante red</w:t>
      </w:r>
      <w:r w:rsidR="003016BC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655F8C2D" w14:textId="291A4B2B" w:rsidR="003016BC" w:rsidRDefault="003016BC" w:rsidP="009430A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Este nos ofrece una gran variedad de </w:t>
      </w:r>
      <w:r w:rsidR="006B0056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funcionalidades como </w:t>
      </w:r>
      <w:r w:rsidR="006B0056" w:rsidRPr="006C1D6E">
        <w:rPr>
          <w:rFonts w:ascii="Segoe UI" w:hAnsi="Segoe UI" w:cs="Segoe UI"/>
          <w:color w:val="auto"/>
          <w:sz w:val="24"/>
          <w:szCs w:val="20"/>
        </w:rPr>
        <w:t>cortafuegos,</w:t>
      </w:r>
      <w:r w:rsidR="00FF49E1" w:rsidRPr="006C1D6E">
        <w:rPr>
          <w:rFonts w:ascii="Segoe UI" w:hAnsi="Segoe UI" w:cs="Segoe UI"/>
          <w:color w:val="auto"/>
          <w:sz w:val="24"/>
          <w:szCs w:val="20"/>
        </w:rPr>
        <w:t xml:space="preserve"> VPN, servidor DNS, DHCP</w:t>
      </w:r>
      <w:r w:rsidR="00FF49E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o lo que nosotros vamos a configurar, servicio de </w:t>
      </w:r>
      <w:r w:rsidR="00FF49E1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FF49E1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D671228" w14:textId="21A5EC3A" w:rsidR="008303A8" w:rsidRDefault="008303A8" w:rsidP="00740689">
      <w:pPr>
        <w:ind w:firstLine="720"/>
        <w:rPr>
          <w:noProof/>
        </w:rPr>
      </w:pPr>
    </w:p>
    <w:p w14:paraId="2223D447" w14:textId="5D185F53" w:rsidR="004249BF" w:rsidRPr="006C1D6E" w:rsidRDefault="002612FB" w:rsidP="004249BF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3" w:name="_Toc94548516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Creación de la máquina virtual con VMware</w:t>
      </w:r>
      <w:r w:rsidR="004249BF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  <w:bookmarkEnd w:id="3"/>
    </w:p>
    <w:p w14:paraId="5FE4C73A" w14:textId="536B2AE1" w:rsidR="004249BF" w:rsidRDefault="004249BF" w:rsidP="004249BF"/>
    <w:p w14:paraId="5843A03B" w14:textId="2A65F8F7" w:rsidR="004249BF" w:rsidRDefault="005A6ED5" w:rsidP="004249B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FD4238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71552" behindDoc="0" locked="0" layoutInCell="1" allowOverlap="1" wp14:anchorId="22543BAA" wp14:editId="5C6FF77A">
            <wp:simplePos x="0" y="0"/>
            <wp:positionH relativeFrom="column">
              <wp:posOffset>5026688</wp:posOffset>
            </wp:positionH>
            <wp:positionV relativeFrom="paragraph">
              <wp:posOffset>637264</wp:posOffset>
            </wp:positionV>
            <wp:extent cx="1116330" cy="1064895"/>
            <wp:effectExtent l="0" t="0" r="7620" b="1905"/>
            <wp:wrapSquare wrapText="bothSides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9B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 primero sería crear la </w:t>
      </w:r>
      <w:r w:rsidR="004249BF" w:rsidRPr="006C1D6E">
        <w:rPr>
          <w:rFonts w:ascii="Segoe UI" w:hAnsi="Segoe UI" w:cs="Segoe UI"/>
          <w:color w:val="auto"/>
          <w:sz w:val="24"/>
          <w:szCs w:val="20"/>
        </w:rPr>
        <w:t>máquina virtual</w:t>
      </w:r>
      <w:r w:rsidR="00061D3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recuerdo que el software de virtualización utilizado es </w:t>
      </w:r>
      <w:r w:rsidR="00061D3C" w:rsidRPr="006C1D6E">
        <w:rPr>
          <w:rFonts w:ascii="Segoe UI" w:hAnsi="Segoe UI" w:cs="Segoe UI"/>
          <w:color w:val="auto"/>
          <w:sz w:val="24"/>
          <w:szCs w:val="20"/>
        </w:rPr>
        <w:t>VMware y no VirtualBox</w:t>
      </w:r>
      <w:r w:rsidR="00061D3C">
        <w:rPr>
          <w:rFonts w:ascii="Segoe UI" w:hAnsi="Segoe UI" w:cs="Segoe UI"/>
          <w:b w:val="0"/>
          <w:bCs/>
          <w:color w:val="auto"/>
          <w:sz w:val="24"/>
          <w:szCs w:val="20"/>
        </w:rPr>
        <w:t>, ya que el segundo tiene problemas de conexión entre redes NAT.</w:t>
      </w:r>
    </w:p>
    <w:p w14:paraId="1E032F86" w14:textId="5E743018" w:rsidR="00061D3C" w:rsidRDefault="00061D3C" w:rsidP="004249B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27ED56E" w14:textId="6BEA65F6" w:rsidR="00061D3C" w:rsidRDefault="00FD4238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Dentro de </w:t>
      </w:r>
      <w:r w:rsidRPr="006C1D6E">
        <w:rPr>
          <w:rFonts w:ascii="Segoe UI" w:hAnsi="Segoe UI" w:cs="Segoe UI"/>
          <w:color w:val="auto"/>
          <w:sz w:val="24"/>
          <w:szCs w:val="20"/>
        </w:rPr>
        <w:t>VMware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Create a New Virtual Machine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 w:rsidRPr="00FD4238">
        <w:rPr>
          <w:noProof/>
        </w:rPr>
        <w:t xml:space="preserve"> </w:t>
      </w:r>
    </w:p>
    <w:p w14:paraId="5158D72C" w14:textId="37BDFB52" w:rsidR="004249BF" w:rsidRDefault="004249BF" w:rsidP="005A6ED5">
      <w:pPr>
        <w:jc w:val="both"/>
      </w:pPr>
    </w:p>
    <w:p w14:paraId="0E5F3A6E" w14:textId="161B8EB3" w:rsidR="005A6ED5" w:rsidRDefault="005A6ED5" w:rsidP="005A6ED5">
      <w:pPr>
        <w:jc w:val="both"/>
      </w:pPr>
    </w:p>
    <w:p w14:paraId="3A3E190F" w14:textId="7B54187B" w:rsidR="005A6ED5" w:rsidRDefault="005A6ED5" w:rsidP="005A6ED5">
      <w:pPr>
        <w:jc w:val="both"/>
      </w:pPr>
    </w:p>
    <w:p w14:paraId="643C2430" w14:textId="586532EB" w:rsidR="005A6ED5" w:rsidRPr="004249BF" w:rsidRDefault="005A6ED5" w:rsidP="005A6ED5">
      <w:pPr>
        <w:jc w:val="both"/>
      </w:pPr>
    </w:p>
    <w:p w14:paraId="427385AA" w14:textId="3D5F3C42" w:rsidR="00C1343F" w:rsidRDefault="005A6ED5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B25E85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72576" behindDoc="0" locked="0" layoutInCell="1" allowOverlap="1" wp14:anchorId="24AFB07D" wp14:editId="636D9031">
            <wp:simplePos x="0" y="0"/>
            <wp:positionH relativeFrom="margin">
              <wp:align>right</wp:align>
            </wp:positionH>
            <wp:positionV relativeFrom="paragraph">
              <wp:posOffset>9469</wp:posOffset>
            </wp:positionV>
            <wp:extent cx="2192020" cy="220218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E19">
        <w:rPr>
          <w:rFonts w:ascii="Segoe UI" w:hAnsi="Segoe UI" w:cs="Segoe UI"/>
          <w:b w:val="0"/>
          <w:bCs/>
          <w:color w:val="auto"/>
          <w:sz w:val="24"/>
          <w:szCs w:val="20"/>
        </w:rPr>
        <w:t>Se nos abrirá una venta para la creación de la máquina</w:t>
      </w:r>
      <w:r w:rsidR="00C1343F">
        <w:rPr>
          <w:rFonts w:ascii="Segoe UI" w:hAnsi="Segoe UI" w:cs="Segoe UI"/>
          <w:b w:val="0"/>
          <w:bCs/>
          <w:color w:val="auto"/>
          <w:sz w:val="24"/>
          <w:szCs w:val="20"/>
        </w:rPr>
        <w:t>;</w:t>
      </w:r>
    </w:p>
    <w:p w14:paraId="4FE758D8" w14:textId="7F3FDC07" w:rsidR="00FD4238" w:rsidRDefault="00C1343F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Seleccionaremos la opción “</w:t>
      </w:r>
      <w:r w:rsidRPr="006C1D6E">
        <w:rPr>
          <w:rFonts w:ascii="Segoe UI" w:hAnsi="Segoe UI" w:cs="Segoe UI"/>
          <w:color w:val="auto"/>
          <w:sz w:val="24"/>
          <w:szCs w:val="20"/>
        </w:rPr>
        <w:t>I will install the OS later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 w:rsidR="005A6ED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seleccionando esta opción, tendremos que insertar la </w:t>
      </w:r>
      <w:r w:rsidR="005A6ED5" w:rsidRPr="006C1D6E">
        <w:rPr>
          <w:rFonts w:ascii="Segoe UI" w:hAnsi="Segoe UI" w:cs="Segoe UI"/>
          <w:color w:val="auto"/>
          <w:sz w:val="24"/>
          <w:szCs w:val="20"/>
        </w:rPr>
        <w:t>ISO de Pfsense</w:t>
      </w:r>
      <w:r w:rsidR="005A6ED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dentro de la máquina para iniciar la instalación, como se haría en VirtualBox.</w:t>
      </w:r>
    </w:p>
    <w:p w14:paraId="4FE8E856" w14:textId="35260562" w:rsidR="005A6ED5" w:rsidRDefault="005A6ED5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EA947C9" w14:textId="31E38A9D" w:rsidR="005A6ED5" w:rsidRDefault="005A6ED5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Por último,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Next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75644123" w14:textId="4D65764A" w:rsidR="004249BF" w:rsidRDefault="004249BF" w:rsidP="00740689">
      <w:pPr>
        <w:ind w:firstLine="720"/>
        <w:rPr>
          <w:noProof/>
        </w:rPr>
      </w:pPr>
    </w:p>
    <w:p w14:paraId="15D1E059" w14:textId="6A100121" w:rsid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0CD78FB2" w14:textId="2A76008B" w:rsidR="00412181" w:rsidRPr="00412181" w:rsidRDefault="00412181" w:rsidP="00412181">
      <w:pPr>
        <w:rPr>
          <w:rFonts w:ascii="Nirmala UI" w:hAnsi="Nirmala UI" w:cs="Nirmala UI"/>
          <w:sz w:val="24"/>
          <w:szCs w:val="20"/>
        </w:rPr>
      </w:pPr>
    </w:p>
    <w:p w14:paraId="2F7FDE33" w14:textId="77777777" w:rsidR="00A103C7" w:rsidRDefault="00A103C7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A06C0">
        <w:rPr>
          <w:rFonts w:ascii="Nirmala UI" w:hAnsi="Nirmala UI" w:cs="Nirmala UI"/>
          <w:sz w:val="24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512EF9E9" wp14:editId="7AC553EF">
            <wp:simplePos x="0" y="0"/>
            <wp:positionH relativeFrom="margin">
              <wp:align>right</wp:align>
            </wp:positionH>
            <wp:positionV relativeFrom="paragraph">
              <wp:posOffset>469</wp:posOffset>
            </wp:positionV>
            <wp:extent cx="2273935" cy="2263140"/>
            <wp:effectExtent l="0" t="0" r="0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ED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La siguiente pantalla que nos saldrá será la de </w:t>
      </w:r>
      <w:r w:rsidR="005A6ED5" w:rsidRPr="006C1D6E">
        <w:rPr>
          <w:rFonts w:ascii="Segoe UI" w:hAnsi="Segoe UI" w:cs="Segoe UI"/>
          <w:color w:val="auto"/>
          <w:sz w:val="24"/>
          <w:szCs w:val="20"/>
        </w:rPr>
        <w:t>selección del SO</w:t>
      </w:r>
      <w:r w:rsidR="005A6ED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como ya he dicho, </w:t>
      </w:r>
      <w:r w:rsidR="005A6ED5"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="005A6ED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es una distribución personalizada de </w:t>
      </w:r>
      <w:r w:rsidR="005A6ED5" w:rsidRPr="006C1D6E">
        <w:rPr>
          <w:rFonts w:ascii="Segoe UI" w:hAnsi="Segoe UI" w:cs="Segoe UI"/>
          <w:color w:val="auto"/>
          <w:sz w:val="24"/>
          <w:szCs w:val="20"/>
        </w:rPr>
        <w:t>FreeBSD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  <w:r w:rsidR="001E71E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</w:p>
    <w:p w14:paraId="7ADE4C2D" w14:textId="1E45690A" w:rsidR="005A6ED5" w:rsidRDefault="00A103C7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</w:t>
      </w:r>
      <w:r w:rsidR="001E71EF">
        <w:rPr>
          <w:rFonts w:ascii="Segoe UI" w:hAnsi="Segoe UI" w:cs="Segoe UI"/>
          <w:b w:val="0"/>
          <w:bCs/>
          <w:color w:val="auto"/>
          <w:sz w:val="24"/>
          <w:szCs w:val="20"/>
        </w:rPr>
        <w:t>or lo tanto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</w:t>
      </w:r>
      <w:r w:rsidR="001E71E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seleccionaremos la versión de </w:t>
      </w:r>
      <w:r w:rsidR="001E71EF" w:rsidRPr="006C1D6E">
        <w:rPr>
          <w:rFonts w:ascii="Segoe UI" w:hAnsi="Segoe UI" w:cs="Segoe UI"/>
          <w:color w:val="auto"/>
          <w:sz w:val="24"/>
          <w:szCs w:val="20"/>
        </w:rPr>
        <w:t>FreeBSD 12 64-bit</w:t>
      </w:r>
      <w:r w:rsidR="001E71E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el apartado de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Other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67DB60B9" w14:textId="661A8CF8" w:rsidR="00A103C7" w:rsidRDefault="00A103C7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39EF849" w14:textId="7E1ECFA0" w:rsidR="00A103C7" w:rsidRDefault="00A103C7" w:rsidP="005A6ED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De nuevo, le volveremos a púlsar a “</w:t>
      </w:r>
      <w:r w:rsidRPr="006C1D6E">
        <w:rPr>
          <w:rFonts w:ascii="Segoe UI" w:hAnsi="Segoe UI" w:cs="Segoe UI"/>
          <w:color w:val="auto"/>
          <w:sz w:val="24"/>
          <w:szCs w:val="20"/>
        </w:rPr>
        <w:t>Next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para continuar.</w:t>
      </w:r>
    </w:p>
    <w:p w14:paraId="3A476B33" w14:textId="1D32B3F5" w:rsidR="00412181" w:rsidRDefault="00412181" w:rsidP="00412181">
      <w:pPr>
        <w:rPr>
          <w:rFonts w:ascii="Nirmala UI" w:hAnsi="Nirmala UI" w:cs="Nirmala UI"/>
          <w:sz w:val="24"/>
          <w:szCs w:val="20"/>
        </w:rPr>
      </w:pPr>
    </w:p>
    <w:p w14:paraId="2E942F10" w14:textId="0FBD692B" w:rsidR="00412181" w:rsidRDefault="00412181" w:rsidP="00412181">
      <w:pPr>
        <w:rPr>
          <w:rFonts w:ascii="Nirmala UI" w:hAnsi="Nirmala UI" w:cs="Nirmala UI"/>
          <w:sz w:val="24"/>
          <w:szCs w:val="20"/>
        </w:rPr>
      </w:pPr>
    </w:p>
    <w:p w14:paraId="5DE140C1" w14:textId="3887A5FE" w:rsidR="00A103C7" w:rsidRPr="00A103C7" w:rsidRDefault="00A103C7" w:rsidP="00A103C7">
      <w:pPr>
        <w:rPr>
          <w:rFonts w:ascii="Nirmala UI" w:hAnsi="Nirmala UI" w:cs="Nirmala UI"/>
          <w:sz w:val="24"/>
          <w:szCs w:val="20"/>
        </w:rPr>
      </w:pPr>
    </w:p>
    <w:p w14:paraId="46F7E23B" w14:textId="10AFE744" w:rsidR="00A103C7" w:rsidRDefault="000D7249" w:rsidP="00A103C7">
      <w:pPr>
        <w:rPr>
          <w:rFonts w:ascii="Nirmala UI" w:hAnsi="Nirmala UI" w:cs="Nirmala UI"/>
          <w:sz w:val="24"/>
          <w:szCs w:val="20"/>
        </w:rPr>
      </w:pPr>
      <w:r w:rsidRPr="00FC70F9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74624" behindDoc="0" locked="0" layoutInCell="1" allowOverlap="1" wp14:anchorId="361A546D" wp14:editId="575889B3">
            <wp:simplePos x="0" y="0"/>
            <wp:positionH relativeFrom="margin">
              <wp:align>right</wp:align>
            </wp:positionH>
            <wp:positionV relativeFrom="paragraph">
              <wp:posOffset>112837</wp:posOffset>
            </wp:positionV>
            <wp:extent cx="2249170" cy="2265680"/>
            <wp:effectExtent l="0" t="0" r="0" b="12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BEE6F" w14:textId="3F0DD4F7" w:rsidR="00A103C7" w:rsidRDefault="00A103C7" w:rsidP="00A103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Siguiendo, nos encontraremos con la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configuración del disco</w:t>
      </w:r>
      <w:r w:rsidR="00A73B78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</w:t>
      </w:r>
      <w:r w:rsidR="00A73B78"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="00A73B78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no necesita mucho almacenamiento (según las funcionalidades que vayamos a utilizar). Así que vamos a asignarle </w:t>
      </w:r>
      <w:r w:rsidR="00A73B78" w:rsidRPr="006C1D6E">
        <w:rPr>
          <w:rFonts w:ascii="Segoe UI" w:hAnsi="Segoe UI" w:cs="Segoe UI"/>
          <w:color w:val="auto"/>
          <w:sz w:val="24"/>
          <w:szCs w:val="20"/>
        </w:rPr>
        <w:t>10 GB</w:t>
      </w:r>
      <w:r w:rsidR="00A73B78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 espacio en el disco duro.</w:t>
      </w:r>
    </w:p>
    <w:p w14:paraId="1793ABCE" w14:textId="7AA7772F" w:rsidR="00A73B78" w:rsidRDefault="00A73B78" w:rsidP="00A103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Las demás opciones las dejaremos tal y como están</w:t>
      </w:r>
      <w:r w:rsidR="000D7249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5943A24" w14:textId="2287387E" w:rsidR="000D7249" w:rsidRDefault="000D7249" w:rsidP="00A103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88F0334" w14:textId="6443D00F" w:rsidR="000D7249" w:rsidRDefault="000D7249" w:rsidP="00A103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Ahora continuaremos con “</w:t>
      </w:r>
      <w:r w:rsidRPr="006C1D6E">
        <w:rPr>
          <w:rFonts w:ascii="Segoe UI" w:hAnsi="Segoe UI" w:cs="Segoe UI"/>
          <w:color w:val="auto"/>
          <w:sz w:val="24"/>
          <w:szCs w:val="20"/>
        </w:rPr>
        <w:t>Next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02F84B43" w14:textId="1891C6F6" w:rsidR="00A103C7" w:rsidRDefault="00A103C7" w:rsidP="00A103C7">
      <w:pPr>
        <w:ind w:firstLine="720"/>
        <w:rPr>
          <w:rFonts w:ascii="Nirmala UI" w:hAnsi="Nirmala UI" w:cs="Nirmala UI"/>
          <w:sz w:val="24"/>
          <w:szCs w:val="20"/>
        </w:rPr>
      </w:pPr>
    </w:p>
    <w:p w14:paraId="2B8A9A58" w14:textId="64909DDB" w:rsidR="000D7249" w:rsidRPr="000D7249" w:rsidRDefault="000D7249" w:rsidP="000D7249">
      <w:pPr>
        <w:rPr>
          <w:rFonts w:ascii="Nirmala UI" w:hAnsi="Nirmala UI" w:cs="Nirmala UI"/>
          <w:sz w:val="24"/>
          <w:szCs w:val="20"/>
        </w:rPr>
      </w:pPr>
    </w:p>
    <w:p w14:paraId="37516A58" w14:textId="45D1FF8D" w:rsidR="000D7249" w:rsidRDefault="000D7249" w:rsidP="000D7249">
      <w:pPr>
        <w:rPr>
          <w:rFonts w:ascii="Nirmala UI" w:hAnsi="Nirmala UI" w:cs="Nirmala UI"/>
          <w:sz w:val="24"/>
          <w:szCs w:val="20"/>
        </w:rPr>
      </w:pPr>
    </w:p>
    <w:p w14:paraId="47B6A3F6" w14:textId="353B7FB3" w:rsidR="000D7249" w:rsidRDefault="00265918" w:rsidP="000D724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1336C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75648" behindDoc="1" locked="0" layoutInCell="1" allowOverlap="1" wp14:anchorId="0A138379" wp14:editId="6DAF570D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257425" cy="2273935"/>
            <wp:effectExtent l="0" t="0" r="9525" b="0"/>
            <wp:wrapTight wrapText="bothSides">
              <wp:wrapPolygon edited="0">
                <wp:start x="0" y="0"/>
                <wp:lineTo x="0" y="21353"/>
                <wp:lineTo x="21509" y="21353"/>
                <wp:lineTo x="21509" y="0"/>
                <wp:lineTo x="0" y="0"/>
              </wp:wrapPolygon>
            </wp:wrapTight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249">
        <w:rPr>
          <w:rFonts w:ascii="Segoe UI" w:hAnsi="Segoe UI" w:cs="Segoe UI"/>
          <w:b w:val="0"/>
          <w:bCs/>
          <w:color w:val="auto"/>
          <w:sz w:val="24"/>
          <w:szCs w:val="20"/>
        </w:rPr>
        <w:t>La máquina virtual ya se nos habrá creado,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simplemente ahora nos dedicaremos a personalizar el hardware virtualizado para que </w:t>
      </w:r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funcione y se instale correctamente.</w:t>
      </w:r>
    </w:p>
    <w:p w14:paraId="469EC59A" w14:textId="540F7B09" w:rsidR="00265918" w:rsidRDefault="00265918" w:rsidP="000D724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0EFFD28" w14:textId="5EA3093C" w:rsidR="00265918" w:rsidRDefault="00265918" w:rsidP="000D724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Para eso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Customize hardware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6D038576" w14:textId="100C734C" w:rsidR="000D7249" w:rsidRPr="000D7249" w:rsidRDefault="00265918" w:rsidP="000D7249">
      <w:pPr>
        <w:ind w:firstLine="720"/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AFD5B1" wp14:editId="2B644255">
                <wp:simplePos x="0" y="0"/>
                <wp:positionH relativeFrom="column">
                  <wp:posOffset>4160188</wp:posOffset>
                </wp:positionH>
                <wp:positionV relativeFrom="paragraph">
                  <wp:posOffset>106956</wp:posOffset>
                </wp:positionV>
                <wp:extent cx="811033" cy="206734"/>
                <wp:effectExtent l="0" t="0" r="27305" b="22225"/>
                <wp:wrapNone/>
                <wp:docPr id="240" name="Rectángul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76193" id="Rectángulo 240" o:spid="_x0000_s1026" style="position:absolute;margin-left:327.55pt;margin-top:8.4pt;width:63.85pt;height:1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" filled="f" strokecolor="red" strokeweight="2pt"/>
            </w:pict>
          </mc:Fallback>
        </mc:AlternateContent>
      </w:r>
    </w:p>
    <w:p w14:paraId="6A461A5B" w14:textId="77777777" w:rsidR="00265918" w:rsidRDefault="00265918" w:rsidP="00555A8C">
      <w:pPr>
        <w:rPr>
          <w:rFonts w:ascii="Nirmala UI" w:hAnsi="Nirmala UI" w:cs="Nirmala UI"/>
          <w:sz w:val="24"/>
          <w:szCs w:val="20"/>
        </w:rPr>
      </w:pPr>
    </w:p>
    <w:p w14:paraId="3CB8FBAF" w14:textId="0C24B70F" w:rsidR="00265918" w:rsidRDefault="00265918" w:rsidP="0026591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78F76C3" w14:textId="55CC1F82" w:rsidR="00265918" w:rsidRDefault="00265918" w:rsidP="0026591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2E1A40F" w14:textId="755F8127" w:rsidR="00265918" w:rsidRDefault="00265918" w:rsidP="0026591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BEAADBA" w14:textId="25179C74" w:rsidR="00265918" w:rsidRDefault="00265918" w:rsidP="0026591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5D9C691" w14:textId="5EA35389" w:rsidR="00265918" w:rsidRDefault="00265918" w:rsidP="0026591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AC884B7" w14:textId="39982112" w:rsidR="00265918" w:rsidRDefault="00265918" w:rsidP="0026591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C39790C" w14:textId="63E57C1A" w:rsidR="00265918" w:rsidRDefault="00265918" w:rsidP="00265918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94C34CE" w14:textId="4A99A431" w:rsid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E2C2E">
        <w:rPr>
          <w:rFonts w:ascii="Nirmala UI" w:hAnsi="Nirmala UI" w:cs="Nirmala UI"/>
          <w:sz w:val="24"/>
          <w:szCs w:val="20"/>
        </w:rPr>
        <w:lastRenderedPageBreak/>
        <w:drawing>
          <wp:anchor distT="0" distB="0" distL="114300" distR="114300" simplePos="0" relativeHeight="251678720" behindDoc="0" locked="0" layoutInCell="1" allowOverlap="1" wp14:anchorId="057716D3" wp14:editId="1516EF84">
            <wp:simplePos x="0" y="0"/>
            <wp:positionH relativeFrom="margin">
              <wp:align>right</wp:align>
            </wp:positionH>
            <wp:positionV relativeFrom="paragraph">
              <wp:posOffset>453086</wp:posOffset>
            </wp:positionV>
            <wp:extent cx="2099945" cy="2003425"/>
            <wp:effectExtent l="0" t="0" r="0" b="0"/>
            <wp:wrapSquare wrapText="bothSides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36C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77696" behindDoc="0" locked="0" layoutInCell="1" allowOverlap="1" wp14:anchorId="02DCD34A" wp14:editId="1815CF2C">
            <wp:simplePos x="0" y="0"/>
            <wp:positionH relativeFrom="margin">
              <wp:align>center</wp:align>
            </wp:positionH>
            <wp:positionV relativeFrom="paragraph">
              <wp:posOffset>244033</wp:posOffset>
            </wp:positionV>
            <wp:extent cx="1414780" cy="294005"/>
            <wp:effectExtent l="0" t="0" r="0" b="0"/>
            <wp:wrapSquare wrapText="bothSides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04" t="92081" b="2663"/>
                    <a:stretch/>
                  </pic:blipFill>
                  <pic:spPr bwMode="auto">
                    <a:xfrm>
                      <a:off x="0" y="0"/>
                      <a:ext cx="1414780" cy="29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918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Dentro de los ajustes del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hardware, le daremos al botón “</w:t>
      </w:r>
      <w:r w:rsidRPr="006C1D6E">
        <w:rPr>
          <w:rFonts w:ascii="Segoe UI" w:hAnsi="Segoe UI" w:cs="Segoe UI"/>
          <w:color w:val="auto"/>
          <w:sz w:val="24"/>
          <w:szCs w:val="20"/>
        </w:rPr>
        <w:t>Add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que se encuentra en la parte inferior de la ventana:</w:t>
      </w:r>
    </w:p>
    <w:p w14:paraId="0D8DE841" w14:textId="6DDF42BD" w:rsid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9D58053" w14:textId="2B1E75CB" w:rsid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este apartado, lo que tendremos que añadir es un </w:t>
      </w:r>
      <w:r w:rsidRPr="006C1D6E">
        <w:rPr>
          <w:rFonts w:ascii="Segoe UI" w:hAnsi="Segoe UI" w:cs="Segoe UI"/>
          <w:color w:val="auto"/>
          <w:sz w:val="24"/>
          <w:szCs w:val="20"/>
        </w:rPr>
        <w:t>adaptador de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4C791E6D" w14:textId="77777777" w:rsid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88844D3" w14:textId="1813C767" w:rsidR="00BB2C64" w:rsidRP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Simplemente seleccionaremos “</w:t>
      </w:r>
      <w:r w:rsidRPr="006C1D6E">
        <w:rPr>
          <w:rFonts w:ascii="Segoe UI" w:hAnsi="Segoe UI" w:cs="Segoe UI"/>
          <w:color w:val="auto"/>
          <w:sz w:val="24"/>
          <w:szCs w:val="20"/>
        </w:rPr>
        <w:t>Network Adapter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y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Finish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</w:p>
    <w:p w14:paraId="3616EB3B" w14:textId="295ACD73" w:rsidR="00926671" w:rsidRDefault="00926671" w:rsidP="00555A8C">
      <w:pPr>
        <w:rPr>
          <w:rFonts w:ascii="Nirmala UI" w:hAnsi="Nirmala UI" w:cs="Nirmala UI"/>
          <w:sz w:val="24"/>
          <w:szCs w:val="20"/>
        </w:rPr>
      </w:pPr>
    </w:p>
    <w:p w14:paraId="1B887598" w14:textId="59195272" w:rsidR="00BB2C64" w:rsidRDefault="00BB2C64" w:rsidP="00555A8C">
      <w:pPr>
        <w:rPr>
          <w:rFonts w:ascii="Nirmala UI" w:hAnsi="Nirmala UI" w:cs="Nirmala UI"/>
          <w:sz w:val="24"/>
          <w:szCs w:val="20"/>
        </w:rPr>
      </w:pPr>
    </w:p>
    <w:p w14:paraId="3B7CBA87" w14:textId="3B0CA216" w:rsidR="00BB2C64" w:rsidRDefault="00BB2C64" w:rsidP="00555A8C">
      <w:pPr>
        <w:rPr>
          <w:rFonts w:ascii="Nirmala UI" w:hAnsi="Nirmala UI" w:cs="Nirmala UI"/>
          <w:sz w:val="24"/>
          <w:szCs w:val="20"/>
        </w:rPr>
      </w:pPr>
    </w:p>
    <w:p w14:paraId="6EB3060C" w14:textId="64FBF551" w:rsidR="00BB2C64" w:rsidRDefault="00BB2C64" w:rsidP="00555A8C">
      <w:pPr>
        <w:rPr>
          <w:rFonts w:ascii="Nirmala UI" w:hAnsi="Nirmala UI" w:cs="Nirmala UI"/>
          <w:sz w:val="24"/>
          <w:szCs w:val="20"/>
        </w:rPr>
      </w:pPr>
    </w:p>
    <w:p w14:paraId="19071006" w14:textId="446FC184" w:rsidR="00BB2C64" w:rsidRP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E2C2E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79744" behindDoc="0" locked="0" layoutInCell="1" allowOverlap="1" wp14:anchorId="56F247E4" wp14:editId="30E2BA27">
            <wp:simplePos x="0" y="0"/>
            <wp:positionH relativeFrom="margin">
              <wp:posOffset>3993515</wp:posOffset>
            </wp:positionH>
            <wp:positionV relativeFrom="paragraph">
              <wp:posOffset>102235</wp:posOffset>
            </wp:positionV>
            <wp:extent cx="2372360" cy="287655"/>
            <wp:effectExtent l="0" t="0" r="8890" b="0"/>
            <wp:wrapSquare wrapText="bothSides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" t="16879" r="57945" b="78025"/>
                    <a:stretch/>
                  </pic:blipFill>
                  <pic:spPr bwMode="auto">
                    <a:xfrm>
                      <a:off x="0" y="0"/>
                      <a:ext cx="2372360" cy="28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i nos fijamos, ahora tenemos dos adaptadores de red, “</w:t>
      </w:r>
      <w:r w:rsidRPr="006C1D6E">
        <w:rPr>
          <w:rFonts w:ascii="Segoe UI" w:hAnsi="Segoe UI" w:cs="Segoe UI"/>
          <w:color w:val="auto"/>
          <w:sz w:val="24"/>
          <w:szCs w:val="20"/>
        </w:rPr>
        <w:t>Network Adapter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y “</w:t>
      </w:r>
      <w:r w:rsidRPr="006C1D6E">
        <w:rPr>
          <w:rFonts w:ascii="Segoe UI" w:hAnsi="Segoe UI" w:cs="Segoe UI"/>
          <w:color w:val="auto"/>
          <w:sz w:val="24"/>
          <w:szCs w:val="20"/>
        </w:rPr>
        <w:t>Network Adapter 2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30FF011D" w14:textId="32716D02" w:rsidR="00BB2C64" w:rsidRDefault="00BB2C64" w:rsidP="00555A8C">
      <w:pPr>
        <w:rPr>
          <w:rFonts w:ascii="Nirmala UI" w:hAnsi="Nirmala UI" w:cs="Nirmala UI"/>
          <w:sz w:val="24"/>
          <w:szCs w:val="20"/>
        </w:rPr>
      </w:pPr>
    </w:p>
    <w:p w14:paraId="627FDB66" w14:textId="3CC263C7" w:rsid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El primer adaptador de red lo configuramos en </w:t>
      </w:r>
      <w:r w:rsidRPr="006C1D6E">
        <w:rPr>
          <w:rFonts w:ascii="Segoe UI" w:hAnsi="Segoe UI" w:cs="Segoe UI"/>
          <w:color w:val="auto"/>
          <w:sz w:val="24"/>
          <w:szCs w:val="20"/>
        </w:rPr>
        <w:t>modo puente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o “</w:t>
      </w:r>
      <w:r w:rsidRPr="006C1D6E">
        <w:rPr>
          <w:rFonts w:ascii="Segoe UI" w:hAnsi="Segoe UI" w:cs="Segoe UI"/>
          <w:color w:val="auto"/>
          <w:sz w:val="24"/>
          <w:szCs w:val="20"/>
        </w:rPr>
        <w:t>Bridged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 w:rsidR="008A7A27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087AAA41" w14:textId="3734C6E5" w:rsidR="008A7A27" w:rsidRDefault="008A7A27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E2C2E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0768" behindDoc="0" locked="0" layoutInCell="1" allowOverlap="1" wp14:anchorId="27C0C798" wp14:editId="35BF78AA">
            <wp:simplePos x="0" y="0"/>
            <wp:positionH relativeFrom="margin">
              <wp:align>center</wp:align>
            </wp:positionH>
            <wp:positionV relativeFrom="paragraph">
              <wp:posOffset>226999</wp:posOffset>
            </wp:positionV>
            <wp:extent cx="3728720" cy="1870075"/>
            <wp:effectExtent l="0" t="0" r="5080" b="0"/>
            <wp:wrapTopAndBottom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23"/>
                    <a:stretch/>
                  </pic:blipFill>
                  <pic:spPr bwMode="auto">
                    <a:xfrm>
                      <a:off x="0" y="0"/>
                      <a:ext cx="3728720" cy="18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A9051" w14:textId="2ACF0101" w:rsid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266430D" w14:textId="77777777" w:rsidR="008A7A27" w:rsidRPr="008A7A27" w:rsidRDefault="008A7A27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4"/>
          <w:szCs w:val="2"/>
        </w:rPr>
      </w:pPr>
    </w:p>
    <w:p w14:paraId="5A479E17" w14:textId="5FB5D98A" w:rsidR="00BB2C64" w:rsidRDefault="00BB2C64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El segundo adaptador de red lo configuraremos como </w:t>
      </w:r>
      <w:r w:rsidR="00654986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conexión a segmento de </w:t>
      </w:r>
      <w:r w:rsidR="00654986" w:rsidRPr="006C1D6E">
        <w:rPr>
          <w:rFonts w:ascii="Segoe UI" w:hAnsi="Segoe UI" w:cs="Segoe UI"/>
          <w:color w:val="auto"/>
          <w:sz w:val="24"/>
          <w:szCs w:val="20"/>
        </w:rPr>
        <w:t>LAN</w:t>
      </w:r>
      <w:r w:rsidR="00654986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o “</w:t>
      </w:r>
      <w:r w:rsidR="00654986" w:rsidRPr="006C1D6E">
        <w:rPr>
          <w:rFonts w:ascii="Segoe UI" w:hAnsi="Segoe UI" w:cs="Segoe UI"/>
          <w:color w:val="auto"/>
          <w:sz w:val="24"/>
          <w:szCs w:val="20"/>
        </w:rPr>
        <w:t>LAN Segment</w:t>
      </w:r>
      <w:r w:rsidR="00654986">
        <w:rPr>
          <w:rFonts w:ascii="Segoe UI" w:hAnsi="Segoe UI" w:cs="Segoe UI"/>
          <w:b w:val="0"/>
          <w:bCs/>
          <w:color w:val="auto"/>
          <w:sz w:val="24"/>
          <w:szCs w:val="20"/>
        </w:rPr>
        <w:t>” y en el menú desplegable seleccionaremos “</w:t>
      </w:r>
      <w:r w:rsidR="00654986" w:rsidRPr="006C1D6E">
        <w:rPr>
          <w:rFonts w:ascii="Segoe UI" w:hAnsi="Segoe UI" w:cs="Segoe UI"/>
          <w:color w:val="auto"/>
          <w:sz w:val="24"/>
          <w:szCs w:val="20"/>
        </w:rPr>
        <w:t>LAN Segment 1</w:t>
      </w:r>
      <w:r w:rsidR="00654986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”. </w:t>
      </w:r>
    </w:p>
    <w:p w14:paraId="4F7961EE" w14:textId="6A4CC5FA" w:rsidR="00654986" w:rsidRPr="00BB2C64" w:rsidRDefault="008A7A27" w:rsidP="00BB2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926671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1792" behindDoc="0" locked="0" layoutInCell="1" allowOverlap="1" wp14:anchorId="7951187F" wp14:editId="0BC06421">
            <wp:simplePos x="0" y="0"/>
            <wp:positionH relativeFrom="margin">
              <wp:align>center</wp:align>
            </wp:positionH>
            <wp:positionV relativeFrom="paragraph">
              <wp:posOffset>314877</wp:posOffset>
            </wp:positionV>
            <wp:extent cx="3738245" cy="1995170"/>
            <wp:effectExtent l="0" t="0" r="0" b="5080"/>
            <wp:wrapTopAndBottom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986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Esto nos conectará las máquinas virtuales a la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VLAN </w:t>
      </w:r>
      <w:r w:rsidRPr="006C1D6E">
        <w:rPr>
          <w:rFonts w:ascii="Segoe UI" w:hAnsi="Segoe UI" w:cs="Segoe UI"/>
          <w:color w:val="auto"/>
          <w:sz w:val="24"/>
          <w:szCs w:val="20"/>
        </w:rPr>
        <w:t>192.168.10.0/24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61AA5112" w14:textId="3EAC1274" w:rsidR="00BB2C64" w:rsidRDefault="00BB2C64" w:rsidP="00BB2C64">
      <w:pPr>
        <w:ind w:firstLine="720"/>
        <w:rPr>
          <w:rFonts w:ascii="Nirmala UI" w:hAnsi="Nirmala UI" w:cs="Nirmala UI"/>
          <w:sz w:val="24"/>
          <w:szCs w:val="20"/>
        </w:rPr>
      </w:pPr>
    </w:p>
    <w:p w14:paraId="7B9FAE79" w14:textId="736388CB" w:rsidR="008A7A27" w:rsidRDefault="005E2819" w:rsidP="008A7A2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Lo último que queda </w:t>
      </w:r>
      <w:r w:rsidR="0059271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hacer, sería añadir la </w:t>
      </w:r>
      <w:r w:rsidR="00592712" w:rsidRPr="006C1D6E">
        <w:rPr>
          <w:rFonts w:ascii="Segoe UI" w:hAnsi="Segoe UI" w:cs="Segoe UI"/>
          <w:color w:val="auto"/>
          <w:sz w:val="24"/>
          <w:szCs w:val="20"/>
        </w:rPr>
        <w:t>imagen ISO</w:t>
      </w:r>
      <w:r w:rsidR="0059271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instalar </w:t>
      </w:r>
      <w:r w:rsidR="00592712"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="00592712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40607A2F" w14:textId="2AFBCDA4" w:rsidR="00592712" w:rsidRDefault="00592712" w:rsidP="008A7A2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1E43FE3" w14:textId="435B4FCE" w:rsidR="00B66D60" w:rsidRDefault="00B66D60" w:rsidP="008A7A2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B76260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2816" behindDoc="0" locked="0" layoutInCell="1" allowOverlap="1" wp14:anchorId="1C189D75" wp14:editId="27DC91A9">
            <wp:simplePos x="0" y="0"/>
            <wp:positionH relativeFrom="margin">
              <wp:posOffset>3451777</wp:posOffset>
            </wp:positionH>
            <wp:positionV relativeFrom="paragraph">
              <wp:posOffset>158860</wp:posOffset>
            </wp:positionV>
            <wp:extent cx="2987040" cy="1367155"/>
            <wp:effectExtent l="0" t="0" r="3810" b="4445"/>
            <wp:wrapSquare wrapText="bothSides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712">
        <w:rPr>
          <w:rFonts w:ascii="Segoe UI" w:hAnsi="Segoe UI" w:cs="Segoe UI"/>
          <w:b w:val="0"/>
          <w:bCs/>
          <w:color w:val="auto"/>
          <w:sz w:val="24"/>
          <w:szCs w:val="20"/>
        </w:rPr>
        <w:t>Para eso nos iremos al apartado “</w:t>
      </w:r>
      <w:r w:rsidR="00592712" w:rsidRPr="006C1D6E">
        <w:rPr>
          <w:rFonts w:ascii="Segoe UI" w:hAnsi="Segoe UI" w:cs="Segoe UI"/>
          <w:color w:val="auto"/>
          <w:sz w:val="24"/>
          <w:szCs w:val="20"/>
        </w:rPr>
        <w:t>New CD/DVD (IDE)</w:t>
      </w:r>
      <w:r w:rsidR="00592712"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 w:rsidR="00A23CF4">
        <w:rPr>
          <w:rFonts w:ascii="Segoe UI" w:hAnsi="Segoe UI" w:cs="Segoe UI"/>
          <w:b w:val="0"/>
          <w:bCs/>
          <w:color w:val="auto"/>
          <w:sz w:val="24"/>
          <w:szCs w:val="20"/>
        </w:rPr>
        <w:t>, seleccionaremos la opción “</w:t>
      </w:r>
      <w:r w:rsidR="00A23CF4" w:rsidRPr="006C1D6E">
        <w:rPr>
          <w:rFonts w:ascii="Segoe UI" w:hAnsi="Segoe UI" w:cs="Segoe UI"/>
          <w:color w:val="auto"/>
          <w:sz w:val="24"/>
          <w:szCs w:val="20"/>
        </w:rPr>
        <w:t>Use ISO image file</w:t>
      </w:r>
      <w:r w:rsidR="00A23CF4"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 w:rsidR="0070264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que nos deje insertar la </w:t>
      </w:r>
      <w:r w:rsidR="00702641" w:rsidRPr="006C1D6E">
        <w:rPr>
          <w:rFonts w:ascii="Segoe UI" w:hAnsi="Segoe UI" w:cs="Segoe UI"/>
          <w:color w:val="auto"/>
          <w:sz w:val="24"/>
          <w:szCs w:val="20"/>
        </w:rPr>
        <w:t>imagen ISO</w:t>
      </w:r>
      <w:r w:rsidR="0070264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le daremos a “</w:t>
      </w:r>
      <w:r w:rsidR="00702641" w:rsidRPr="006C1D6E">
        <w:rPr>
          <w:rFonts w:ascii="Segoe UI" w:hAnsi="Segoe UI" w:cs="Segoe UI"/>
          <w:color w:val="auto"/>
          <w:sz w:val="24"/>
          <w:szCs w:val="20"/>
        </w:rPr>
        <w:t>Browse</w:t>
      </w:r>
      <w:r w:rsidR="00702641">
        <w:rPr>
          <w:rFonts w:ascii="Segoe UI" w:hAnsi="Segoe UI" w:cs="Segoe UI"/>
          <w:b w:val="0"/>
          <w:bCs/>
          <w:color w:val="auto"/>
          <w:sz w:val="24"/>
          <w:szCs w:val="20"/>
        </w:rPr>
        <w:t>” para insertar la imagen.</w:t>
      </w:r>
    </w:p>
    <w:p w14:paraId="21116DDA" w14:textId="77777777" w:rsidR="00B66D60" w:rsidRPr="00B66D60" w:rsidRDefault="00B66D60" w:rsidP="008A7A27">
      <w:pPr>
        <w:ind w:left="720"/>
        <w:jc w:val="both"/>
        <w:rPr>
          <w:rFonts w:ascii="Segoe UI" w:hAnsi="Segoe UI" w:cs="Segoe UI"/>
          <w:b w:val="0"/>
          <w:bCs/>
          <w:color w:val="auto"/>
          <w:sz w:val="10"/>
          <w:szCs w:val="6"/>
        </w:rPr>
      </w:pPr>
    </w:p>
    <w:p w14:paraId="2DF79A88" w14:textId="631E48D4" w:rsidR="00B66D60" w:rsidRDefault="00B66D60" w:rsidP="008A7A2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Una vez seleccionada,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Close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para salir de la configuración del hardware.</w:t>
      </w:r>
    </w:p>
    <w:p w14:paraId="0F5B657E" w14:textId="77777777" w:rsidR="00B66D60" w:rsidRDefault="00B66D60" w:rsidP="00BB2C64">
      <w:pPr>
        <w:ind w:firstLine="720"/>
        <w:rPr>
          <w:rFonts w:ascii="Nirmala UI" w:hAnsi="Nirmala UI" w:cs="Nirmala UI"/>
          <w:sz w:val="24"/>
          <w:szCs w:val="20"/>
        </w:rPr>
      </w:pPr>
    </w:p>
    <w:p w14:paraId="0CA42D06" w14:textId="561F3779" w:rsidR="00B66D60" w:rsidRDefault="00B66D60" w:rsidP="00BB2C64">
      <w:pPr>
        <w:ind w:firstLine="720"/>
        <w:rPr>
          <w:rFonts w:ascii="Nirmala UI" w:hAnsi="Nirmala UI" w:cs="Nirmala UI"/>
          <w:sz w:val="24"/>
          <w:szCs w:val="20"/>
        </w:rPr>
      </w:pPr>
      <w:r w:rsidRPr="00B76260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3840" behindDoc="0" locked="0" layoutInCell="1" allowOverlap="1" wp14:anchorId="553532DB" wp14:editId="7E27EBFC">
            <wp:simplePos x="0" y="0"/>
            <wp:positionH relativeFrom="margin">
              <wp:align>right</wp:align>
            </wp:positionH>
            <wp:positionV relativeFrom="paragraph">
              <wp:posOffset>167309</wp:posOffset>
            </wp:positionV>
            <wp:extent cx="1844040" cy="1884680"/>
            <wp:effectExtent l="0" t="0" r="3810" b="1270"/>
            <wp:wrapSquare wrapText="bothSides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21C1B" w14:textId="456BDD8D" w:rsidR="00BB2C64" w:rsidRDefault="00BB2C64" w:rsidP="00BB2C64">
      <w:pPr>
        <w:ind w:firstLine="720"/>
        <w:rPr>
          <w:rFonts w:ascii="Nirmala UI" w:hAnsi="Nirmala UI" w:cs="Nirmala UI"/>
          <w:sz w:val="24"/>
          <w:szCs w:val="20"/>
        </w:rPr>
      </w:pPr>
    </w:p>
    <w:p w14:paraId="43B2B5E7" w14:textId="0B3C9B24" w:rsidR="00B66D60" w:rsidRDefault="00B66D60" w:rsidP="00B66D60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Por último, nos volverá a salir una ventana en la que nos encontraremos con un resumen de los ajustes realizados anteriormente.</w:t>
      </w:r>
    </w:p>
    <w:p w14:paraId="2C4B6DD3" w14:textId="7F29F301" w:rsidR="00B66D60" w:rsidRDefault="00B66D60" w:rsidP="00B66D60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Finalmente, clicaremos en “</w:t>
      </w:r>
      <w:r w:rsidRPr="006C1D6E">
        <w:rPr>
          <w:rFonts w:ascii="Segoe UI" w:hAnsi="Segoe UI" w:cs="Segoe UI"/>
          <w:color w:val="auto"/>
          <w:sz w:val="24"/>
          <w:szCs w:val="20"/>
        </w:rPr>
        <w:t>Finish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para finalizar la creación de la máquina virtual.</w:t>
      </w:r>
    </w:p>
    <w:p w14:paraId="7F2F3862" w14:textId="15EE27E7" w:rsidR="00BB2C64" w:rsidRDefault="00BB2C64" w:rsidP="00B66D60">
      <w:pPr>
        <w:ind w:firstLine="720"/>
        <w:rPr>
          <w:rFonts w:ascii="Nirmala UI" w:hAnsi="Nirmala UI" w:cs="Nirmala UI"/>
          <w:sz w:val="24"/>
          <w:szCs w:val="20"/>
        </w:rPr>
      </w:pPr>
    </w:p>
    <w:p w14:paraId="389F5753" w14:textId="41B2CA5E" w:rsidR="00555A8C" w:rsidRDefault="00555A8C" w:rsidP="00555A8C">
      <w:pPr>
        <w:rPr>
          <w:rFonts w:ascii="Nirmala UI" w:hAnsi="Nirmala UI" w:cs="Nirmala UI"/>
          <w:sz w:val="24"/>
          <w:szCs w:val="20"/>
        </w:rPr>
      </w:pPr>
    </w:p>
    <w:p w14:paraId="6C4F1C85" w14:textId="2C35F5AC" w:rsidR="00B76260" w:rsidRDefault="00B76260" w:rsidP="00B76260">
      <w:pPr>
        <w:rPr>
          <w:rFonts w:ascii="Nirmala UI" w:hAnsi="Nirmala UI" w:cs="Nirmala UI"/>
          <w:sz w:val="24"/>
          <w:szCs w:val="20"/>
        </w:rPr>
      </w:pPr>
    </w:p>
    <w:p w14:paraId="2D1E7F4F" w14:textId="0606B98B" w:rsidR="002612FB" w:rsidRDefault="002612FB" w:rsidP="002612FB">
      <w:pPr>
        <w:rPr>
          <w:rFonts w:ascii="Nirmala UI" w:hAnsi="Nirmala UI" w:cs="Nirmala UI"/>
          <w:sz w:val="24"/>
          <w:szCs w:val="20"/>
        </w:rPr>
      </w:pPr>
    </w:p>
    <w:p w14:paraId="27E1FE2B" w14:textId="0534F2FD" w:rsidR="002612FB" w:rsidRPr="006C1D6E" w:rsidRDefault="002612FB" w:rsidP="002612FB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4" w:name="_Toc94548517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Instalación de Pfsense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  <w:bookmarkEnd w:id="4"/>
    </w:p>
    <w:p w14:paraId="4B08B3AE" w14:textId="0861A061" w:rsidR="002612FB" w:rsidRDefault="002612FB" w:rsidP="002612FB">
      <w:pPr>
        <w:ind w:firstLine="720"/>
        <w:rPr>
          <w:rFonts w:ascii="Nirmala UI" w:hAnsi="Nirmala UI" w:cs="Nirmala UI"/>
          <w:sz w:val="24"/>
          <w:szCs w:val="20"/>
        </w:rPr>
      </w:pPr>
    </w:p>
    <w:p w14:paraId="7485C5D9" w14:textId="77777777" w:rsidR="00B74ACC" w:rsidRDefault="002612FB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B76260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4864" behindDoc="0" locked="0" layoutInCell="1" allowOverlap="1" wp14:anchorId="20B34279" wp14:editId="34806B4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098675" cy="906145"/>
            <wp:effectExtent l="0" t="0" r="0" b="8255"/>
            <wp:wrapSquare wrapText="bothSides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73"/>
                    <a:stretch/>
                  </pic:blipFill>
                  <pic:spPr bwMode="auto">
                    <a:xfrm>
                      <a:off x="0" y="0"/>
                      <a:ext cx="2098675" cy="9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Lo primero que hay que hacer es iniciar la máquina virtual, la cual se inicia clicando en el botón “</w:t>
      </w:r>
      <w:r w:rsidRPr="006C1D6E">
        <w:rPr>
          <w:rFonts w:ascii="Segoe UI" w:hAnsi="Segoe UI" w:cs="Segoe UI"/>
          <w:color w:val="auto"/>
          <w:sz w:val="24"/>
          <w:szCs w:val="20"/>
        </w:rPr>
        <w:t>Power on this virtual machine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72D496CB" w14:textId="77777777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2A333E2" w14:textId="71896E8A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0628A8F" w14:textId="1F6A757B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229A7E1" w14:textId="231A456C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1E5FC2D" w14:textId="2F08302D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82D026A" w14:textId="21C29512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0DD90FB" w14:textId="0F0FC4EE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B028678" w14:textId="5AEDA9A5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A92091D" w14:textId="77777777" w:rsid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8C9E273" w14:textId="42B5D761" w:rsidR="002612FB" w:rsidRPr="00B74ACC" w:rsidRDefault="00B74ACC" w:rsidP="00B74ACC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8A2116">
        <w:rPr>
          <w:rFonts w:ascii="Nirmala UI" w:hAnsi="Nirmala UI" w:cs="Nirmala UI"/>
          <w:sz w:val="24"/>
          <w:szCs w:val="20"/>
        </w:rPr>
        <w:lastRenderedPageBreak/>
        <w:drawing>
          <wp:anchor distT="0" distB="0" distL="114300" distR="114300" simplePos="0" relativeHeight="251685888" behindDoc="0" locked="0" layoutInCell="1" allowOverlap="1" wp14:anchorId="38CAF76A" wp14:editId="451663DB">
            <wp:simplePos x="0" y="0"/>
            <wp:positionH relativeFrom="margin">
              <wp:align>center</wp:align>
            </wp:positionH>
            <wp:positionV relativeFrom="paragraph">
              <wp:posOffset>633840</wp:posOffset>
            </wp:positionV>
            <wp:extent cx="3757295" cy="2098675"/>
            <wp:effectExtent l="0" t="0" r="0" b="0"/>
            <wp:wrapTopAndBottom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3E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 nos iniciará la máquina virtual con el </w:t>
      </w:r>
      <w:r w:rsidR="002D13EF" w:rsidRPr="006C1D6E">
        <w:rPr>
          <w:rFonts w:ascii="Segoe UI" w:hAnsi="Segoe UI" w:cs="Segoe UI"/>
          <w:color w:val="auto"/>
          <w:sz w:val="24"/>
          <w:szCs w:val="20"/>
        </w:rPr>
        <w:t>instalador de 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la primera pantalla que nos saldrá será la siguiente:</w:t>
      </w:r>
    </w:p>
    <w:p w14:paraId="6220EB48" w14:textId="23EF05B2" w:rsidR="00B74ACC" w:rsidRDefault="00B74ACC" w:rsidP="00B76260">
      <w:pPr>
        <w:rPr>
          <w:rFonts w:ascii="Nirmala UI" w:hAnsi="Nirmala UI" w:cs="Nirmala UI"/>
          <w:sz w:val="24"/>
          <w:szCs w:val="20"/>
        </w:rPr>
      </w:pPr>
    </w:p>
    <w:p w14:paraId="23BA3DA8" w14:textId="1E8867B7" w:rsidR="00B74ACC" w:rsidRDefault="00B74ACC" w:rsidP="00B76260">
      <w:pPr>
        <w:rPr>
          <w:rFonts w:ascii="Nirmala UI" w:hAnsi="Nirmala UI" w:cs="Nirmala UI"/>
          <w:sz w:val="24"/>
          <w:szCs w:val="20"/>
        </w:rPr>
      </w:pPr>
    </w:p>
    <w:p w14:paraId="4D3BD41B" w14:textId="06D3480B" w:rsidR="00790933" w:rsidRDefault="00DE67D4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Pulsaremos la </w:t>
      </w:r>
      <w:r w:rsidRPr="006C1D6E">
        <w:rPr>
          <w:rFonts w:ascii="Segoe UI" w:hAnsi="Segoe UI" w:cs="Segoe UI"/>
          <w:color w:val="auto"/>
          <w:sz w:val="24"/>
          <w:szCs w:val="20"/>
        </w:rPr>
        <w:t>tecla Enter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continuar con la opción por defecto, “</w:t>
      </w:r>
      <w:r w:rsidRPr="006C1D6E">
        <w:rPr>
          <w:rFonts w:ascii="Segoe UI" w:hAnsi="Segoe UI" w:cs="Segoe UI"/>
          <w:color w:val="auto"/>
          <w:sz w:val="24"/>
          <w:szCs w:val="20"/>
        </w:rPr>
        <w:t>Boot Multi User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 w:rsidR="00790933">
        <w:rPr>
          <w:rFonts w:ascii="Segoe UI" w:hAnsi="Segoe UI" w:cs="Segoe UI"/>
          <w:b w:val="0"/>
          <w:bCs/>
          <w:color w:val="auto"/>
          <w:sz w:val="24"/>
          <w:szCs w:val="20"/>
        </w:rPr>
        <w:t>;</w:t>
      </w:r>
    </w:p>
    <w:p w14:paraId="727F8990" w14:textId="6C5A65DD" w:rsidR="00790933" w:rsidRDefault="00790933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833638" w14:textId="6302B38A" w:rsidR="00790933" w:rsidRDefault="00CD4B18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726268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6912" behindDoc="1" locked="0" layoutInCell="1" allowOverlap="1" wp14:anchorId="6ED3037A" wp14:editId="37D4A57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44800" cy="1608455"/>
            <wp:effectExtent l="0" t="0" r="0" b="0"/>
            <wp:wrapTight wrapText="bothSides">
              <wp:wrapPolygon edited="0">
                <wp:start x="0" y="0"/>
                <wp:lineTo x="0" y="21233"/>
                <wp:lineTo x="21407" y="21233"/>
                <wp:lineTo x="21407" y="0"/>
                <wp:lineTo x="0" y="0"/>
              </wp:wrapPolygon>
            </wp:wrapTight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933">
        <w:rPr>
          <w:rFonts w:ascii="Segoe UI" w:hAnsi="Segoe UI" w:cs="Segoe UI"/>
          <w:b w:val="0"/>
          <w:bCs/>
          <w:color w:val="auto"/>
          <w:sz w:val="24"/>
          <w:szCs w:val="20"/>
        </w:rPr>
        <w:t>Posteriormente se nos abrirá en gestor de instalación</w:t>
      </w:r>
      <w:r w:rsidR="00A7242D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lo primero que no saldrá, será la configuración de vídeo, resolución y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distribución del teclado.</w:t>
      </w:r>
    </w:p>
    <w:p w14:paraId="3D03B7CD" w14:textId="72805DC5" w:rsidR="00CD4B18" w:rsidRPr="00B74ACC" w:rsidRDefault="00CD4B18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Todo lo dejaremos </w:t>
      </w:r>
      <w:r w:rsidRPr="006C1D6E">
        <w:rPr>
          <w:rFonts w:ascii="Segoe UI" w:hAnsi="Segoe UI" w:cs="Segoe UI"/>
          <w:color w:val="auto"/>
          <w:sz w:val="24"/>
          <w:szCs w:val="20"/>
        </w:rPr>
        <w:t>por defecto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Accept these Settings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para continuar con la instalación:</w:t>
      </w:r>
    </w:p>
    <w:p w14:paraId="71FF88B5" w14:textId="3B0ED68F" w:rsidR="00B74ACC" w:rsidRDefault="00B74ACC" w:rsidP="00957E7F">
      <w:pPr>
        <w:jc w:val="both"/>
        <w:rPr>
          <w:rFonts w:ascii="Nirmala UI" w:hAnsi="Nirmala UI" w:cs="Nirmala UI"/>
          <w:sz w:val="24"/>
          <w:szCs w:val="20"/>
        </w:rPr>
      </w:pPr>
    </w:p>
    <w:p w14:paraId="0D26F686" w14:textId="736D2845" w:rsidR="00B74ACC" w:rsidRDefault="00CD4B18" w:rsidP="00957E7F">
      <w:pPr>
        <w:jc w:val="both"/>
        <w:rPr>
          <w:rFonts w:ascii="Nirmala UI" w:hAnsi="Nirmala UI" w:cs="Nirmala UI"/>
          <w:sz w:val="24"/>
          <w:szCs w:val="20"/>
        </w:rPr>
      </w:pPr>
      <w:r w:rsidRPr="00CC3219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7936" behindDoc="1" locked="0" layoutInCell="1" allowOverlap="1" wp14:anchorId="67AADE01" wp14:editId="5D54C080">
            <wp:simplePos x="0" y="0"/>
            <wp:positionH relativeFrom="column">
              <wp:posOffset>3508375</wp:posOffset>
            </wp:positionH>
            <wp:positionV relativeFrom="paragraph">
              <wp:posOffset>57785</wp:posOffset>
            </wp:positionV>
            <wp:extent cx="2868295" cy="1609725"/>
            <wp:effectExtent l="0" t="0" r="8255" b="9525"/>
            <wp:wrapSquare wrapText="bothSides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575BD" w14:textId="7DA6D8B5" w:rsidR="00B74ACC" w:rsidRDefault="00CD4B18" w:rsidP="00957E7F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Lo siguiente que nos saldrá será la tarea que queremos realizar, en nuestro caso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Quick/Easy Install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 para iniciar la instalación de </w:t>
      </w:r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 la manera más </w:t>
      </w:r>
      <w:r w:rsidRPr="006C1D6E">
        <w:rPr>
          <w:rFonts w:ascii="Segoe UI" w:hAnsi="Segoe UI" w:cs="Segoe UI"/>
          <w:color w:val="auto"/>
          <w:sz w:val="24"/>
          <w:szCs w:val="20"/>
        </w:rPr>
        <w:t>fácil y rápida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4B0358E" w14:textId="5DFAEC23" w:rsidR="00B74ACC" w:rsidRDefault="00B74ACC" w:rsidP="00957E7F">
      <w:pPr>
        <w:jc w:val="both"/>
        <w:rPr>
          <w:rFonts w:ascii="Nirmala UI" w:hAnsi="Nirmala UI" w:cs="Nirmala UI"/>
          <w:sz w:val="24"/>
          <w:szCs w:val="20"/>
        </w:rPr>
      </w:pPr>
    </w:p>
    <w:p w14:paraId="7E41E9C1" w14:textId="7263D2D8" w:rsidR="00CD4B18" w:rsidRDefault="00CD4B18" w:rsidP="00957E7F">
      <w:pPr>
        <w:jc w:val="both"/>
        <w:rPr>
          <w:rFonts w:ascii="Nirmala UI" w:hAnsi="Nirmala UI" w:cs="Nirmala UI"/>
          <w:sz w:val="24"/>
          <w:szCs w:val="20"/>
        </w:rPr>
      </w:pPr>
    </w:p>
    <w:p w14:paraId="24A80CAC" w14:textId="1D57CA94" w:rsidR="00CD4B18" w:rsidRDefault="00CD4B18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CC3219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8960" behindDoc="1" locked="0" layoutInCell="1" allowOverlap="1" wp14:anchorId="50F3A869" wp14:editId="44533D3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857500" cy="1621155"/>
            <wp:effectExtent l="0" t="0" r="0" b="0"/>
            <wp:wrapTight wrapText="bothSides">
              <wp:wrapPolygon edited="0">
                <wp:start x="0" y="0"/>
                <wp:lineTo x="0" y="21321"/>
                <wp:lineTo x="21456" y="21321"/>
                <wp:lineTo x="21456" y="0"/>
                <wp:lineTo x="0" y="0"/>
              </wp:wrapPolygon>
            </wp:wrapTight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4E5">
        <w:rPr>
          <w:rFonts w:ascii="Segoe UI" w:hAnsi="Segoe UI" w:cs="Segoe UI"/>
          <w:b w:val="0"/>
          <w:bCs/>
          <w:color w:val="auto"/>
          <w:sz w:val="24"/>
          <w:szCs w:val="20"/>
        </w:rPr>
        <w:t>Nos avisará de que todos los datos que se encuentren en el disco duro serán borrados, pero como no tendremos nada, directamente confirmaremos dándole a “</w:t>
      </w:r>
      <w:r w:rsidR="00CE74E5" w:rsidRPr="006C1D6E">
        <w:rPr>
          <w:rFonts w:ascii="Segoe UI" w:hAnsi="Segoe UI" w:cs="Segoe UI"/>
          <w:color w:val="auto"/>
          <w:sz w:val="24"/>
          <w:szCs w:val="20"/>
        </w:rPr>
        <w:t>OK</w:t>
      </w:r>
      <w:r w:rsidR="00CE74E5"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4C034544" w14:textId="08C2DD5B" w:rsidR="00CE74E5" w:rsidRDefault="00CE74E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6B2ABC0" w14:textId="7F73A75C" w:rsidR="00CE74E5" w:rsidRDefault="00CE74E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C61CDB0" w14:textId="68F9471A" w:rsidR="00CE74E5" w:rsidRDefault="00541EE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La siguiente pantalla será para la instalación del </w:t>
      </w:r>
      <w:r w:rsidRPr="006C1D6E">
        <w:rPr>
          <w:rFonts w:ascii="Segoe UI" w:hAnsi="Segoe UI" w:cs="Segoe UI"/>
          <w:color w:val="auto"/>
          <w:sz w:val="24"/>
          <w:szCs w:val="20"/>
        </w:rPr>
        <w:t>núcleo del sistema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el cual dejaremos por defectos seleccionando “</w:t>
      </w:r>
      <w:r w:rsidRPr="006C1D6E">
        <w:rPr>
          <w:rFonts w:ascii="Segoe UI" w:hAnsi="Segoe UI" w:cs="Segoe UI"/>
          <w:color w:val="auto"/>
          <w:sz w:val="24"/>
          <w:szCs w:val="20"/>
        </w:rPr>
        <w:t>Standard Kernel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</w:p>
    <w:p w14:paraId="15D5B887" w14:textId="2E2F5C2F" w:rsidR="00CE74E5" w:rsidRDefault="00CE74E5" w:rsidP="00CD4B1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3607C55" w14:textId="3E29B226" w:rsidR="00CE74E5" w:rsidRDefault="00541EE5" w:rsidP="00CD4B1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15555F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89984" behindDoc="0" locked="0" layoutInCell="1" allowOverlap="1" wp14:anchorId="2475AEBE" wp14:editId="60A41F63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3405505" cy="1923415"/>
            <wp:effectExtent l="0" t="0" r="4445" b="635"/>
            <wp:wrapSquare wrapText="bothSides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45210" w14:textId="72FA133D" w:rsidR="00CE74E5" w:rsidRDefault="00CE74E5" w:rsidP="00CD4B18">
      <w:pPr>
        <w:ind w:left="720"/>
        <w:rPr>
          <w:rFonts w:ascii="Nirmala UI" w:hAnsi="Nirmala UI" w:cs="Nirmala UI"/>
          <w:sz w:val="24"/>
          <w:szCs w:val="20"/>
        </w:rPr>
      </w:pPr>
    </w:p>
    <w:p w14:paraId="752397F4" w14:textId="7A0E12A9" w:rsidR="00B74ACC" w:rsidRDefault="00B74ACC" w:rsidP="00B76260">
      <w:pPr>
        <w:rPr>
          <w:rFonts w:ascii="Nirmala UI" w:hAnsi="Nirmala UI" w:cs="Nirmala UI"/>
          <w:sz w:val="24"/>
          <w:szCs w:val="20"/>
        </w:rPr>
      </w:pPr>
    </w:p>
    <w:p w14:paraId="08EEE817" w14:textId="504A7639" w:rsidR="00541EE5" w:rsidRPr="00541EE5" w:rsidRDefault="00541EE5" w:rsidP="00541EE5">
      <w:pPr>
        <w:rPr>
          <w:rFonts w:ascii="Nirmala UI" w:hAnsi="Nirmala UI" w:cs="Nirmala UI"/>
          <w:sz w:val="24"/>
          <w:szCs w:val="20"/>
        </w:rPr>
      </w:pPr>
    </w:p>
    <w:p w14:paraId="53A64791" w14:textId="2D145DDE" w:rsidR="00541EE5" w:rsidRPr="00541EE5" w:rsidRDefault="00541EE5" w:rsidP="00541EE5">
      <w:pPr>
        <w:rPr>
          <w:rFonts w:ascii="Nirmala UI" w:hAnsi="Nirmala UI" w:cs="Nirmala UI"/>
          <w:sz w:val="24"/>
          <w:szCs w:val="20"/>
        </w:rPr>
      </w:pPr>
    </w:p>
    <w:p w14:paraId="0161DF79" w14:textId="22C6E5EC" w:rsidR="00541EE5" w:rsidRPr="00541EE5" w:rsidRDefault="00541EE5" w:rsidP="00541EE5">
      <w:pPr>
        <w:rPr>
          <w:rFonts w:ascii="Nirmala UI" w:hAnsi="Nirmala UI" w:cs="Nirmala UI"/>
          <w:sz w:val="24"/>
          <w:szCs w:val="20"/>
        </w:rPr>
      </w:pPr>
    </w:p>
    <w:p w14:paraId="436F54B8" w14:textId="2111EED9" w:rsidR="00541EE5" w:rsidRPr="00541EE5" w:rsidRDefault="00541EE5" w:rsidP="00541EE5">
      <w:pPr>
        <w:rPr>
          <w:rFonts w:ascii="Nirmala UI" w:hAnsi="Nirmala UI" w:cs="Nirmala UI"/>
          <w:sz w:val="24"/>
          <w:szCs w:val="20"/>
        </w:rPr>
      </w:pPr>
    </w:p>
    <w:p w14:paraId="4804CE74" w14:textId="7B7106E3" w:rsidR="00541EE5" w:rsidRPr="00541EE5" w:rsidRDefault="00541EE5" w:rsidP="00541EE5">
      <w:pPr>
        <w:rPr>
          <w:rFonts w:ascii="Nirmala UI" w:hAnsi="Nirmala UI" w:cs="Nirmala UI"/>
          <w:sz w:val="24"/>
          <w:szCs w:val="20"/>
        </w:rPr>
      </w:pPr>
    </w:p>
    <w:p w14:paraId="3A222EFF" w14:textId="4C71C248" w:rsidR="00541EE5" w:rsidRPr="00541EE5" w:rsidRDefault="00541EE5" w:rsidP="00541EE5">
      <w:pPr>
        <w:rPr>
          <w:rFonts w:ascii="Nirmala UI" w:hAnsi="Nirmala UI" w:cs="Nirmala UI"/>
          <w:sz w:val="24"/>
          <w:szCs w:val="20"/>
        </w:rPr>
      </w:pPr>
    </w:p>
    <w:p w14:paraId="43370F3C" w14:textId="65918A19" w:rsidR="00541EE5" w:rsidRDefault="00971223" w:rsidP="00541EE5">
      <w:pPr>
        <w:rPr>
          <w:rFonts w:ascii="Nirmala UI" w:hAnsi="Nirmala UI" w:cs="Nirmala UI"/>
          <w:sz w:val="24"/>
          <w:szCs w:val="20"/>
        </w:rPr>
      </w:pPr>
      <w:r w:rsidRPr="004B4996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91008" behindDoc="0" locked="0" layoutInCell="1" allowOverlap="1" wp14:anchorId="048CF535" wp14:editId="24440EBB">
            <wp:simplePos x="0" y="0"/>
            <wp:positionH relativeFrom="column">
              <wp:posOffset>3762789</wp:posOffset>
            </wp:positionH>
            <wp:positionV relativeFrom="paragraph">
              <wp:posOffset>190169</wp:posOffset>
            </wp:positionV>
            <wp:extent cx="2512695" cy="1430655"/>
            <wp:effectExtent l="0" t="0" r="1905" b="0"/>
            <wp:wrapSquare wrapText="bothSides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351A2" w14:textId="52E5B6E4" w:rsidR="00541EE5" w:rsidRDefault="00541EE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Después de está pantalla comenzará el proceso de finalización de la instalación de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Pfsense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nos preguntará si queremos </w:t>
      </w:r>
      <w:r w:rsidR="00971223" w:rsidRPr="006C1D6E">
        <w:rPr>
          <w:rFonts w:ascii="Segoe UI" w:hAnsi="Segoe UI" w:cs="Segoe UI"/>
          <w:color w:val="auto"/>
          <w:sz w:val="24"/>
          <w:szCs w:val="20"/>
        </w:rPr>
        <w:t>reiniciar</w:t>
      </w:r>
      <w:r w:rsidR="0097122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o seleccionar alguna </w:t>
      </w:r>
      <w:r w:rsidR="00971223" w:rsidRPr="006C1D6E">
        <w:rPr>
          <w:rFonts w:ascii="Segoe UI" w:hAnsi="Segoe UI" w:cs="Segoe UI"/>
          <w:color w:val="auto"/>
          <w:sz w:val="24"/>
          <w:szCs w:val="20"/>
        </w:rPr>
        <w:t>otra tarea</w:t>
      </w:r>
      <w:r w:rsidR="0097122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nuestro caso seleccionaremos </w:t>
      </w:r>
      <w:r w:rsidR="00971223" w:rsidRPr="006C1D6E">
        <w:rPr>
          <w:rFonts w:ascii="Segoe UI" w:hAnsi="Segoe UI" w:cs="Segoe UI"/>
          <w:color w:val="auto"/>
          <w:sz w:val="24"/>
          <w:szCs w:val="20"/>
        </w:rPr>
        <w:t>reiniciar</w:t>
      </w:r>
      <w:r w:rsidR="0097122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o “</w:t>
      </w:r>
      <w:r w:rsidR="00971223" w:rsidRPr="006C1D6E">
        <w:rPr>
          <w:rFonts w:ascii="Segoe UI" w:hAnsi="Segoe UI" w:cs="Segoe UI"/>
          <w:color w:val="auto"/>
          <w:sz w:val="24"/>
          <w:szCs w:val="20"/>
        </w:rPr>
        <w:t>Reboot</w:t>
      </w:r>
      <w:r w:rsidR="00971223"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4D51E0A1" w14:textId="1B6BCE1B" w:rsidR="00541EE5" w:rsidRDefault="00541EE5" w:rsidP="00957E7F">
      <w:pPr>
        <w:ind w:firstLine="720"/>
        <w:jc w:val="both"/>
        <w:rPr>
          <w:rFonts w:ascii="Nirmala UI" w:hAnsi="Nirmala UI" w:cs="Nirmala UI"/>
          <w:sz w:val="24"/>
          <w:szCs w:val="20"/>
        </w:rPr>
      </w:pPr>
    </w:p>
    <w:p w14:paraId="11CEA04D" w14:textId="3C08399D" w:rsidR="00971223" w:rsidRDefault="00971223" w:rsidP="00957E7F">
      <w:pPr>
        <w:ind w:firstLine="720"/>
        <w:jc w:val="both"/>
        <w:rPr>
          <w:rFonts w:ascii="Nirmala UI" w:hAnsi="Nirmala UI" w:cs="Nirmala UI"/>
          <w:sz w:val="24"/>
          <w:szCs w:val="20"/>
        </w:rPr>
      </w:pPr>
    </w:p>
    <w:p w14:paraId="3914BC95" w14:textId="5DEAFD46" w:rsidR="00971223" w:rsidRDefault="00971223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Finalmente, se reiniciará la máquina y se nos iniciará </w:t>
      </w:r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229710C8" w14:textId="186B8CD8" w:rsidR="00971223" w:rsidRDefault="00971223" w:rsidP="00541EE5">
      <w:pPr>
        <w:ind w:firstLine="720"/>
        <w:rPr>
          <w:rFonts w:ascii="Nirmala UI" w:hAnsi="Nirmala UI" w:cs="Nirmala UI"/>
          <w:sz w:val="24"/>
          <w:szCs w:val="20"/>
        </w:rPr>
      </w:pPr>
    </w:p>
    <w:p w14:paraId="0ECCA11D" w14:textId="4B6A785B" w:rsidR="00971223" w:rsidRPr="00541EE5" w:rsidRDefault="00971223" w:rsidP="00541EE5">
      <w:pPr>
        <w:ind w:firstLine="720"/>
        <w:rPr>
          <w:rFonts w:ascii="Nirmala UI" w:hAnsi="Nirmala UI" w:cs="Nirmala UI"/>
          <w:sz w:val="24"/>
          <w:szCs w:val="20"/>
        </w:rPr>
      </w:pPr>
      <w:r w:rsidRPr="00B33923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92032" behindDoc="0" locked="0" layoutInCell="1" allowOverlap="1" wp14:anchorId="16FA7448" wp14:editId="6C354677">
            <wp:simplePos x="0" y="0"/>
            <wp:positionH relativeFrom="margin">
              <wp:align>center</wp:align>
            </wp:positionH>
            <wp:positionV relativeFrom="paragraph">
              <wp:posOffset>236413</wp:posOffset>
            </wp:positionV>
            <wp:extent cx="4361180" cy="2734945"/>
            <wp:effectExtent l="0" t="0" r="1270" b="8255"/>
            <wp:wrapTopAndBottom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001DF" w14:textId="0A0F9214" w:rsidR="00B76260" w:rsidRDefault="00B76260" w:rsidP="00B76260">
      <w:pPr>
        <w:rPr>
          <w:rFonts w:ascii="Nirmala UI" w:hAnsi="Nirmala UI" w:cs="Nirmala UI"/>
          <w:sz w:val="24"/>
          <w:szCs w:val="20"/>
        </w:rPr>
      </w:pPr>
    </w:p>
    <w:p w14:paraId="1263B0AE" w14:textId="604A6568" w:rsidR="00971223" w:rsidRDefault="00971223" w:rsidP="00B76260">
      <w:pPr>
        <w:rPr>
          <w:rFonts w:ascii="Nirmala UI" w:hAnsi="Nirmala UI" w:cs="Nirmala UI"/>
          <w:sz w:val="24"/>
          <w:szCs w:val="20"/>
        </w:rPr>
      </w:pPr>
    </w:p>
    <w:p w14:paraId="212124F8" w14:textId="0F9414F0" w:rsidR="00971223" w:rsidRDefault="00971223" w:rsidP="00B76260">
      <w:pPr>
        <w:rPr>
          <w:rFonts w:ascii="Nirmala UI" w:hAnsi="Nirmala UI" w:cs="Nirmala UI"/>
          <w:sz w:val="24"/>
          <w:szCs w:val="20"/>
        </w:rPr>
      </w:pPr>
    </w:p>
    <w:p w14:paraId="3EF402AB" w14:textId="32173EE7" w:rsidR="00971223" w:rsidRDefault="00971223" w:rsidP="00B76260">
      <w:pPr>
        <w:rPr>
          <w:rFonts w:ascii="Nirmala UI" w:hAnsi="Nirmala UI" w:cs="Nirmala UI"/>
          <w:sz w:val="24"/>
          <w:szCs w:val="20"/>
        </w:rPr>
      </w:pPr>
    </w:p>
    <w:p w14:paraId="421B5B0F" w14:textId="1A08F965" w:rsidR="00971223" w:rsidRPr="006C1D6E" w:rsidRDefault="00971223" w:rsidP="00971223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5" w:name="_Toc94548518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Configuración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 xml:space="preserve"> de Pfsense:</w:t>
      </w:r>
      <w:bookmarkEnd w:id="5"/>
    </w:p>
    <w:p w14:paraId="40D4E328" w14:textId="2FA6C1E8" w:rsidR="00971223" w:rsidRDefault="00957E7F" w:rsidP="00B76260">
      <w:pPr>
        <w:rPr>
          <w:rFonts w:ascii="Nirmala UI" w:hAnsi="Nirmala UI" w:cs="Nirmala UI"/>
          <w:sz w:val="24"/>
          <w:szCs w:val="20"/>
        </w:rPr>
      </w:pPr>
      <w:r w:rsidRPr="00B33923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94080" behindDoc="1" locked="0" layoutInCell="1" allowOverlap="1" wp14:anchorId="0901AFE1" wp14:editId="26CF39C0">
            <wp:simplePos x="0" y="0"/>
            <wp:positionH relativeFrom="margin">
              <wp:posOffset>1104900</wp:posOffset>
            </wp:positionH>
            <wp:positionV relativeFrom="paragraph">
              <wp:posOffset>312254</wp:posOffset>
            </wp:positionV>
            <wp:extent cx="4161155" cy="2639695"/>
            <wp:effectExtent l="0" t="0" r="0" b="8255"/>
            <wp:wrapTopAndBottom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68E75" w14:textId="77777777" w:rsidR="00957E7F" w:rsidRDefault="00957E7F" w:rsidP="00F9453B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4BA7B58" w14:textId="10427CB3" w:rsidR="00F9453B" w:rsidRDefault="00F9453B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iniciado </w:t>
      </w:r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nos encontraremos con que nos listará unas opciones, de las cuáles solo tocaremos la </w:t>
      </w:r>
      <w:r w:rsidR="00DC7E59" w:rsidRPr="006C1D6E">
        <w:rPr>
          <w:rFonts w:ascii="Segoe UI" w:hAnsi="Segoe UI" w:cs="Segoe UI"/>
          <w:color w:val="auto"/>
          <w:sz w:val="24"/>
          <w:szCs w:val="20"/>
        </w:rPr>
        <w:t>segunda</w:t>
      </w:r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</w:t>
      </w:r>
    </w:p>
    <w:p w14:paraId="3EA1F19E" w14:textId="2210CDD8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La </w:t>
      </w:r>
      <w:r w:rsidRPr="006C1D6E">
        <w:rPr>
          <w:rFonts w:ascii="Segoe UI" w:hAnsi="Segoe UI" w:cs="Segoe UI"/>
          <w:color w:val="auto"/>
          <w:sz w:val="24"/>
          <w:szCs w:val="20"/>
        </w:rPr>
        <w:t>segunda opción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sirve para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configurar y asignar las direcciones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a los adaptadores de red.</w:t>
      </w:r>
    </w:p>
    <w:p w14:paraId="0A805C67" w14:textId="578CB34B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 los cuales tenemos dos, uno que nos proporcionará </w:t>
      </w:r>
      <w:r w:rsidRPr="006C1D6E">
        <w:rPr>
          <w:rFonts w:ascii="Segoe UI" w:hAnsi="Segoe UI" w:cs="Segoe UI"/>
          <w:color w:val="auto"/>
          <w:sz w:val="24"/>
          <w:szCs w:val="20"/>
        </w:rPr>
        <w:t>conexión a internet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 xml:space="preserve"> y que está conectado mediante DHCP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otro adaptador conectado a un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segmento de LAN que sería equivalente a una red NAT en VirtualBox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este adaptador se configuraría con la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IP estática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BCB3705" w14:textId="5A98B6B9" w:rsidR="00F9453B" w:rsidRDefault="00F9453B" w:rsidP="00B76260">
      <w:pPr>
        <w:rPr>
          <w:rFonts w:ascii="Nirmala UI" w:hAnsi="Nirmala UI" w:cs="Nirmala UI"/>
          <w:sz w:val="24"/>
          <w:szCs w:val="20"/>
        </w:rPr>
      </w:pPr>
    </w:p>
    <w:p w14:paraId="04412883" w14:textId="5EBE3CE6" w:rsidR="00957E7F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300EF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97152" behindDoc="0" locked="0" layoutInCell="1" allowOverlap="1" wp14:anchorId="5985DB07" wp14:editId="13094FA7">
            <wp:simplePos x="0" y="0"/>
            <wp:positionH relativeFrom="margin">
              <wp:align>right</wp:align>
            </wp:positionH>
            <wp:positionV relativeFrom="paragraph">
              <wp:posOffset>81529</wp:posOffset>
            </wp:positionV>
            <wp:extent cx="1694180" cy="317500"/>
            <wp:effectExtent l="0" t="0" r="1270" b="6350"/>
            <wp:wrapSquare wrapText="bothSides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17" b="91056"/>
                    <a:stretch/>
                  </pic:blipFill>
                  <pic:spPr bwMode="auto">
                    <a:xfrm>
                      <a:off x="0" y="0"/>
                      <a:ext cx="169418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Así que, como ya he dicho, escribiremos el número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dos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seleccionar la opción.</w:t>
      </w:r>
    </w:p>
    <w:p w14:paraId="608450B5" w14:textId="0658EA8A" w:rsidR="004D0C45" w:rsidRDefault="004D0C45" w:rsidP="00957E7F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D6B843" w14:textId="30AFAE4B" w:rsidR="00957E7F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A2ADD9" w14:textId="0D3748B6" w:rsidR="004D0C45" w:rsidRPr="004D0C45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preguntará 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la interfaz de red que queremos configurar, en nuestro caso solo configuraremos la segundo, la </w:t>
      </w:r>
      <w:r w:rsidR="00A34FC4" w:rsidRPr="006C1D6E">
        <w:rPr>
          <w:rFonts w:ascii="Segoe UI" w:hAnsi="Segoe UI" w:cs="Segoe UI"/>
          <w:color w:val="auto"/>
          <w:sz w:val="24"/>
          <w:szCs w:val="20"/>
        </w:rPr>
        <w:t>LAN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está es la interfaz por la que va a salir el </w:t>
      </w:r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servidor </w:t>
      </w:r>
      <w:r w:rsidR="004D0C45"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270820D" w14:textId="7C01F252" w:rsidR="004D0C45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Seleccionaremos la interfaz también escribiendo el número </w:t>
      </w:r>
      <w:r w:rsidRPr="006C1D6E">
        <w:rPr>
          <w:rFonts w:ascii="Segoe UI" w:hAnsi="Segoe UI" w:cs="Segoe UI"/>
          <w:color w:val="auto"/>
          <w:sz w:val="24"/>
          <w:szCs w:val="20"/>
        </w:rPr>
        <w:t>2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2017A3D5" w14:textId="5358711C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60914F22" w14:textId="6A76FE0E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  <w:r w:rsidRPr="00300EF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699200" behindDoc="0" locked="0" layoutInCell="1" allowOverlap="1" wp14:anchorId="3411A7B5" wp14:editId="68BD6763">
            <wp:simplePos x="0" y="0"/>
            <wp:positionH relativeFrom="margin">
              <wp:align>center</wp:align>
            </wp:positionH>
            <wp:positionV relativeFrom="paragraph">
              <wp:posOffset>172002</wp:posOffset>
            </wp:positionV>
            <wp:extent cx="3240405" cy="643890"/>
            <wp:effectExtent l="0" t="0" r="0" b="3810"/>
            <wp:wrapSquare wrapText="bothSides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8" r="17328" b="63817"/>
                    <a:stretch/>
                  </pic:blipFill>
                  <pic:spPr bwMode="auto">
                    <a:xfrm>
                      <a:off x="0" y="0"/>
                      <a:ext cx="3240405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15275" w14:textId="4AA30155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47062A21" w14:textId="528B0B94" w:rsidR="004D0C45" w:rsidRDefault="004D0C45" w:rsidP="004D0C45">
      <w:pPr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B481391" w14:textId="6B158284" w:rsidR="004D0C45" w:rsidRPr="004D0C45" w:rsidRDefault="004D0C45" w:rsidP="004D0C45">
      <w:pPr>
        <w:tabs>
          <w:tab w:val="left" w:pos="3268"/>
        </w:tabs>
        <w:rPr>
          <w:rFonts w:ascii="Segoe UI" w:hAnsi="Segoe UI" w:cs="Segoe UI"/>
          <w:sz w:val="24"/>
          <w:szCs w:val="20"/>
        </w:rPr>
      </w:pPr>
      <w:r>
        <w:rPr>
          <w:rFonts w:ascii="Segoe UI" w:hAnsi="Segoe UI" w:cs="Segoe UI"/>
          <w:sz w:val="24"/>
          <w:szCs w:val="20"/>
        </w:rPr>
        <w:tab/>
      </w:r>
    </w:p>
    <w:p w14:paraId="74478603" w14:textId="77777777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A50DFE1" w14:textId="77777777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1D42657" w14:textId="3EA1EBFC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Continuando,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dirección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le queremos asignar a la interfaz, le podemos asignar cualquier dirección, en mi caso le he asignado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192.168.10.1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(Hay que recordar que nos encontramos en la red </w:t>
      </w:r>
      <w:r w:rsidRPr="006C1D6E">
        <w:rPr>
          <w:rFonts w:ascii="Segoe UI" w:hAnsi="Segoe UI" w:cs="Segoe UI"/>
          <w:color w:val="auto"/>
          <w:sz w:val="24"/>
          <w:szCs w:val="20"/>
        </w:rPr>
        <w:t>192.168.10.0/24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)</w:t>
      </w:r>
    </w:p>
    <w:p w14:paraId="64E6F69D" w14:textId="48ACBAAE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300EF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01248" behindDoc="0" locked="0" layoutInCell="1" allowOverlap="1" wp14:anchorId="2934F406" wp14:editId="25827FA7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3764280" cy="357505"/>
            <wp:effectExtent l="0" t="0" r="7620" b="4445"/>
            <wp:wrapSquare wrapText="bothSides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83" r="21195" b="51210"/>
                    <a:stretch/>
                  </pic:blipFill>
                  <pic:spPr bwMode="auto">
                    <a:xfrm>
                      <a:off x="0" y="0"/>
                      <a:ext cx="3764280" cy="35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86398" w14:textId="225DB276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D291A8" w14:textId="142AC39C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0EFC18A" w14:textId="59B8ED13" w:rsidR="004D0C45" w:rsidRDefault="00FE7B06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Después,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máscara de subred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la que nos encontramos, como ya he dicho es la </w:t>
      </w:r>
      <w:r w:rsidRPr="006C1D6E">
        <w:rPr>
          <w:rFonts w:ascii="Segoe UI" w:hAnsi="Segoe UI" w:cs="Segoe UI"/>
          <w:color w:val="auto"/>
          <w:sz w:val="24"/>
          <w:szCs w:val="20"/>
        </w:rPr>
        <w:t>/24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así que escribiremos </w:t>
      </w:r>
      <w:r w:rsidRPr="006C1D6E">
        <w:rPr>
          <w:rFonts w:ascii="Segoe UI" w:hAnsi="Segoe UI" w:cs="Segoe UI"/>
          <w:color w:val="auto"/>
          <w:sz w:val="24"/>
          <w:szCs w:val="20"/>
        </w:rPr>
        <w:t>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4F60393" w14:textId="2A080494" w:rsidR="004D0C45" w:rsidRDefault="00FE7B06" w:rsidP="00B76260">
      <w:pPr>
        <w:rPr>
          <w:rFonts w:ascii="Nirmala UI" w:hAnsi="Nirmala UI" w:cs="Nirmala UI"/>
          <w:sz w:val="24"/>
          <w:szCs w:val="20"/>
        </w:rPr>
      </w:pPr>
      <w:r w:rsidRPr="00300EF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03296" behindDoc="0" locked="0" layoutInCell="1" allowOverlap="1" wp14:anchorId="02FC5D29" wp14:editId="70624400">
            <wp:simplePos x="0" y="0"/>
            <wp:positionH relativeFrom="margin">
              <wp:align>center</wp:align>
            </wp:positionH>
            <wp:positionV relativeFrom="paragraph">
              <wp:posOffset>183819</wp:posOffset>
            </wp:positionV>
            <wp:extent cx="3592830" cy="755015"/>
            <wp:effectExtent l="0" t="0" r="7620" b="6985"/>
            <wp:wrapSquare wrapText="bothSides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40" b="18689"/>
                    <a:stretch/>
                  </pic:blipFill>
                  <pic:spPr bwMode="auto">
                    <a:xfrm>
                      <a:off x="0" y="0"/>
                      <a:ext cx="3592830" cy="7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4EA17" w14:textId="335FC3C3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3D0B1075" w14:textId="7012946B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00040D96" w14:textId="47E4A7D9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61242426" w14:textId="28A48945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40B24756" w14:textId="34B40481" w:rsidR="00FE7B06" w:rsidRPr="005A2362" w:rsidRDefault="00FE7B06" w:rsidP="00FE7B06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las opciones </w:t>
      </w:r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="001A5CF7" w:rsidRPr="006C1D6E">
        <w:rPr>
          <w:rFonts w:ascii="Segoe UI" w:hAnsi="Segoe UI" w:cs="Segoe UI"/>
          <w:color w:val="auto"/>
          <w:sz w:val="24"/>
          <w:szCs w:val="20"/>
        </w:rPr>
        <w:t>For a LAN, press &lt;Enter&gt; for none</w:t>
      </w:r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” y “</w:t>
      </w:r>
      <w:r w:rsidR="001A5CF7" w:rsidRPr="006C1D6E">
        <w:rPr>
          <w:rFonts w:ascii="Segoe UI" w:hAnsi="Segoe UI" w:cs="Segoe UI"/>
          <w:color w:val="auto"/>
          <w:sz w:val="24"/>
          <w:szCs w:val="20"/>
        </w:rPr>
        <w:t>Enter the new LAN IPv6 address</w:t>
      </w:r>
      <w:r w:rsidR="00806B8F" w:rsidRPr="006C1D6E">
        <w:rPr>
          <w:rFonts w:ascii="Segoe UI" w:hAnsi="Segoe UI" w:cs="Segoe UI"/>
          <w:color w:val="auto"/>
          <w:sz w:val="24"/>
          <w:szCs w:val="20"/>
        </w:rPr>
        <w:t>, press &lt;Enter&gt; for none</w:t>
      </w:r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 </w:t>
      </w:r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pulsaremos </w:t>
      </w:r>
      <w:r w:rsidR="005A2362" w:rsidRPr="006C1D6E">
        <w:rPr>
          <w:rFonts w:ascii="Segoe UI" w:hAnsi="Segoe UI" w:cs="Segoe UI"/>
          <w:color w:val="auto"/>
          <w:sz w:val="24"/>
          <w:szCs w:val="20"/>
        </w:rPr>
        <w:t>Enter</w:t>
      </w:r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salta</w:t>
      </w:r>
      <w:r w:rsid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r, ya que no 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configurar las </w:t>
      </w:r>
      <w:r w:rsidR="002B7E3E" w:rsidRPr="006C1D6E">
        <w:rPr>
          <w:rFonts w:ascii="Segoe UI" w:hAnsi="Segoe UI" w:cs="Segoe UI"/>
          <w:color w:val="auto"/>
          <w:sz w:val="24"/>
          <w:szCs w:val="20"/>
        </w:rPr>
        <w:t>direcciones IPv6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62A8133F" w14:textId="70BF65B7" w:rsidR="00FE7B06" w:rsidRPr="005A2362" w:rsidRDefault="002B7E3E" w:rsidP="00B76260">
      <w:pPr>
        <w:rPr>
          <w:rFonts w:ascii="Nirmala UI" w:hAnsi="Nirmala UI" w:cs="Nirmala UI"/>
          <w:sz w:val="24"/>
          <w:szCs w:val="20"/>
        </w:rPr>
      </w:pPr>
      <w:r w:rsidRPr="001C0BBA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04320" behindDoc="0" locked="0" layoutInCell="1" allowOverlap="1" wp14:anchorId="57998652" wp14:editId="79AE125E">
            <wp:simplePos x="0" y="0"/>
            <wp:positionH relativeFrom="margin">
              <wp:align>center</wp:align>
            </wp:positionH>
            <wp:positionV relativeFrom="paragraph">
              <wp:posOffset>247567</wp:posOffset>
            </wp:positionV>
            <wp:extent cx="4476115" cy="899795"/>
            <wp:effectExtent l="0" t="0" r="635" b="0"/>
            <wp:wrapTopAndBottom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92"/>
                    <a:stretch/>
                  </pic:blipFill>
                  <pic:spPr bwMode="auto">
                    <a:xfrm>
                      <a:off x="0" y="0"/>
                      <a:ext cx="4476115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B6391" w14:textId="45809420" w:rsidR="001A5CF7" w:rsidRPr="005A2362" w:rsidRDefault="001A5CF7" w:rsidP="00B76260">
      <w:pPr>
        <w:rPr>
          <w:rFonts w:ascii="Nirmala UI" w:hAnsi="Nirmala UI" w:cs="Nirmala UI"/>
          <w:sz w:val="24"/>
          <w:szCs w:val="20"/>
        </w:rPr>
      </w:pPr>
    </w:p>
    <w:p w14:paraId="6116E538" w14:textId="38FCC3E1" w:rsidR="002A683F" w:rsidRDefault="002A683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último, nos preguntará si queremos configurar 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nuestro caso lo necesitaremos para que funcione el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así que lo configuraremos</w:t>
      </w:r>
      <w:r w:rsidR="00BE30C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3F34F2D" w14:textId="0EA30971" w:rsidR="00BE30CF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FADDCBD" w14:textId="710925DA" w:rsidR="00BE30CF" w:rsidRPr="005A2362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habilitarlo pulsaremos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color w:val="auto"/>
          <w:sz w:val="24"/>
          <w:szCs w:val="20"/>
        </w:rPr>
        <w:t>”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 introduciremos el rango de </w:t>
      </w:r>
      <w:r w:rsidR="00EE6A8B" w:rsidRPr="006C1D6E">
        <w:rPr>
          <w:rFonts w:ascii="Segoe UI" w:hAnsi="Segoe UI" w:cs="Segoe UI"/>
          <w:color w:val="auto"/>
          <w:sz w:val="24"/>
          <w:szCs w:val="20"/>
        </w:rPr>
        <w:t>IPs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puede asignar nuestro </w:t>
      </w:r>
      <w:r w:rsidR="00EE6A8B"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66494A76" w14:textId="2B861DC0" w:rsidR="00F9453B" w:rsidRPr="005A2362" w:rsidRDefault="00EE6A8B" w:rsidP="002A683F">
      <w:pPr>
        <w:ind w:firstLine="720"/>
        <w:rPr>
          <w:rFonts w:ascii="Nirmala UI" w:hAnsi="Nirmala UI" w:cs="Nirmala UI"/>
          <w:sz w:val="24"/>
          <w:szCs w:val="20"/>
        </w:rPr>
      </w:pPr>
      <w:r w:rsidRPr="001C0BBA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05344" behindDoc="0" locked="0" layoutInCell="1" allowOverlap="1" wp14:anchorId="7EF41B5F" wp14:editId="067A3822">
            <wp:simplePos x="0" y="0"/>
            <wp:positionH relativeFrom="margin">
              <wp:align>center</wp:align>
            </wp:positionH>
            <wp:positionV relativeFrom="paragraph">
              <wp:posOffset>369488</wp:posOffset>
            </wp:positionV>
            <wp:extent cx="4077335" cy="532130"/>
            <wp:effectExtent l="0" t="0" r="0" b="1270"/>
            <wp:wrapTopAndBottom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12" b="49605"/>
                    <a:stretch/>
                  </pic:blipFill>
                  <pic:spPr bwMode="auto">
                    <a:xfrm>
                      <a:off x="0" y="0"/>
                      <a:ext cx="4077335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6E5A6" w14:textId="11AF4219" w:rsidR="00EE6A8B" w:rsidRDefault="00EE6A8B" w:rsidP="001A5CF7">
      <w:pPr>
        <w:rPr>
          <w:rFonts w:ascii="Nirmala UI" w:hAnsi="Nirmala UI" w:cs="Nirmala UI"/>
          <w:sz w:val="24"/>
          <w:szCs w:val="20"/>
        </w:rPr>
      </w:pPr>
    </w:p>
    <w:p w14:paraId="0B877926" w14:textId="673F65E4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0634D9C9" w14:textId="3493B475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217ECE70" w14:textId="18C261AD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7429EC28" w14:textId="0755B139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7D7C8064" w14:textId="2C566E5F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0AD4F7AD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367587B7" w14:textId="180BCB8A" w:rsidR="00270A1D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Finalmente, nos preguntará si queremos que el </w:t>
      </w:r>
      <w:r w:rsidRPr="006C1D6E">
        <w:rPr>
          <w:rFonts w:ascii="Segoe UI" w:hAnsi="Segoe UI" w:cs="Segoe UI"/>
          <w:color w:val="auto"/>
          <w:sz w:val="24"/>
          <w:szCs w:val="20"/>
        </w:rPr>
        <w:t>protocolo Web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sea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HTTP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le diremos que si dando a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2058426" w14:textId="77777777" w:rsidR="00270A1D" w:rsidRDefault="00270A1D" w:rsidP="00270A1D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E6A620" w14:textId="67427921" w:rsidR="00270A1D" w:rsidRPr="005A2362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Después de todo, acabaremos con la configuración de la interfaz y podremos acceder a </w:t>
      </w:r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E9F0679" w14:textId="6DCE65E3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0B9F0149" w14:textId="7C2DC8FE" w:rsidR="001A5CF7" w:rsidRPr="005A2362" w:rsidRDefault="00270A1D" w:rsidP="001A5CF7">
      <w:pPr>
        <w:rPr>
          <w:rFonts w:ascii="Nirmala UI" w:hAnsi="Nirmala UI" w:cs="Nirmala UI"/>
          <w:sz w:val="24"/>
          <w:szCs w:val="20"/>
        </w:rPr>
      </w:pPr>
      <w:r w:rsidRPr="001C0BBA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07392" behindDoc="0" locked="0" layoutInCell="1" allowOverlap="1" wp14:anchorId="738548EA" wp14:editId="0384A898">
            <wp:simplePos x="0" y="0"/>
            <wp:positionH relativeFrom="margin">
              <wp:align>center</wp:align>
            </wp:positionH>
            <wp:positionV relativeFrom="paragraph">
              <wp:posOffset>212835</wp:posOffset>
            </wp:positionV>
            <wp:extent cx="4401820" cy="1382395"/>
            <wp:effectExtent l="0" t="0" r="0" b="8255"/>
            <wp:wrapTopAndBottom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4" b="803"/>
                    <a:stretch/>
                  </pic:blipFill>
                  <pic:spPr bwMode="auto">
                    <a:xfrm>
                      <a:off x="0" y="0"/>
                      <a:ext cx="4401820" cy="13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0B643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1D1F2217" w14:textId="1D805E68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Reiniciaremos la máquina para que se apliquen bien los cambios y nos daremos cuenta de que, al reiniciar, nos saldrá la dirección IP que le hemos asignado a la interfaz “</w:t>
      </w:r>
      <w:r w:rsidRPr="006C1D6E">
        <w:rPr>
          <w:rFonts w:ascii="Segoe UI" w:hAnsi="Segoe UI" w:cs="Segoe UI"/>
          <w:color w:val="auto"/>
          <w:sz w:val="24"/>
          <w:szCs w:val="20"/>
        </w:rPr>
        <w:t>LAN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362B9859" w14:textId="31BDA202" w:rsidR="001A5CF7" w:rsidRPr="005A2362" w:rsidRDefault="000955C7" w:rsidP="001A5CF7">
      <w:pPr>
        <w:rPr>
          <w:rFonts w:ascii="Nirmala UI" w:hAnsi="Nirmala UI" w:cs="Nirmala UI"/>
          <w:sz w:val="24"/>
          <w:szCs w:val="20"/>
        </w:rPr>
      </w:pPr>
      <w:r w:rsidRPr="00C07529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08416" behindDoc="0" locked="0" layoutInCell="1" allowOverlap="1" wp14:anchorId="3FBC1136" wp14:editId="52FCF5B3">
            <wp:simplePos x="0" y="0"/>
            <wp:positionH relativeFrom="margin">
              <wp:align>center</wp:align>
            </wp:positionH>
            <wp:positionV relativeFrom="paragraph">
              <wp:posOffset>291824</wp:posOffset>
            </wp:positionV>
            <wp:extent cx="3554095" cy="2200275"/>
            <wp:effectExtent l="0" t="0" r="8255" b="9525"/>
            <wp:wrapTopAndBottom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55F2D" w14:textId="40E1CE8C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2675D29" w14:textId="2F6B0FA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3321194" w14:textId="5F8ED73F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Esta dirección IP será la que utilizaremos para acceder al </w:t>
      </w:r>
      <w:r w:rsidRPr="006C1D6E">
        <w:rPr>
          <w:rFonts w:ascii="Segoe UI" w:hAnsi="Segoe UI" w:cs="Segoe UI"/>
          <w:color w:val="auto"/>
          <w:sz w:val="24"/>
          <w:szCs w:val="20"/>
        </w:rPr>
        <w:t>configurador Web de 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94F2090" w14:textId="7570C32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4CB15F74" w14:textId="1A9BF97F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7B6AEAF8" w14:textId="20B30F9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68F7BFA" w14:textId="2E7CD3B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21C03A28" w14:textId="41FE062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BE47568" w14:textId="7CEE94B1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  <w:r w:rsidRPr="005A2362">
        <w:rPr>
          <w:rFonts w:ascii="Nirmala UI" w:hAnsi="Nirmala UI" w:cs="Nirmala UI"/>
          <w:sz w:val="24"/>
          <w:szCs w:val="20"/>
        </w:rPr>
        <w:tab/>
      </w:r>
    </w:p>
    <w:p w14:paraId="6CEB79E1" w14:textId="5CC44A73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</w:p>
    <w:p w14:paraId="3AB66F0C" w14:textId="3111619E" w:rsidR="00BE30CF" w:rsidRDefault="00BE30CF" w:rsidP="00300EFC">
      <w:pPr>
        <w:rPr>
          <w:rFonts w:ascii="Nirmala UI" w:hAnsi="Nirmala UI" w:cs="Nirmala UI"/>
          <w:sz w:val="24"/>
          <w:szCs w:val="20"/>
        </w:rPr>
      </w:pPr>
    </w:p>
    <w:p w14:paraId="17362D0E" w14:textId="7C7FB444" w:rsidR="00300EFC" w:rsidRDefault="00300EFC" w:rsidP="00300EFC">
      <w:pPr>
        <w:rPr>
          <w:rFonts w:ascii="Nirmala UI" w:hAnsi="Nirmala UI" w:cs="Nirmala UI"/>
          <w:sz w:val="24"/>
          <w:szCs w:val="20"/>
        </w:rPr>
      </w:pPr>
    </w:p>
    <w:p w14:paraId="2A4132A7" w14:textId="72FC17AF" w:rsidR="000955C7" w:rsidRPr="006C1D6E" w:rsidRDefault="000955C7" w:rsidP="000955C7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6" w:name="_Toc94548519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 xml:space="preserve">Configuración </w:t>
      </w:r>
      <w:r w:rsidR="00A965FF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 xml:space="preserve">inicial de 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Pfsense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  <w:bookmarkEnd w:id="6"/>
    </w:p>
    <w:p w14:paraId="2BB0B243" w14:textId="76785CD2" w:rsidR="000955C7" w:rsidRDefault="000955C7" w:rsidP="000955C7"/>
    <w:p w14:paraId="2E8F0A34" w14:textId="5F7FD2FB" w:rsidR="00E13E5F" w:rsidRDefault="00E13E5F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D76A8F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09440" behindDoc="0" locked="0" layoutInCell="1" allowOverlap="1" wp14:anchorId="60415D55" wp14:editId="1684D68F">
            <wp:simplePos x="0" y="0"/>
            <wp:positionH relativeFrom="margin">
              <wp:align>right</wp:align>
            </wp:positionH>
            <wp:positionV relativeFrom="paragraph">
              <wp:posOffset>71009</wp:posOffset>
            </wp:positionV>
            <wp:extent cx="3322955" cy="2011680"/>
            <wp:effectExtent l="0" t="0" r="0" b="7620"/>
            <wp:wrapSquare wrapText="bothSides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5C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crear el </w:t>
      </w:r>
      <w:r w:rsidR="00695DD7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realizar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las diversas configuraciones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quedan en </w:t>
      </w:r>
      <w:r w:rsidR="00695DD7"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necesitaremos otra máquina (cliente) en la misma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7E0A77" w14:textId="45CDCB83" w:rsidR="00E13E5F" w:rsidRPr="005A2362" w:rsidRDefault="00E13E5F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esto he utilizado una máquina virtual con </w:t>
      </w:r>
      <w:r w:rsidRPr="006C1D6E">
        <w:rPr>
          <w:rFonts w:ascii="Segoe UI" w:hAnsi="Segoe UI" w:cs="Segoe UI"/>
          <w:color w:val="auto"/>
          <w:sz w:val="24"/>
          <w:szCs w:val="20"/>
        </w:rPr>
        <w:t>Ubuntu 20.04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también configurada la red como “</w:t>
      </w:r>
      <w:r w:rsidRPr="006C1D6E">
        <w:rPr>
          <w:rFonts w:ascii="Segoe UI" w:hAnsi="Segoe UI" w:cs="Segoe UI"/>
          <w:color w:val="auto"/>
          <w:sz w:val="24"/>
          <w:szCs w:val="20"/>
        </w:rPr>
        <w:t>LAN Segment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65966113" w14:textId="5D4E10AB" w:rsidR="000955C7" w:rsidRPr="000955C7" w:rsidRDefault="000955C7" w:rsidP="000955C7"/>
    <w:p w14:paraId="3A00C999" w14:textId="0887837D" w:rsidR="00D76A8F" w:rsidRDefault="00D76A8F" w:rsidP="00D76A8F">
      <w:pPr>
        <w:rPr>
          <w:rFonts w:ascii="Nirmala UI" w:hAnsi="Nirmala UI" w:cs="Nirmala UI"/>
          <w:sz w:val="24"/>
          <w:szCs w:val="20"/>
        </w:rPr>
      </w:pPr>
    </w:p>
    <w:p w14:paraId="5BD74658" w14:textId="4E0DA83F" w:rsidR="00D76A8F" w:rsidRDefault="00131020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9E45C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0464" behindDoc="0" locked="0" layoutInCell="1" allowOverlap="1" wp14:anchorId="50BAD78A" wp14:editId="4CCB2498">
            <wp:simplePos x="0" y="0"/>
            <wp:positionH relativeFrom="margin">
              <wp:posOffset>3301365</wp:posOffset>
            </wp:positionH>
            <wp:positionV relativeFrom="paragraph">
              <wp:posOffset>10795</wp:posOffset>
            </wp:positionV>
            <wp:extent cx="3073400" cy="1906270"/>
            <wp:effectExtent l="0" t="0" r="0" b="0"/>
            <wp:wrapSquare wrapText="bothSides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E5F">
        <w:rPr>
          <w:rFonts w:ascii="Segoe UI" w:hAnsi="Segoe UI" w:cs="Segoe UI"/>
          <w:b w:val="0"/>
          <w:bCs/>
          <w:color w:val="auto"/>
          <w:sz w:val="24"/>
          <w:szCs w:val="20"/>
        </w:rPr>
        <w:t>Iniciaremos la máquina virtual e ingresaremos en el navegador</w:t>
      </w:r>
      <w:r w:rsidR="00D83073">
        <w:rPr>
          <w:rFonts w:ascii="Segoe UI" w:hAnsi="Segoe UI" w:cs="Segoe UI"/>
          <w:b w:val="0"/>
          <w:bCs/>
          <w:color w:val="auto"/>
          <w:sz w:val="24"/>
          <w:szCs w:val="20"/>
        </w:rPr>
        <w:t>;</w:t>
      </w:r>
    </w:p>
    <w:p w14:paraId="58051BA0" w14:textId="71D3310D" w:rsidR="00D83073" w:rsidRDefault="00D83073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 barra de búsqueda insertaremos la </w:t>
      </w:r>
      <w:r w:rsidRPr="006C1D6E">
        <w:rPr>
          <w:rFonts w:ascii="Segoe UI" w:hAnsi="Segoe UI" w:cs="Segoe UI"/>
          <w:color w:val="auto"/>
          <w:sz w:val="24"/>
          <w:szCs w:val="20"/>
        </w:rPr>
        <w:t>IP configurada anteriormente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mi caso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192.168.10.1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D8A5F28" w14:textId="6857E1CC" w:rsidR="00131020" w:rsidRPr="006C1D6E" w:rsidRDefault="00D83073" w:rsidP="00D83073">
      <w:pPr>
        <w:ind w:left="720"/>
        <w:jc w:val="both"/>
        <w:rPr>
          <w:rFonts w:ascii="Segoe UI" w:hAnsi="Segoe UI" w:cs="Segoe UI"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dentro nos pedirá </w:t>
      </w:r>
      <w:r w:rsidRPr="006C1D6E">
        <w:rPr>
          <w:rFonts w:ascii="Segoe UI" w:hAnsi="Segoe UI" w:cs="Segoe UI"/>
          <w:color w:val="auto"/>
          <w:sz w:val="24"/>
          <w:szCs w:val="20"/>
        </w:rPr>
        <w:t>iniciar sesión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el usuario y la contraseña por defecto son</w:t>
      </w:r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>u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suario: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>admin</w:t>
      </w:r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;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>contraseña: pfsense</w:t>
      </w:r>
    </w:p>
    <w:p w14:paraId="723830EB" w14:textId="12DDFDA3" w:rsidR="00131020" w:rsidRDefault="00131020" w:rsidP="00D76A8F">
      <w:pPr>
        <w:rPr>
          <w:rFonts w:ascii="Nirmala UI" w:hAnsi="Nirmala UI" w:cs="Nirmala UI"/>
          <w:sz w:val="24"/>
          <w:szCs w:val="20"/>
        </w:rPr>
      </w:pPr>
    </w:p>
    <w:p w14:paraId="69580E69" w14:textId="77777777" w:rsidR="00131020" w:rsidRDefault="00131020" w:rsidP="00D76A8F">
      <w:pPr>
        <w:rPr>
          <w:rFonts w:ascii="Nirmala UI" w:hAnsi="Nirmala UI" w:cs="Nirmala UI"/>
          <w:sz w:val="24"/>
          <w:szCs w:val="20"/>
        </w:rPr>
      </w:pPr>
    </w:p>
    <w:p w14:paraId="509450B0" w14:textId="702B99FC" w:rsidR="00D76A8F" w:rsidRDefault="00131020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iniciada la sesión, comenzará </w:t>
      </w:r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el </w:t>
      </w:r>
      <w:r w:rsidR="00784221" w:rsidRPr="006C1D6E">
        <w:rPr>
          <w:rFonts w:ascii="Segoe UI" w:hAnsi="Segoe UI" w:cs="Segoe UI"/>
          <w:color w:val="auto"/>
          <w:sz w:val="24"/>
          <w:szCs w:val="20"/>
        </w:rPr>
        <w:t>setup</w:t>
      </w:r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 la configuración web de </w:t>
      </w:r>
      <w:r w:rsidR="00784221" w:rsidRPr="006C1D6E">
        <w:rPr>
          <w:rFonts w:ascii="Segoe UI" w:hAnsi="Segoe UI" w:cs="Segoe UI"/>
          <w:color w:val="auto"/>
          <w:sz w:val="24"/>
          <w:szCs w:val="20"/>
        </w:rPr>
        <w:t>Pfsense</w:t>
      </w:r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15A06D3" w14:textId="441DDF72" w:rsidR="00D76A8F" w:rsidRDefault="00784221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22892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1488" behindDoc="0" locked="0" layoutInCell="1" allowOverlap="1" wp14:anchorId="1D10C5B4" wp14:editId="4911FA58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4956175" cy="1181735"/>
            <wp:effectExtent l="0" t="0" r="0" b="0"/>
            <wp:wrapTopAndBottom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1DA04" w14:textId="61B22EDE" w:rsidR="00D76A8F" w:rsidRDefault="00D76A8F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344D6589" w14:textId="5E41CE19" w:rsidR="00D76A8F" w:rsidRDefault="00D76A8F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29D0606E" w14:textId="51BDEB51" w:rsidR="00D76A8F" w:rsidRDefault="00D76A8F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7DF96B19" w14:textId="77EE9146" w:rsidR="00784221" w:rsidRDefault="00784221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16480F70" w14:textId="6584E977" w:rsidR="00784221" w:rsidRDefault="00784221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3908E346" w14:textId="28B5912B" w:rsidR="009E45CC" w:rsidRDefault="009E45CC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709585F1" w14:textId="34E54B88" w:rsidR="00784221" w:rsidRDefault="00784221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Lo primero sería darle un </w:t>
      </w:r>
      <w:r w:rsidRPr="006C1D6E">
        <w:rPr>
          <w:rFonts w:ascii="Segoe UI" w:hAnsi="Segoe UI" w:cs="Segoe UI"/>
          <w:color w:val="auto"/>
          <w:sz w:val="24"/>
          <w:szCs w:val="20"/>
        </w:rPr>
        <w:t>nombre de dominio a Pfsense</w:t>
      </w:r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 tendríamos que tocar nada más de esa pantalla, aunque si queremos podemos añadir </w:t>
      </w:r>
      <w:r w:rsidR="001049CC" w:rsidRPr="006C1D6E">
        <w:rPr>
          <w:rFonts w:ascii="Segoe UI" w:hAnsi="Segoe UI" w:cs="Segoe UI"/>
          <w:color w:val="auto"/>
          <w:sz w:val="24"/>
          <w:szCs w:val="20"/>
        </w:rPr>
        <w:t>direcciones DNS</w:t>
      </w:r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>, aunque no es necesario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328892" w14:textId="06F18C86" w:rsidR="009E45CC" w:rsidRDefault="001049CC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2512" behindDoc="0" locked="0" layoutInCell="1" allowOverlap="1" wp14:anchorId="012B5B9D" wp14:editId="0FF920D8">
            <wp:simplePos x="0" y="0"/>
            <wp:positionH relativeFrom="margin">
              <wp:align>center</wp:align>
            </wp:positionH>
            <wp:positionV relativeFrom="paragraph">
              <wp:posOffset>225287</wp:posOffset>
            </wp:positionV>
            <wp:extent cx="3864334" cy="1902127"/>
            <wp:effectExtent l="0" t="0" r="3175" b="3175"/>
            <wp:wrapTopAndBottom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34" cy="190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FD95" w14:textId="7F43CBC1" w:rsidR="00F22892" w:rsidRP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18E86AD2" w14:textId="2113F54B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continuación, nos aparecerá la selección del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de horario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nuestra </w:t>
      </w:r>
      <w:r w:rsidRPr="006C1D6E">
        <w:rPr>
          <w:rFonts w:ascii="Segoe UI" w:hAnsi="Segoe UI" w:cs="Segoe UI"/>
          <w:color w:val="auto"/>
          <w:sz w:val="24"/>
          <w:szCs w:val="20"/>
        </w:rPr>
        <w:t>zona horaria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todo lo dejaremos </w:t>
      </w:r>
      <w:r w:rsidRPr="006C1D6E">
        <w:rPr>
          <w:rFonts w:ascii="Segoe UI" w:hAnsi="Segoe UI" w:cs="Segoe UI"/>
          <w:color w:val="auto"/>
          <w:sz w:val="24"/>
          <w:szCs w:val="20"/>
        </w:rPr>
        <w:t>por defecto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no tocaremos nada.</w:t>
      </w:r>
    </w:p>
    <w:p w14:paraId="7489A902" w14:textId="3E884060" w:rsidR="00F22892" w:rsidRDefault="001E3455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3536" behindDoc="0" locked="0" layoutInCell="1" allowOverlap="1" wp14:anchorId="14D67480" wp14:editId="6F3AC9A2">
            <wp:simplePos x="0" y="0"/>
            <wp:positionH relativeFrom="margin">
              <wp:align>center</wp:align>
            </wp:positionH>
            <wp:positionV relativeFrom="paragraph">
              <wp:posOffset>277551</wp:posOffset>
            </wp:positionV>
            <wp:extent cx="4316095" cy="1256030"/>
            <wp:effectExtent l="0" t="0" r="8255" b="1270"/>
            <wp:wrapTopAndBottom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98B0A" w14:textId="54FDD331" w:rsid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09A00542" w14:textId="28B4B6E8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Los siguientes dos apartados serán sobre la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configuración de las interfaces de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las cuales ya hemos configurado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manualmente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en pasos anteriores. Así que también se dejará todo tal cual está:</w:t>
      </w:r>
    </w:p>
    <w:p w14:paraId="3992A62D" w14:textId="418E4283" w:rsidR="002143DA" w:rsidRDefault="001E3455" w:rsidP="002143DA">
      <w:pPr>
        <w:rPr>
          <w:rFonts w:ascii="Nirmala UI" w:hAnsi="Nirmala UI" w:cs="Nirmala UI"/>
          <w:sz w:val="24"/>
          <w:szCs w:val="20"/>
        </w:rPr>
      </w:pPr>
      <w:r w:rsidRPr="002143DA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5584" behindDoc="0" locked="0" layoutInCell="1" allowOverlap="1" wp14:anchorId="2AA59D32" wp14:editId="099A6CF7">
            <wp:simplePos x="0" y="0"/>
            <wp:positionH relativeFrom="margin">
              <wp:align>right</wp:align>
            </wp:positionH>
            <wp:positionV relativeFrom="paragraph">
              <wp:posOffset>1134331</wp:posOffset>
            </wp:positionV>
            <wp:extent cx="3140765" cy="1536693"/>
            <wp:effectExtent l="0" t="0" r="2540" b="6985"/>
            <wp:wrapNone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50"/>
                    <a:stretch/>
                  </pic:blipFill>
                  <pic:spPr bwMode="auto">
                    <a:xfrm>
                      <a:off x="0" y="0"/>
                      <a:ext cx="3140765" cy="153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43DA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4560" behindDoc="0" locked="0" layoutInCell="1" allowOverlap="1" wp14:anchorId="091B9897" wp14:editId="54BE7600">
            <wp:simplePos x="0" y="0"/>
            <wp:positionH relativeFrom="column">
              <wp:posOffset>447040</wp:posOffset>
            </wp:positionH>
            <wp:positionV relativeFrom="paragraph">
              <wp:posOffset>291465</wp:posOffset>
            </wp:positionV>
            <wp:extent cx="3410585" cy="1588135"/>
            <wp:effectExtent l="0" t="0" r="0" b="0"/>
            <wp:wrapTopAndBottom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324CE" w14:textId="3040D723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3668DE9" w14:textId="0452FD40" w:rsidR="002143DA" w:rsidRDefault="002143DA" w:rsidP="002143DA">
      <w:pPr>
        <w:rPr>
          <w:rFonts w:ascii="Nirmala UI" w:hAnsi="Nirmala UI" w:cs="Nirmala UI"/>
          <w:sz w:val="24"/>
          <w:szCs w:val="20"/>
        </w:rPr>
      </w:pPr>
    </w:p>
    <w:p w14:paraId="7ECA3898" w14:textId="2EEA0FD6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646E5EE1" w14:textId="793ACB48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5F95786C" w14:textId="0439BD66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C384F4C" w14:textId="48FDF6D4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Para finalizar, nos 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hará introducir una </w:t>
      </w:r>
      <w:r w:rsidR="00A965FF" w:rsidRPr="006C1D6E">
        <w:rPr>
          <w:rFonts w:ascii="Segoe UI" w:hAnsi="Segoe UI" w:cs="Segoe UI"/>
          <w:color w:val="auto"/>
          <w:sz w:val="24"/>
          <w:szCs w:val="20"/>
        </w:rPr>
        <w:t>nueva contraseña para el usuario administrador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>, para que no se quedé la contraseña por defecto.</w:t>
      </w:r>
    </w:p>
    <w:p w14:paraId="3623B6B1" w14:textId="70E73749" w:rsidR="001E3455" w:rsidRDefault="00A965FF" w:rsidP="002143DA">
      <w:pPr>
        <w:rPr>
          <w:rFonts w:ascii="Nirmala UI" w:hAnsi="Nirmala UI" w:cs="Nirmala UI"/>
          <w:sz w:val="24"/>
          <w:szCs w:val="20"/>
        </w:rPr>
      </w:pPr>
      <w:r w:rsidRPr="00A32EC9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6608" behindDoc="0" locked="0" layoutInCell="1" allowOverlap="1" wp14:anchorId="281006D8" wp14:editId="7EA54D16">
            <wp:simplePos x="0" y="0"/>
            <wp:positionH relativeFrom="margin">
              <wp:align>center</wp:align>
            </wp:positionH>
            <wp:positionV relativeFrom="paragraph">
              <wp:posOffset>334617</wp:posOffset>
            </wp:positionV>
            <wp:extent cx="4003040" cy="1113155"/>
            <wp:effectExtent l="0" t="0" r="0" b="0"/>
            <wp:wrapTopAndBottom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BA59D" w14:textId="7DAA48DD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5905C53F" w14:textId="1AB5D54E" w:rsidR="00A965FF" w:rsidRDefault="00A965FF" w:rsidP="00A965FF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introducida la nueva contraseña, se nos abrirá el </w:t>
      </w:r>
      <w:r w:rsidRPr="006C1D6E">
        <w:rPr>
          <w:rFonts w:ascii="Segoe UI" w:hAnsi="Segoe UI" w:cs="Segoe UI"/>
          <w:color w:val="auto"/>
          <w:sz w:val="24"/>
          <w:szCs w:val="20"/>
        </w:rPr>
        <w:t>panel principal de Pfsense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DE8D24E" w14:textId="1E04C238" w:rsidR="001E3455" w:rsidRDefault="0055258B" w:rsidP="002143DA">
      <w:pPr>
        <w:rPr>
          <w:rFonts w:ascii="Nirmala UI" w:hAnsi="Nirmala UI" w:cs="Nirmala UI"/>
          <w:sz w:val="24"/>
          <w:szCs w:val="20"/>
        </w:rPr>
      </w:pPr>
      <w:r w:rsidRPr="0055258B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7632" behindDoc="0" locked="0" layoutInCell="1" allowOverlap="1" wp14:anchorId="728B4809" wp14:editId="5BBE58A0">
            <wp:simplePos x="0" y="0"/>
            <wp:positionH relativeFrom="margin">
              <wp:align>center</wp:align>
            </wp:positionH>
            <wp:positionV relativeFrom="paragraph">
              <wp:posOffset>369487</wp:posOffset>
            </wp:positionV>
            <wp:extent cx="4606290" cy="2717165"/>
            <wp:effectExtent l="0" t="0" r="3810" b="6985"/>
            <wp:wrapTopAndBottom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B0B40" w14:textId="6411E82C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294F5677" w14:textId="5615A140" w:rsidR="00EF49B6" w:rsidRDefault="00EF49B6" w:rsidP="00A32EC9">
      <w:pPr>
        <w:rPr>
          <w:rFonts w:ascii="Nirmala UI" w:hAnsi="Nirmala UI" w:cs="Nirmala UI"/>
          <w:sz w:val="24"/>
          <w:szCs w:val="20"/>
        </w:rPr>
      </w:pPr>
    </w:p>
    <w:p w14:paraId="16D802C6" w14:textId="59A25216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3340230" w14:textId="3D44D05E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3FA7354" w14:textId="0A271471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847EC00" w14:textId="1A357147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F4769E4" w14:textId="41B6130A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1053DDA" w14:textId="41229828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673406B4" w14:textId="51F21A54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FE8FAC8" w14:textId="37E9A492" w:rsid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95B4DAF" w14:textId="0239FA4A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</w:p>
    <w:p w14:paraId="05438AC1" w14:textId="6EDFA60F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4F2754E" w14:textId="348ADB86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E1F5A86" w14:textId="33E07AC2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294F4D68" w14:textId="4E37BC68" w:rsidR="00E543E8" w:rsidRPr="006C1D6E" w:rsidRDefault="006C1D6E" w:rsidP="00E543E8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7" w:name="_Toc94548520"/>
      <w:r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C</w:t>
      </w:r>
      <w:r w:rsidR="00E543E8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reación de grupo y usuario</w:t>
      </w:r>
      <w:r w:rsidR="00764BF8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 xml:space="preserve"> para autenticación del portal cautivo</w:t>
      </w:r>
      <w:r w:rsidR="00E543E8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  <w:bookmarkEnd w:id="7"/>
    </w:p>
    <w:p w14:paraId="34DBF888" w14:textId="75DA3F03" w:rsidR="00BA5417" w:rsidRDefault="00BA5417" w:rsidP="00BA5417"/>
    <w:p w14:paraId="0594B998" w14:textId="18848F2C" w:rsidR="00BA5417" w:rsidRDefault="00BA5417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que el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sea totalmente seguro, debemos de cre</w:t>
      </w:r>
      <w:r w:rsidR="007D6C8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ar al menos un </w:t>
      </w:r>
      <w:r w:rsidR="007D6C8E" w:rsidRPr="006C1D6E">
        <w:rPr>
          <w:rFonts w:ascii="Segoe UI" w:hAnsi="Segoe UI" w:cs="Segoe UI"/>
          <w:color w:val="auto"/>
          <w:sz w:val="24"/>
          <w:szCs w:val="20"/>
        </w:rPr>
        <w:t>usuario</w:t>
      </w:r>
      <w:r w:rsidR="007D6C8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probar, que tenga los </w:t>
      </w:r>
      <w:r w:rsidR="007D6C8E" w:rsidRPr="006C1D6E">
        <w:rPr>
          <w:rFonts w:ascii="Segoe UI" w:hAnsi="Segoe UI" w:cs="Segoe UI"/>
          <w:color w:val="auto"/>
          <w:sz w:val="24"/>
          <w:szCs w:val="20"/>
        </w:rPr>
        <w:t>privilegios de inicio de sesión en el portal cautivo</w:t>
      </w:r>
      <w:r w:rsidR="007D6C8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0754AE6" w14:textId="1EC73113" w:rsidR="007D6C8E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B25F5F" w14:textId="1F21CF80" w:rsidR="007D6C8E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Entonces crearemos un </w:t>
      </w:r>
      <w:r w:rsidRPr="006C1D6E">
        <w:rPr>
          <w:rFonts w:ascii="Segoe UI" w:hAnsi="Segoe UI" w:cs="Segoe UI"/>
          <w:color w:val="auto"/>
          <w:sz w:val="24"/>
          <w:szCs w:val="20"/>
        </w:rPr>
        <w:t>grupo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con este </w:t>
      </w:r>
      <w:r w:rsidRPr="006C1D6E">
        <w:rPr>
          <w:rFonts w:ascii="Segoe UI" w:hAnsi="Segoe UI" w:cs="Segoe UI"/>
          <w:color w:val="auto"/>
          <w:sz w:val="24"/>
          <w:szCs w:val="20"/>
        </w:rPr>
        <w:t>privilegio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que todo usuario que creemos, lo introduzcamos dentro de ese grupo y automáticamente solo tendrá </w:t>
      </w:r>
      <w:r w:rsidRPr="006C1D6E">
        <w:rPr>
          <w:rFonts w:ascii="Segoe UI" w:hAnsi="Segoe UI" w:cs="Segoe UI"/>
          <w:color w:val="auto"/>
          <w:sz w:val="24"/>
          <w:szCs w:val="20"/>
        </w:rPr>
        <w:t>privilegios de inicio de sesión en el 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BF62966" w14:textId="40F68B5D" w:rsidR="00FF3EA9" w:rsidRDefault="00FF3EA9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EF49B6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8656" behindDoc="0" locked="0" layoutInCell="1" allowOverlap="1" wp14:anchorId="4686370E" wp14:editId="0CF10925">
            <wp:simplePos x="0" y="0"/>
            <wp:positionH relativeFrom="margin">
              <wp:align>right</wp:align>
            </wp:positionH>
            <wp:positionV relativeFrom="paragraph">
              <wp:posOffset>92958</wp:posOffset>
            </wp:positionV>
            <wp:extent cx="1704340" cy="1854200"/>
            <wp:effectExtent l="0" t="0" r="0" b="0"/>
            <wp:wrapSquare wrapText="bothSides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FACC5" w14:textId="77777777" w:rsidR="00FF3EA9" w:rsidRDefault="00FF3EA9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F222994" w14:textId="48FD857B" w:rsidR="007D6C8E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F3D572C" w14:textId="19126B64" w:rsidR="007D6C8E" w:rsidRDefault="00FF3EA9" w:rsidP="00BA5417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 primero que debemos de hacer para </w:t>
      </w:r>
      <w:r w:rsidRPr="006C1D6E">
        <w:rPr>
          <w:rFonts w:ascii="Segoe UI" w:hAnsi="Segoe UI" w:cs="Segoe UI"/>
          <w:color w:val="auto"/>
          <w:sz w:val="24"/>
          <w:szCs w:val="20"/>
        </w:rPr>
        <w:t>crear el grupo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sería irnos a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System </w:t>
      </w:r>
      <w:r w:rsidRPr="006C1D6E">
        <w:rPr>
          <w:rFonts w:ascii="Segoe UI" w:hAnsi="Segoe UI" w:cs="Segoe UI"/>
          <w:color w:val="auto"/>
          <w:sz w:val="24"/>
          <w:szCs w:val="20"/>
        </w:rPr>
        <w:sym w:font="Wingdings" w:char="F0E0"/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 User Manager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50B04C7A" w14:textId="79360CF8" w:rsidR="00BA5417" w:rsidRDefault="00BA5417" w:rsidP="00BA5417"/>
    <w:p w14:paraId="4AEA7D15" w14:textId="1044778E" w:rsidR="00BA5417" w:rsidRPr="00BA5417" w:rsidRDefault="00BA5417" w:rsidP="00BA5417"/>
    <w:p w14:paraId="45D2212B" w14:textId="2509B4E5" w:rsidR="00E543E8" w:rsidRPr="00E543E8" w:rsidRDefault="00FF3EA9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6D8E5C" wp14:editId="63667F42">
                <wp:simplePos x="0" y="0"/>
                <wp:positionH relativeFrom="column">
                  <wp:posOffset>5416826</wp:posOffset>
                </wp:positionH>
                <wp:positionV relativeFrom="paragraph">
                  <wp:posOffset>188347</wp:posOffset>
                </wp:positionV>
                <wp:extent cx="508663" cy="7951"/>
                <wp:effectExtent l="0" t="0" r="24765" b="30480"/>
                <wp:wrapNone/>
                <wp:docPr id="253" name="Conector rec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63" cy="795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25C8FC" id="Conector recto 25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5pt,14.85pt" to="466.5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" strokecolor="red" strokeweight="1pt"/>
            </w:pict>
          </mc:Fallback>
        </mc:AlternateContent>
      </w:r>
    </w:p>
    <w:p w14:paraId="417D1307" w14:textId="30367B0F" w:rsidR="00A32EC9" w:rsidRDefault="00A32EC9" w:rsidP="00A32EC9">
      <w:pPr>
        <w:rPr>
          <w:rFonts w:ascii="Nirmala UI" w:hAnsi="Nirmala UI" w:cs="Nirmala UI"/>
          <w:sz w:val="24"/>
          <w:szCs w:val="20"/>
        </w:rPr>
      </w:pPr>
    </w:p>
    <w:p w14:paraId="621BD415" w14:textId="4EF600F2" w:rsidR="00EF49B6" w:rsidRDefault="00EF49B6" w:rsidP="00EF49B6">
      <w:pPr>
        <w:rPr>
          <w:rFonts w:ascii="Nirmala UI" w:hAnsi="Nirmala UI" w:cs="Nirmala UI"/>
          <w:sz w:val="24"/>
          <w:szCs w:val="20"/>
        </w:rPr>
      </w:pPr>
    </w:p>
    <w:p w14:paraId="4E8F1B94" w14:textId="6A62AA8C" w:rsidR="00EF49B6" w:rsidRDefault="00EF49B6" w:rsidP="00EF49B6">
      <w:pPr>
        <w:rPr>
          <w:rFonts w:ascii="Nirmala UI" w:hAnsi="Nirmala UI" w:cs="Nirmala UI"/>
          <w:sz w:val="24"/>
          <w:szCs w:val="20"/>
        </w:rPr>
      </w:pPr>
    </w:p>
    <w:p w14:paraId="673C6992" w14:textId="3002C973" w:rsidR="00FF3EA9" w:rsidRDefault="00FF3EA9" w:rsidP="00FF3EA9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Dentro del </w:t>
      </w:r>
      <w:r w:rsidRPr="006C1D6E">
        <w:rPr>
          <w:rFonts w:ascii="Segoe UI" w:hAnsi="Segoe UI" w:cs="Segoe UI"/>
          <w:color w:val="auto"/>
          <w:sz w:val="24"/>
          <w:szCs w:val="20"/>
        </w:rPr>
        <w:t>administrador de usuarios y grupos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nos iremos al apartado de </w:t>
      </w:r>
      <w:r w:rsidRPr="006C1D6E">
        <w:rPr>
          <w:rFonts w:ascii="Segoe UI" w:hAnsi="Segoe UI" w:cs="Segoe UI"/>
          <w:color w:val="auto"/>
          <w:sz w:val="24"/>
          <w:szCs w:val="20"/>
        </w:rPr>
        <w:t>grupos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le daremos al botón “</w:t>
      </w:r>
      <w:r w:rsidRPr="006C1D6E">
        <w:rPr>
          <w:rFonts w:ascii="Segoe UI" w:hAnsi="Segoe UI" w:cs="Segoe UI"/>
          <w:color w:val="auto"/>
          <w:sz w:val="24"/>
          <w:szCs w:val="20"/>
        </w:rPr>
        <w:t>Add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</w:p>
    <w:p w14:paraId="5CAAE034" w14:textId="7EC61914" w:rsidR="001C2EB3" w:rsidRDefault="00FF3EA9" w:rsidP="00FF3EA9">
      <w:pPr>
        <w:tabs>
          <w:tab w:val="left" w:pos="801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204AE4" wp14:editId="4986169D">
                <wp:simplePos x="0" y="0"/>
                <wp:positionH relativeFrom="column">
                  <wp:posOffset>5416826</wp:posOffset>
                </wp:positionH>
                <wp:positionV relativeFrom="paragraph">
                  <wp:posOffset>1549179</wp:posOffset>
                </wp:positionV>
                <wp:extent cx="349857" cy="230588"/>
                <wp:effectExtent l="0" t="0" r="12700" b="17145"/>
                <wp:wrapNone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7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844C6" id="Rectángulo 255" o:spid="_x0000_s1026" style="position:absolute;margin-left:426.5pt;margin-top:122pt;width:27.55pt;height:18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" filled="f" strokecolor="red" strokeweight="2pt"/>
            </w:pict>
          </mc:Fallback>
        </mc:AlternateContent>
      </w:r>
      <w:r w:rsidRPr="00EF49B6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19680" behindDoc="0" locked="0" layoutInCell="1" allowOverlap="1" wp14:anchorId="0DA206B6" wp14:editId="7946C336">
            <wp:simplePos x="0" y="0"/>
            <wp:positionH relativeFrom="margin">
              <wp:align>center</wp:align>
            </wp:positionH>
            <wp:positionV relativeFrom="paragraph">
              <wp:posOffset>300521</wp:posOffset>
            </wp:positionV>
            <wp:extent cx="5234305" cy="1560830"/>
            <wp:effectExtent l="0" t="0" r="4445" b="1270"/>
            <wp:wrapTopAndBottom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D204F" w14:textId="428D3CE8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3F6671B0" w14:textId="58244BDF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037F892D" w14:textId="4EBE2AAF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70786346" w14:textId="55855D41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785764F2" w14:textId="4BC88C0D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67B1BD8A" w14:textId="65C53336" w:rsidR="00FF3EA9" w:rsidRDefault="00FF3EA9" w:rsidP="00FF3EA9">
      <w:pPr>
        <w:tabs>
          <w:tab w:val="left" w:pos="902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</w:p>
    <w:p w14:paraId="374A6FC0" w14:textId="3DADFA02" w:rsidR="00FF3EA9" w:rsidRDefault="00FF3EA9" w:rsidP="00FF3EA9">
      <w:pPr>
        <w:tabs>
          <w:tab w:val="left" w:pos="902"/>
        </w:tabs>
        <w:rPr>
          <w:rFonts w:ascii="Nirmala UI" w:hAnsi="Nirmala UI" w:cs="Nirmala UI"/>
          <w:sz w:val="24"/>
          <w:szCs w:val="20"/>
        </w:rPr>
      </w:pPr>
    </w:p>
    <w:p w14:paraId="4665739C" w14:textId="77956783" w:rsidR="00FF3EA9" w:rsidRDefault="00055419" w:rsidP="00FF3EA9">
      <w:pPr>
        <w:ind w:left="720"/>
        <w:jc w:val="both"/>
        <w:rPr>
          <w:rFonts w:ascii="Nirmala UI" w:hAnsi="Nirmala UI" w:cs="Nirmala UI"/>
          <w:sz w:val="24"/>
          <w:szCs w:val="20"/>
        </w:rPr>
      </w:pPr>
      <w:r w:rsidRPr="001C2EB3">
        <w:rPr>
          <w:rFonts w:ascii="Nirmala UI" w:hAnsi="Nirmala UI" w:cs="Nirmala UI"/>
          <w:sz w:val="24"/>
          <w:szCs w:val="20"/>
        </w:rPr>
        <w:lastRenderedPageBreak/>
        <w:drawing>
          <wp:anchor distT="0" distB="0" distL="114300" distR="114300" simplePos="0" relativeHeight="251722752" behindDoc="0" locked="0" layoutInCell="1" allowOverlap="1" wp14:anchorId="06BAA6C2" wp14:editId="39B10500">
            <wp:simplePos x="0" y="0"/>
            <wp:positionH relativeFrom="margin">
              <wp:align>center</wp:align>
            </wp:positionH>
            <wp:positionV relativeFrom="paragraph">
              <wp:posOffset>402535</wp:posOffset>
            </wp:positionV>
            <wp:extent cx="3975100" cy="2007870"/>
            <wp:effectExtent l="0" t="0" r="6350" b="0"/>
            <wp:wrapTopAndBottom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Le asignaremos un </w:t>
      </w:r>
      <w:r w:rsidRPr="006C1D6E">
        <w:rPr>
          <w:rFonts w:ascii="Segoe UI" w:hAnsi="Segoe UI" w:cs="Segoe UI"/>
          <w:color w:val="auto"/>
          <w:sz w:val="24"/>
          <w:szCs w:val="20"/>
        </w:rPr>
        <w:t>nombre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cualquiera al grupo y le daremos a “</w:t>
      </w:r>
      <w:r w:rsidRPr="006C1D6E">
        <w:rPr>
          <w:rFonts w:ascii="Segoe UI" w:hAnsi="Segoe UI" w:cs="Segoe UI"/>
          <w:color w:val="auto"/>
          <w:sz w:val="24"/>
          <w:szCs w:val="20"/>
        </w:rPr>
        <w:t>Save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1A380753" w14:textId="6D27DE7A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5D1C6B94" w14:textId="393D0846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4EDA3F41" w14:textId="2D3AC5F7" w:rsidR="00055419" w:rsidRDefault="00055419" w:rsidP="00055419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Volveremos al apartado de </w:t>
      </w:r>
      <w:r w:rsidRPr="006C1D6E">
        <w:rPr>
          <w:rFonts w:ascii="Segoe UI" w:hAnsi="Segoe UI" w:cs="Segoe UI"/>
          <w:color w:val="auto"/>
          <w:sz w:val="24"/>
          <w:szCs w:val="20"/>
        </w:rPr>
        <w:t>grupos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y podremos observar que ya se encuentra el grupo creado. Así que le daremos al </w:t>
      </w:r>
      <w:r w:rsidRPr="006C1D6E">
        <w:rPr>
          <w:rFonts w:ascii="Segoe UI" w:hAnsi="Segoe UI" w:cs="Segoe UI"/>
          <w:color w:val="auto"/>
          <w:sz w:val="24"/>
          <w:szCs w:val="20"/>
        </w:rPr>
        <w:t>lápiz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tiene al lado del nombre para </w:t>
      </w:r>
      <w:r w:rsidRPr="006C1D6E">
        <w:rPr>
          <w:rFonts w:ascii="Segoe UI" w:hAnsi="Segoe UI" w:cs="Segoe UI"/>
          <w:color w:val="auto"/>
          <w:sz w:val="24"/>
          <w:szCs w:val="20"/>
        </w:rPr>
        <w:t>modificar el grupo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16A6896E" w14:textId="7978EF70" w:rsidR="00FF3EA9" w:rsidRPr="00FF3EA9" w:rsidRDefault="00055419" w:rsidP="00FF3EA9">
      <w:pPr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869E5D" wp14:editId="659C6DFD">
                <wp:simplePos x="0" y="0"/>
                <wp:positionH relativeFrom="column">
                  <wp:posOffset>4748917</wp:posOffset>
                </wp:positionH>
                <wp:positionV relativeFrom="paragraph">
                  <wp:posOffset>1002030</wp:posOffset>
                </wp:positionV>
                <wp:extent cx="166977" cy="0"/>
                <wp:effectExtent l="0" t="0" r="0" b="0"/>
                <wp:wrapNone/>
                <wp:docPr id="257" name="Conector rec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97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1057C" id="Conector recto 257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95pt,78.9pt" to="387.1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" strokecolor="red" strokeweight="1pt"/>
            </w:pict>
          </mc:Fallback>
        </mc:AlternateContent>
      </w:r>
      <w:r w:rsidRPr="001C2EB3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23776" behindDoc="0" locked="0" layoutInCell="1" allowOverlap="1" wp14:anchorId="1B48A1A1" wp14:editId="0666255E">
            <wp:simplePos x="0" y="0"/>
            <wp:positionH relativeFrom="margin">
              <wp:align>center</wp:align>
            </wp:positionH>
            <wp:positionV relativeFrom="paragraph">
              <wp:posOffset>302205</wp:posOffset>
            </wp:positionV>
            <wp:extent cx="4796790" cy="748030"/>
            <wp:effectExtent l="0" t="0" r="3810" b="0"/>
            <wp:wrapTopAndBottom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6EE95" w14:textId="1A5006A8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3591BA87" w14:textId="2C874BF0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1DC2B8D2" w14:textId="4305943A" w:rsidR="00055419" w:rsidRDefault="00055419" w:rsidP="00055419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Tendremos un apartado de asignación de privilegios en el que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pulsaremos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el botón “</w:t>
      </w:r>
      <w:r w:rsidRPr="006C1D6E">
        <w:rPr>
          <w:rFonts w:ascii="Segoe UI" w:hAnsi="Segoe UI" w:cs="Segoe UI"/>
          <w:color w:val="auto"/>
          <w:sz w:val="24"/>
          <w:szCs w:val="20"/>
        </w:rPr>
        <w:t>Add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y asignaremos el privilegio de “</w:t>
      </w:r>
      <w:r w:rsidRPr="006C1D6E">
        <w:rPr>
          <w:rFonts w:ascii="Segoe UI" w:hAnsi="Segoe UI" w:cs="Segoe UI"/>
          <w:color w:val="auto"/>
          <w:sz w:val="24"/>
          <w:szCs w:val="20"/>
        </w:rPr>
        <w:t>User – Service: Captive Portal Login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</w:p>
    <w:p w14:paraId="47A66347" w14:textId="4F412BB2" w:rsidR="00FF3EA9" w:rsidRPr="00FF3EA9" w:rsidRDefault="00055419" w:rsidP="00FF3EA9">
      <w:pPr>
        <w:rPr>
          <w:rFonts w:ascii="Nirmala UI" w:hAnsi="Nirmala UI" w:cs="Nirmala UI"/>
          <w:sz w:val="24"/>
          <w:szCs w:val="20"/>
        </w:rPr>
      </w:pPr>
      <w:r w:rsidRPr="00CA422B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25824" behindDoc="0" locked="0" layoutInCell="1" allowOverlap="1" wp14:anchorId="39990FC9" wp14:editId="20D77D52">
            <wp:simplePos x="0" y="0"/>
            <wp:positionH relativeFrom="margin">
              <wp:align>center</wp:align>
            </wp:positionH>
            <wp:positionV relativeFrom="paragraph">
              <wp:posOffset>282906</wp:posOffset>
            </wp:positionV>
            <wp:extent cx="3744595" cy="556895"/>
            <wp:effectExtent l="0" t="0" r="8255" b="0"/>
            <wp:wrapTopAndBottom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FA3C7" w14:textId="3910C490" w:rsidR="001C2EB3" w:rsidRDefault="001C2EB3" w:rsidP="001C2EB3">
      <w:pPr>
        <w:rPr>
          <w:rFonts w:ascii="Nirmala UI" w:hAnsi="Nirmala UI" w:cs="Nirmala UI"/>
          <w:sz w:val="24"/>
          <w:szCs w:val="20"/>
        </w:rPr>
      </w:pPr>
    </w:p>
    <w:p w14:paraId="187A749D" w14:textId="712EBD75" w:rsidR="00625CB1" w:rsidRDefault="00055419" w:rsidP="00625CB1">
      <w:pPr>
        <w:rPr>
          <w:rFonts w:ascii="Nirmala UI" w:hAnsi="Nirmala UI" w:cs="Nirmala UI"/>
          <w:sz w:val="24"/>
          <w:szCs w:val="20"/>
        </w:rPr>
      </w:pPr>
      <w:r w:rsidRPr="00CA422B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26848" behindDoc="0" locked="0" layoutInCell="1" allowOverlap="1" wp14:anchorId="7ED588B2" wp14:editId="7CDACE71">
            <wp:simplePos x="0" y="0"/>
            <wp:positionH relativeFrom="margin">
              <wp:align>center</wp:align>
            </wp:positionH>
            <wp:positionV relativeFrom="paragraph">
              <wp:posOffset>6598</wp:posOffset>
            </wp:positionV>
            <wp:extent cx="2790908" cy="2224048"/>
            <wp:effectExtent l="0" t="0" r="0" b="5080"/>
            <wp:wrapNone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2224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4477C" w14:textId="77777777" w:rsidR="00055419" w:rsidRDefault="00055419" w:rsidP="00625CB1">
      <w:pPr>
        <w:rPr>
          <w:rFonts w:ascii="Nirmala UI" w:hAnsi="Nirmala UI" w:cs="Nirmala UI"/>
          <w:sz w:val="24"/>
          <w:szCs w:val="20"/>
        </w:rPr>
      </w:pPr>
    </w:p>
    <w:p w14:paraId="762A796F" w14:textId="77777777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1EA2708" w14:textId="77777777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F10FC27" w14:textId="77777777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85B1345" w14:textId="77777777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E676948" w14:textId="77777777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6D0366C" w14:textId="77777777" w:rsidR="006C1D6E" w:rsidRDefault="006C1D6E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3FBDF85" w14:textId="77777777" w:rsidR="006C1D6E" w:rsidRDefault="006C1D6E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3CF4BBA" w14:textId="77777777" w:rsidR="006C1D6E" w:rsidRDefault="006C1D6E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D8C2879" w14:textId="70BAA816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Ya tendríamos el </w:t>
      </w:r>
      <w:r w:rsidRPr="006C1D6E">
        <w:rPr>
          <w:rFonts w:ascii="Segoe UI" w:hAnsi="Segoe UI" w:cs="Segoe UI"/>
          <w:color w:val="auto"/>
          <w:sz w:val="24"/>
          <w:szCs w:val="20"/>
        </w:rPr>
        <w:t>grupo creado con los privilegios justos para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Pr="006C1D6E">
        <w:rPr>
          <w:rFonts w:ascii="Segoe UI" w:hAnsi="Segoe UI" w:cs="Segoe UI"/>
          <w:color w:val="auto"/>
          <w:sz w:val="24"/>
          <w:szCs w:val="20"/>
        </w:rPr>
        <w:t>iniciar sesión en el 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75AB1EE0" w14:textId="40CC7076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E0326B8" w14:textId="1A6E3A5B" w:rsidR="00055419" w:rsidRDefault="0005541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Ahora vamos a crear al menos un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usuario para </w:t>
      </w:r>
      <w:r w:rsidR="00776C4C" w:rsidRPr="006C1D6E">
        <w:rPr>
          <w:rFonts w:ascii="Segoe UI" w:hAnsi="Segoe UI" w:cs="Segoe UI"/>
          <w:color w:val="auto"/>
          <w:sz w:val="24"/>
          <w:szCs w:val="20"/>
        </w:rPr>
        <w:t>poder</w:t>
      </w:r>
      <w:r w:rsidR="00776C4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776C4C" w:rsidRPr="006C1D6E">
        <w:rPr>
          <w:rFonts w:ascii="Segoe UI" w:hAnsi="Segoe UI" w:cs="Segoe UI"/>
          <w:color w:val="auto"/>
          <w:sz w:val="24"/>
          <w:szCs w:val="20"/>
        </w:rPr>
        <w:t>iniciar sesión en el portal cautivo</w:t>
      </w:r>
      <w:r w:rsidR="00776C4C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1C17E6B" w14:textId="6407D3C0" w:rsidR="00776C4C" w:rsidRDefault="00776C4C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B536563" w14:textId="2C4C7991" w:rsidR="00181FE9" w:rsidRDefault="00181FE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Para crearlo nos iremos al apartado “</w:t>
      </w:r>
      <w:r w:rsidRPr="006C1D6E">
        <w:rPr>
          <w:rFonts w:ascii="Segoe UI" w:hAnsi="Segoe UI" w:cs="Segoe UI"/>
          <w:color w:val="auto"/>
          <w:sz w:val="24"/>
          <w:szCs w:val="20"/>
        </w:rPr>
        <w:t>Users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 y le daremos al botón “</w:t>
      </w:r>
      <w:r w:rsidRPr="006C1D6E">
        <w:rPr>
          <w:rFonts w:ascii="Segoe UI" w:hAnsi="Segoe UI" w:cs="Segoe UI"/>
          <w:color w:val="auto"/>
          <w:sz w:val="24"/>
          <w:szCs w:val="20"/>
        </w:rPr>
        <w:t>Add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7D9BB666" w14:textId="2CC983B3" w:rsidR="00055419" w:rsidRDefault="00181FE9" w:rsidP="0005541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CE22D3" wp14:editId="3DCC5D87">
                <wp:simplePos x="0" y="0"/>
                <wp:positionH relativeFrom="column">
                  <wp:posOffset>4733014</wp:posOffset>
                </wp:positionH>
                <wp:positionV relativeFrom="paragraph">
                  <wp:posOffset>936542</wp:posOffset>
                </wp:positionV>
                <wp:extent cx="278296" cy="182880"/>
                <wp:effectExtent l="0" t="0" r="26670" b="26670"/>
                <wp:wrapNone/>
                <wp:docPr id="258" name="Rectángu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36D22" id="Rectángulo 258" o:spid="_x0000_s1026" style="position:absolute;margin-left:372.7pt;margin-top:73.75pt;width:21.9pt;height:14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" filled="f" strokecolor="red" strokeweight="2pt"/>
            </w:pict>
          </mc:Fallback>
        </mc:AlternateContent>
      </w:r>
      <w:r w:rsidRPr="00625CB1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27872" behindDoc="0" locked="0" layoutInCell="1" allowOverlap="1" wp14:anchorId="019B31F1" wp14:editId="746E6AF4">
            <wp:simplePos x="0" y="0"/>
            <wp:positionH relativeFrom="column">
              <wp:posOffset>1003769</wp:posOffset>
            </wp:positionH>
            <wp:positionV relativeFrom="paragraph">
              <wp:posOffset>316285</wp:posOffset>
            </wp:positionV>
            <wp:extent cx="4309607" cy="781261"/>
            <wp:effectExtent l="0" t="0" r="0" b="0"/>
            <wp:wrapTopAndBottom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07" cy="78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A01C2" w14:textId="77777777" w:rsidR="002F0370" w:rsidRDefault="002F0370" w:rsidP="002F0370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D8A7337" w14:textId="1DE04DF2" w:rsidR="002F0370" w:rsidRDefault="002F0370" w:rsidP="002F0370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Ahora, simplemente, a la hora de crear el usuario, le asignaremos el </w:t>
      </w:r>
      <w:r w:rsidRPr="006C1D6E">
        <w:rPr>
          <w:rFonts w:ascii="Segoe UI" w:hAnsi="Segoe UI" w:cs="Segoe UI"/>
          <w:color w:val="auto"/>
          <w:sz w:val="24"/>
          <w:szCs w:val="20"/>
        </w:rPr>
        <w:t>nombre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</w:t>
      </w:r>
      <w:r w:rsidRPr="006C1D6E">
        <w:rPr>
          <w:rFonts w:ascii="Segoe UI" w:hAnsi="Segoe UI" w:cs="Segoe UI"/>
          <w:color w:val="auto"/>
          <w:sz w:val="24"/>
          <w:szCs w:val="20"/>
        </w:rPr>
        <w:t>contraseña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…</w:t>
      </w:r>
      <w:r w:rsidR="00C418C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Pero lo más importante, lo meteremos dentro del </w:t>
      </w:r>
      <w:r w:rsidR="00C418C3" w:rsidRPr="006C1D6E">
        <w:rPr>
          <w:rFonts w:ascii="Segoe UI" w:hAnsi="Segoe UI" w:cs="Segoe UI"/>
          <w:color w:val="auto"/>
          <w:sz w:val="24"/>
          <w:szCs w:val="20"/>
        </w:rPr>
        <w:t>grupo</w:t>
      </w:r>
      <w:r w:rsidR="00C418C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hayamos creado anteriormente con </w:t>
      </w:r>
      <w:r w:rsidR="00C418C3" w:rsidRPr="006C1D6E">
        <w:rPr>
          <w:rFonts w:ascii="Segoe UI" w:hAnsi="Segoe UI" w:cs="Segoe UI"/>
          <w:color w:val="auto"/>
          <w:sz w:val="24"/>
          <w:szCs w:val="20"/>
        </w:rPr>
        <w:t>privilegios de inicio en el portal cautivo</w:t>
      </w:r>
      <w:r w:rsidR="00C418C3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0709A125" w14:textId="411B0B11" w:rsidR="00055419" w:rsidRDefault="00C418C3" w:rsidP="00055419">
      <w:pPr>
        <w:ind w:left="720"/>
        <w:jc w:val="both"/>
        <w:rPr>
          <w:rFonts w:ascii="Nirmala UI" w:hAnsi="Nirmala UI" w:cs="Nirmala UI"/>
          <w:sz w:val="24"/>
          <w:szCs w:val="20"/>
        </w:rPr>
      </w:pPr>
      <w:r w:rsidRPr="00D21DAE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29920" behindDoc="0" locked="0" layoutInCell="1" allowOverlap="1" wp14:anchorId="2EE110EC" wp14:editId="5A1EB403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3911600" cy="2318385"/>
            <wp:effectExtent l="0" t="0" r="0" b="5715"/>
            <wp:wrapTopAndBottom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B837C" w14:textId="4DA47D96" w:rsidR="00625CB1" w:rsidRDefault="00625CB1" w:rsidP="00625CB1">
      <w:pPr>
        <w:rPr>
          <w:rFonts w:ascii="Nirmala UI" w:hAnsi="Nirmala UI" w:cs="Nirmala UI"/>
          <w:sz w:val="24"/>
          <w:szCs w:val="20"/>
        </w:rPr>
      </w:pPr>
    </w:p>
    <w:p w14:paraId="489E3422" w14:textId="66ECB99E" w:rsidR="003176B3" w:rsidRDefault="003176B3" w:rsidP="003176B3">
      <w:pPr>
        <w:rPr>
          <w:rFonts w:ascii="Nirmala UI" w:hAnsi="Nirmala UI" w:cs="Nirmala UI"/>
          <w:sz w:val="24"/>
          <w:szCs w:val="20"/>
        </w:rPr>
      </w:pPr>
    </w:p>
    <w:p w14:paraId="2299DD22" w14:textId="7684DA7C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61BEC167" w14:textId="6E0E7E15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3D07DA86" w14:textId="715719EC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358A6B5F" w14:textId="1A45E013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05B1F419" w14:textId="16EE2998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49BE5CC6" w14:textId="26F9E662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5C07F7E5" w14:textId="48145D73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5051D03B" w14:textId="77777777" w:rsidR="006C1D6E" w:rsidRDefault="006C1D6E" w:rsidP="003176B3">
      <w:pPr>
        <w:rPr>
          <w:rFonts w:ascii="Nirmala UI" w:hAnsi="Nirmala UI" w:cs="Nirmala UI"/>
          <w:sz w:val="24"/>
          <w:szCs w:val="20"/>
        </w:rPr>
      </w:pPr>
    </w:p>
    <w:p w14:paraId="676BF19A" w14:textId="33209AB4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48D36928" w14:textId="6CCC6BC5" w:rsidR="00C418C3" w:rsidRPr="006C1D6E" w:rsidRDefault="00C418C3" w:rsidP="00C418C3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8" w:name="_Toc94548521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Creación de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l portal cautivo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  <w:bookmarkEnd w:id="8"/>
    </w:p>
    <w:p w14:paraId="04DBCB9A" w14:textId="69C4F4D0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2E4439D6" w14:textId="63234A7E" w:rsidR="00C418C3" w:rsidRDefault="00C418C3" w:rsidP="00C418C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Cuando ya tengamos el </w:t>
      </w:r>
      <w:r w:rsidRPr="006C1D6E">
        <w:rPr>
          <w:rFonts w:ascii="Segoe UI" w:hAnsi="Segoe UI" w:cs="Segoe UI"/>
          <w:color w:val="auto"/>
          <w:sz w:val="24"/>
          <w:szCs w:val="20"/>
        </w:rPr>
        <w:t>grupo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los </w:t>
      </w:r>
      <w:r w:rsidRPr="006C1D6E">
        <w:rPr>
          <w:rFonts w:ascii="Segoe UI" w:hAnsi="Segoe UI" w:cs="Segoe UI"/>
          <w:color w:val="auto"/>
          <w:sz w:val="24"/>
          <w:szCs w:val="20"/>
        </w:rPr>
        <w:t>usuarios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creados, pasaremos a la acción</w:t>
      </w:r>
      <w:r w:rsidR="00DC783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creando el </w:t>
      </w:r>
      <w:r w:rsidR="00DC7833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DC7833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63C4A7D7" w14:textId="3801440A" w:rsidR="00DC7833" w:rsidRDefault="00DC7833" w:rsidP="00C418C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8C2A1D8" w14:textId="0F3A3C17" w:rsidR="00DC7833" w:rsidRDefault="00DC7833" w:rsidP="00C418C3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crear el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nos iremos a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Services </w:t>
      </w:r>
      <w:r w:rsidRPr="006C1D6E">
        <w:rPr>
          <w:rFonts w:ascii="Segoe UI" w:hAnsi="Segoe UI" w:cs="Segoe UI"/>
          <w:color w:val="auto"/>
          <w:sz w:val="24"/>
          <w:szCs w:val="20"/>
        </w:rPr>
        <w:sym w:font="Wingdings" w:char="F0E0"/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 Captive Portal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52651FE7" w14:textId="5EDD140B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046852FA" w14:textId="5BEDA242" w:rsidR="00C418C3" w:rsidRDefault="00DC7833" w:rsidP="003176B3">
      <w:pPr>
        <w:rPr>
          <w:rFonts w:ascii="Nirmala UI" w:hAnsi="Nirmala UI" w:cs="Nirmala UI"/>
          <w:sz w:val="24"/>
          <w:szCs w:val="20"/>
        </w:rPr>
      </w:pPr>
      <w:r w:rsidRPr="003176B3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30944" behindDoc="0" locked="0" layoutInCell="1" allowOverlap="1" wp14:anchorId="5DA44575" wp14:editId="754B453F">
            <wp:simplePos x="0" y="0"/>
            <wp:positionH relativeFrom="margin">
              <wp:align>center</wp:align>
            </wp:positionH>
            <wp:positionV relativeFrom="paragraph">
              <wp:posOffset>59083</wp:posOffset>
            </wp:positionV>
            <wp:extent cx="3643630" cy="1229995"/>
            <wp:effectExtent l="0" t="0" r="0" b="8255"/>
            <wp:wrapSquare wrapText="bothSides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CA88B" w14:textId="7FCB703F" w:rsidR="00C418C3" w:rsidRDefault="00C418C3" w:rsidP="003176B3">
      <w:pPr>
        <w:rPr>
          <w:rFonts w:ascii="Nirmala UI" w:hAnsi="Nirmala UI" w:cs="Nirmala UI"/>
          <w:sz w:val="24"/>
          <w:szCs w:val="20"/>
        </w:rPr>
      </w:pPr>
    </w:p>
    <w:p w14:paraId="44453214" w14:textId="6C3D08FE" w:rsidR="003176B3" w:rsidRDefault="00DC7833" w:rsidP="003176B3">
      <w:pPr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8EDB40" wp14:editId="4740D002">
                <wp:simplePos x="0" y="0"/>
                <wp:positionH relativeFrom="column">
                  <wp:posOffset>4088958</wp:posOffset>
                </wp:positionH>
                <wp:positionV relativeFrom="paragraph">
                  <wp:posOffset>78326</wp:posOffset>
                </wp:positionV>
                <wp:extent cx="596348" cy="0"/>
                <wp:effectExtent l="0" t="0" r="0" b="0"/>
                <wp:wrapNone/>
                <wp:docPr id="259" name="Conector rec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4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9F6C3" id="Conector recto 259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95pt,6.15pt" to="368.9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" strokecolor="red" strokeweight="1pt"/>
            </w:pict>
          </mc:Fallback>
        </mc:AlternateContent>
      </w:r>
    </w:p>
    <w:p w14:paraId="2ADB59FE" w14:textId="50AAA794" w:rsidR="005E57BE" w:rsidRDefault="005E57BE" w:rsidP="005E57BE">
      <w:pPr>
        <w:rPr>
          <w:rFonts w:ascii="Nirmala UI" w:hAnsi="Nirmala UI" w:cs="Nirmala UI"/>
          <w:sz w:val="24"/>
          <w:szCs w:val="20"/>
        </w:rPr>
      </w:pPr>
    </w:p>
    <w:p w14:paraId="3DEBAD83" w14:textId="156C3EC7" w:rsidR="00DC7833" w:rsidRDefault="00DC7833" w:rsidP="005E57BE">
      <w:pPr>
        <w:rPr>
          <w:rFonts w:ascii="Nirmala UI" w:hAnsi="Nirmala UI" w:cs="Nirmala UI"/>
          <w:sz w:val="24"/>
          <w:szCs w:val="20"/>
        </w:rPr>
      </w:pPr>
    </w:p>
    <w:p w14:paraId="74B11701" w14:textId="48CC82D7" w:rsidR="00DC7833" w:rsidRDefault="00DC7833" w:rsidP="005E57BE">
      <w:pPr>
        <w:rPr>
          <w:rFonts w:ascii="Nirmala UI" w:hAnsi="Nirmala UI" w:cs="Nirmala UI"/>
          <w:sz w:val="24"/>
          <w:szCs w:val="20"/>
        </w:rPr>
      </w:pPr>
    </w:p>
    <w:p w14:paraId="68C44726" w14:textId="4CEA5CDD" w:rsidR="00DC7833" w:rsidRDefault="00DC7833" w:rsidP="005E57BE">
      <w:pPr>
        <w:rPr>
          <w:rFonts w:ascii="Nirmala UI" w:hAnsi="Nirmala UI" w:cs="Nirmala UI"/>
          <w:sz w:val="24"/>
          <w:szCs w:val="20"/>
        </w:rPr>
      </w:pPr>
    </w:p>
    <w:p w14:paraId="60F78834" w14:textId="01EA8F78" w:rsidR="00DC7833" w:rsidRDefault="004A0C1F" w:rsidP="00DC783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Dentro del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panel de </w:t>
      </w:r>
      <w:r w:rsidR="00CA1A85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CA1A85">
        <w:rPr>
          <w:rFonts w:ascii="Segoe UI" w:hAnsi="Segoe UI" w:cs="Segoe UI"/>
          <w:b w:val="0"/>
          <w:bCs/>
          <w:color w:val="auto"/>
          <w:sz w:val="24"/>
          <w:szCs w:val="20"/>
        </w:rPr>
        <w:t>, vamos a pulsar el botón “</w:t>
      </w:r>
      <w:r w:rsidR="00CA1A85" w:rsidRPr="006C1D6E">
        <w:rPr>
          <w:rFonts w:ascii="Segoe UI" w:hAnsi="Segoe UI" w:cs="Segoe UI"/>
          <w:color w:val="auto"/>
          <w:sz w:val="24"/>
          <w:szCs w:val="20"/>
        </w:rPr>
        <w:t>Add</w:t>
      </w:r>
      <w:r w:rsidR="00CA1A85">
        <w:rPr>
          <w:rFonts w:ascii="Segoe UI" w:hAnsi="Segoe UI" w:cs="Segoe UI"/>
          <w:b w:val="0"/>
          <w:bCs/>
          <w:color w:val="auto"/>
          <w:sz w:val="24"/>
          <w:szCs w:val="20"/>
        </w:rPr>
        <w:t>” para crearlo:</w:t>
      </w:r>
    </w:p>
    <w:p w14:paraId="55F95EE1" w14:textId="6695E526" w:rsidR="00DC7833" w:rsidRDefault="00CA1A85" w:rsidP="005E57BE">
      <w:pPr>
        <w:rPr>
          <w:rFonts w:ascii="Nirmala UI" w:hAnsi="Nirmala UI" w:cs="Nirmala UI"/>
          <w:sz w:val="24"/>
          <w:szCs w:val="20"/>
        </w:rPr>
      </w:pPr>
      <w:r w:rsidRPr="005E57BE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32992" behindDoc="0" locked="0" layoutInCell="1" allowOverlap="1" wp14:anchorId="4807FFAD" wp14:editId="1F84C39D">
            <wp:simplePos x="0" y="0"/>
            <wp:positionH relativeFrom="margin">
              <wp:align>center</wp:align>
            </wp:positionH>
            <wp:positionV relativeFrom="paragraph">
              <wp:posOffset>308969</wp:posOffset>
            </wp:positionV>
            <wp:extent cx="4006850" cy="784225"/>
            <wp:effectExtent l="0" t="0" r="0" b="0"/>
            <wp:wrapTopAndBottom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0EA43" w14:textId="77777777" w:rsidR="00CA1A85" w:rsidRDefault="00CA1A85" w:rsidP="00CA1A8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C01F342" w14:textId="5B216B5E" w:rsidR="00CA1A85" w:rsidRDefault="00CA1A85" w:rsidP="00CA1A8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pedirá asignarle un </w:t>
      </w:r>
      <w:r w:rsidRPr="006C1D6E">
        <w:rPr>
          <w:rFonts w:ascii="Segoe UI" w:hAnsi="Segoe UI" w:cs="Segoe UI"/>
          <w:color w:val="auto"/>
          <w:sz w:val="24"/>
          <w:szCs w:val="20"/>
        </w:rPr>
        <w:t>nombre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una </w:t>
      </w:r>
      <w:r w:rsidRPr="006C1D6E">
        <w:rPr>
          <w:rFonts w:ascii="Segoe UI" w:hAnsi="Segoe UI" w:cs="Segoe UI"/>
          <w:color w:val="auto"/>
          <w:sz w:val="24"/>
          <w:szCs w:val="20"/>
        </w:rPr>
        <w:t>descripción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 manera voluntaria:</w:t>
      </w:r>
    </w:p>
    <w:p w14:paraId="222ED5A8" w14:textId="7B4C8167" w:rsidR="00DC7833" w:rsidRDefault="00CA1A85" w:rsidP="005E57BE">
      <w:pPr>
        <w:rPr>
          <w:rFonts w:ascii="Nirmala UI" w:hAnsi="Nirmala UI" w:cs="Nirmala UI"/>
          <w:sz w:val="24"/>
          <w:szCs w:val="20"/>
        </w:rPr>
      </w:pPr>
      <w:r w:rsidRPr="001E682B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34016" behindDoc="0" locked="0" layoutInCell="1" allowOverlap="1" wp14:anchorId="1A613054" wp14:editId="4AC2B13B">
            <wp:simplePos x="0" y="0"/>
            <wp:positionH relativeFrom="margin">
              <wp:posOffset>1313815</wp:posOffset>
            </wp:positionH>
            <wp:positionV relativeFrom="paragraph">
              <wp:posOffset>372110</wp:posOffset>
            </wp:positionV>
            <wp:extent cx="3889375" cy="779145"/>
            <wp:effectExtent l="0" t="0" r="0" b="1905"/>
            <wp:wrapTopAndBottom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63ABC" w14:textId="379F6499" w:rsidR="005E57BE" w:rsidRDefault="005E57BE" w:rsidP="005E57BE">
      <w:pPr>
        <w:rPr>
          <w:rFonts w:ascii="Nirmala UI" w:hAnsi="Nirmala UI" w:cs="Nirmala UI"/>
          <w:sz w:val="24"/>
          <w:szCs w:val="20"/>
        </w:rPr>
      </w:pPr>
    </w:p>
    <w:p w14:paraId="1F1EE544" w14:textId="2A1609AA" w:rsidR="001E682B" w:rsidRDefault="001E682B" w:rsidP="001E682B">
      <w:pPr>
        <w:rPr>
          <w:rFonts w:ascii="Nirmala UI" w:hAnsi="Nirmala UI" w:cs="Nirmala UI"/>
          <w:sz w:val="24"/>
          <w:szCs w:val="20"/>
        </w:rPr>
      </w:pPr>
    </w:p>
    <w:p w14:paraId="2A7D8172" w14:textId="10BF7D97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1D41D490" w14:textId="01844F77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4BE92FB8" w14:textId="4BD8751E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4A11EBF2" w14:textId="2C9579E8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7D728EB2" w14:textId="2ED94591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604E8BBD" w14:textId="4053B71D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66A4AB20" w14:textId="5645D16D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4F802487" w14:textId="02063865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43AE3D01" w14:textId="0E671FB1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253788FE" w14:textId="5E8F3AE2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329E5F4F" w14:textId="6872FF66" w:rsidR="00CA1A85" w:rsidRDefault="00CA1A85" w:rsidP="00CA1A8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>Una vez creado, clicaremos en la casilla “</w:t>
      </w:r>
      <w:r w:rsidRPr="006C1D6E">
        <w:rPr>
          <w:rFonts w:ascii="Segoe UI" w:hAnsi="Segoe UI" w:cs="Segoe UI"/>
          <w:color w:val="auto"/>
          <w:sz w:val="24"/>
          <w:szCs w:val="20"/>
        </w:rPr>
        <w:t>Enable Captive Portal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 para poder comenzar su </w:t>
      </w:r>
      <w:r w:rsidRPr="006C1D6E">
        <w:rPr>
          <w:rFonts w:ascii="Segoe UI" w:hAnsi="Segoe UI" w:cs="Segoe UI"/>
          <w:color w:val="auto"/>
          <w:sz w:val="24"/>
          <w:szCs w:val="20"/>
        </w:rPr>
        <w:t>configuración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también para </w:t>
      </w:r>
      <w:r w:rsidRPr="006C1D6E">
        <w:rPr>
          <w:rFonts w:ascii="Segoe UI" w:hAnsi="Segoe UI" w:cs="Segoe UI"/>
          <w:color w:val="auto"/>
          <w:sz w:val="24"/>
          <w:szCs w:val="20"/>
        </w:rPr>
        <w:t>iniciarlo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EBCDC86" w14:textId="4E64CCCE" w:rsidR="00CA1A85" w:rsidRDefault="00CA1A85" w:rsidP="00CA1A8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09A9ABE" w14:textId="77777777" w:rsidR="00EC4943" w:rsidRDefault="00EC4943" w:rsidP="00CA1A85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05CA853" w14:textId="405A2A3D" w:rsidR="00EC4943" w:rsidRDefault="00EC4943" w:rsidP="00CA1A8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AB47A6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35040" behindDoc="0" locked="0" layoutInCell="1" allowOverlap="1" wp14:anchorId="4A1EFF86" wp14:editId="4C8919ED">
            <wp:simplePos x="0" y="0"/>
            <wp:positionH relativeFrom="margin">
              <wp:posOffset>3473450</wp:posOffset>
            </wp:positionH>
            <wp:positionV relativeFrom="paragraph">
              <wp:posOffset>66758</wp:posOffset>
            </wp:positionV>
            <wp:extent cx="2872740" cy="1899920"/>
            <wp:effectExtent l="0" t="0" r="3810" b="5080"/>
            <wp:wrapSquare wrapText="bothSides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70"/>
                    <a:stretch/>
                  </pic:blipFill>
                  <pic:spPr bwMode="auto">
                    <a:xfrm>
                      <a:off x="0" y="0"/>
                      <a:ext cx="2872740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A8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 primero que debemos hacer es seleccionar la </w:t>
      </w:r>
      <w:r w:rsidR="00CA1A85" w:rsidRPr="006C1D6E">
        <w:rPr>
          <w:rFonts w:ascii="Segoe UI" w:hAnsi="Segoe UI" w:cs="Segoe UI"/>
          <w:color w:val="auto"/>
          <w:sz w:val="24"/>
          <w:szCs w:val="20"/>
        </w:rPr>
        <w:t>interfaz de red</w:t>
      </w:r>
      <w:r w:rsidR="00CA1A8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por la que queremos que funcione el </w:t>
      </w:r>
      <w:r w:rsidR="00CA1A85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CA1A8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En nuestro caso vamos a configurar la </w:t>
      </w:r>
      <w:r w:rsidR="00CA1A85" w:rsidRPr="006C1D6E">
        <w:rPr>
          <w:rFonts w:ascii="Segoe UI" w:hAnsi="Segoe UI" w:cs="Segoe UI"/>
          <w:color w:val="auto"/>
          <w:sz w:val="24"/>
          <w:szCs w:val="20"/>
        </w:rPr>
        <w:t>LAN</w:t>
      </w:r>
      <w:r w:rsidR="00CA1A8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esta es la que se </w:t>
      </w:r>
      <w:r w:rsidR="00CA1A85" w:rsidRPr="006C1D6E">
        <w:rPr>
          <w:rFonts w:ascii="Segoe UI" w:hAnsi="Segoe UI" w:cs="Segoe UI"/>
          <w:color w:val="auto"/>
          <w:sz w:val="24"/>
          <w:szCs w:val="20"/>
        </w:rPr>
        <w:t>comunicará con el resto de equipos de la red</w:t>
      </w:r>
      <w:r w:rsidR="00CA1A8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4712933B" w14:textId="5C7A4F72" w:rsidR="00EC4943" w:rsidRDefault="00EC4943" w:rsidP="00CA1A8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Podemos establecer un </w:t>
      </w:r>
      <w:r w:rsidRPr="006C1D6E">
        <w:rPr>
          <w:rFonts w:ascii="Segoe UI" w:hAnsi="Segoe UI" w:cs="Segoe UI"/>
          <w:color w:val="auto"/>
          <w:sz w:val="24"/>
          <w:szCs w:val="20"/>
        </w:rPr>
        <w:t>número máximo de conexiones a la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</w:t>
      </w:r>
      <w:r w:rsidRPr="006C1D6E">
        <w:rPr>
          <w:rFonts w:ascii="Segoe UI" w:hAnsi="Segoe UI" w:cs="Segoe UI"/>
          <w:color w:val="auto"/>
          <w:sz w:val="24"/>
          <w:szCs w:val="20"/>
        </w:rPr>
        <w:t>tiempo máximo de conexión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o incluso de </w:t>
      </w:r>
      <w:r w:rsidRPr="006C1D6E">
        <w:rPr>
          <w:rFonts w:ascii="Segoe UI" w:hAnsi="Segoe UI" w:cs="Segoe UI"/>
          <w:color w:val="auto"/>
          <w:sz w:val="24"/>
          <w:szCs w:val="20"/>
        </w:rPr>
        <w:t>inactividad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7D2DC4D" w14:textId="5E134B3D" w:rsidR="00CA1A85" w:rsidRDefault="00CA1A85" w:rsidP="001E682B">
      <w:pPr>
        <w:rPr>
          <w:rFonts w:ascii="Nirmala UI" w:hAnsi="Nirmala UI" w:cs="Nirmala UI"/>
          <w:sz w:val="24"/>
          <w:szCs w:val="20"/>
        </w:rPr>
      </w:pPr>
    </w:p>
    <w:p w14:paraId="7D73BFDE" w14:textId="4B227B48" w:rsidR="00EC4943" w:rsidRDefault="00AD0D05" w:rsidP="00EC494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AB47A6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36064" behindDoc="0" locked="0" layoutInCell="1" allowOverlap="1" wp14:anchorId="5B52438B" wp14:editId="437592D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77820" cy="1981200"/>
            <wp:effectExtent l="0" t="0" r="0" b="0"/>
            <wp:wrapSquare wrapText="bothSides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03"/>
                    <a:stretch/>
                  </pic:blipFill>
                  <pic:spPr bwMode="auto">
                    <a:xfrm>
                      <a:off x="0" y="0"/>
                      <a:ext cx="287782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943">
        <w:rPr>
          <w:rFonts w:ascii="Segoe UI" w:hAnsi="Segoe UI" w:cs="Segoe UI"/>
          <w:b w:val="0"/>
          <w:bCs/>
          <w:color w:val="auto"/>
          <w:sz w:val="24"/>
          <w:szCs w:val="20"/>
        </w:rPr>
        <w:t>Si queremos, podemos marcar la casilla “</w:t>
      </w:r>
      <w:r w:rsidR="00EC4943" w:rsidRPr="006C1D6E">
        <w:rPr>
          <w:rFonts w:ascii="Segoe UI" w:hAnsi="Segoe UI" w:cs="Segoe UI"/>
          <w:color w:val="auto"/>
          <w:sz w:val="24"/>
          <w:szCs w:val="20"/>
        </w:rPr>
        <w:t>Enable logout pop</w:t>
      </w:r>
      <w:r w:rsidR="005F3B15" w:rsidRPr="006C1D6E">
        <w:rPr>
          <w:rFonts w:ascii="Segoe UI" w:hAnsi="Segoe UI" w:cs="Segoe UI"/>
          <w:color w:val="auto"/>
          <w:sz w:val="24"/>
          <w:szCs w:val="20"/>
        </w:rPr>
        <w:t>up window</w:t>
      </w:r>
      <w:r w:rsidR="00EC4943"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 w:rsidR="005F3B1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que cada vez que un cliente se conecte a la red, aparezca una </w:t>
      </w:r>
      <w:r w:rsidR="005F3B15" w:rsidRPr="006C1D6E">
        <w:rPr>
          <w:rFonts w:ascii="Segoe UI" w:hAnsi="Segoe UI" w:cs="Segoe UI"/>
          <w:color w:val="auto"/>
          <w:sz w:val="24"/>
          <w:szCs w:val="20"/>
        </w:rPr>
        <w:t>ventana emergente de inicio de sesión</w:t>
      </w:r>
      <w:r w:rsidR="005F3B1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0941F3F" w14:textId="2E98A549" w:rsidR="00307F40" w:rsidRDefault="00307F40" w:rsidP="00EC494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También marcaremos la casilla de </w:t>
      </w:r>
      <w:r w:rsidRPr="006C1D6E">
        <w:rPr>
          <w:rFonts w:ascii="Segoe UI" w:hAnsi="Segoe UI" w:cs="Segoe UI"/>
          <w:color w:val="auto"/>
          <w:sz w:val="24"/>
          <w:szCs w:val="20"/>
        </w:rPr>
        <w:t>filtrado por MAC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ya que no vamos a permitir únicamente la entrada a la red </w:t>
      </w:r>
      <w:r w:rsidR="00AD0D05">
        <w:rPr>
          <w:rFonts w:ascii="Segoe UI" w:hAnsi="Segoe UI" w:cs="Segoe UI"/>
          <w:b w:val="0"/>
          <w:bCs/>
          <w:color w:val="auto"/>
          <w:sz w:val="24"/>
          <w:szCs w:val="20"/>
        </w:rPr>
        <w:t>a tarjetas de red específicas.</w:t>
      </w:r>
    </w:p>
    <w:p w14:paraId="253A3E46" w14:textId="5D016B20" w:rsidR="00EC4943" w:rsidRDefault="00EC4943" w:rsidP="001E682B">
      <w:pPr>
        <w:rPr>
          <w:rFonts w:ascii="Nirmala UI" w:hAnsi="Nirmala UI" w:cs="Nirmala UI"/>
          <w:sz w:val="24"/>
          <w:szCs w:val="20"/>
        </w:rPr>
      </w:pPr>
    </w:p>
    <w:p w14:paraId="4CD0E124" w14:textId="77777777" w:rsidR="00AD0D05" w:rsidRDefault="00AD0D05" w:rsidP="00AD0D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último, especificaremos </w:t>
      </w:r>
      <w:r w:rsidR="003E265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que la autenticación sea por </w:t>
      </w:r>
      <w:r w:rsidR="003E265B" w:rsidRPr="006C1D6E">
        <w:rPr>
          <w:rFonts w:ascii="Segoe UI" w:hAnsi="Segoe UI" w:cs="Segoe UI"/>
          <w:color w:val="auto"/>
          <w:sz w:val="24"/>
          <w:szCs w:val="20"/>
        </w:rPr>
        <w:t>usuarios locales con privilegios de inicio de sesión</w:t>
      </w:r>
      <w:r w:rsidR="003E265B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65447A03" w14:textId="79E5BA56" w:rsidR="00EC4943" w:rsidRDefault="003E265B" w:rsidP="001E682B">
      <w:pPr>
        <w:rPr>
          <w:rFonts w:ascii="Nirmala UI" w:hAnsi="Nirmala UI" w:cs="Nirmala UI"/>
          <w:sz w:val="24"/>
          <w:szCs w:val="20"/>
        </w:rPr>
      </w:pPr>
      <w:r w:rsidRPr="00995A74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37088" behindDoc="0" locked="0" layoutInCell="1" allowOverlap="1" wp14:anchorId="4A3C44AB" wp14:editId="7D2A7897">
            <wp:simplePos x="0" y="0"/>
            <wp:positionH relativeFrom="margin">
              <wp:align>center</wp:align>
            </wp:positionH>
            <wp:positionV relativeFrom="paragraph">
              <wp:posOffset>201709</wp:posOffset>
            </wp:positionV>
            <wp:extent cx="4677410" cy="568960"/>
            <wp:effectExtent l="0" t="0" r="8890" b="2540"/>
            <wp:wrapTopAndBottom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855EA" w14:textId="762F992F" w:rsidR="003E265B" w:rsidRDefault="003E265B" w:rsidP="003E265B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Una vez tengamos la configuración anterior, le daremos al botón “</w:t>
      </w:r>
      <w:r w:rsidRPr="006C1D6E">
        <w:rPr>
          <w:rFonts w:ascii="Segoe UI" w:hAnsi="Segoe UI" w:cs="Segoe UI"/>
          <w:color w:val="auto"/>
          <w:sz w:val="24"/>
          <w:szCs w:val="20"/>
        </w:rPr>
        <w:t>Save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 para que se </w:t>
      </w:r>
      <w:r w:rsidRPr="006C1D6E">
        <w:rPr>
          <w:rFonts w:ascii="Segoe UI" w:hAnsi="Segoe UI" w:cs="Segoe UI"/>
          <w:color w:val="auto"/>
          <w:sz w:val="24"/>
          <w:szCs w:val="20"/>
        </w:rPr>
        <w:t>guarde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toda la </w:t>
      </w:r>
      <w:r w:rsidR="00E43B6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configuración anterior y se </w:t>
      </w:r>
      <w:r w:rsidR="00E43B6B" w:rsidRPr="006C1D6E">
        <w:rPr>
          <w:rFonts w:ascii="Segoe UI" w:hAnsi="Segoe UI" w:cs="Segoe UI"/>
          <w:color w:val="auto"/>
          <w:sz w:val="24"/>
          <w:szCs w:val="20"/>
        </w:rPr>
        <w:t>active el portal cautivo</w:t>
      </w:r>
      <w:r w:rsidR="00E43B6B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41968FA" w14:textId="1B14903F" w:rsidR="00EC4943" w:rsidRDefault="00EC4943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7EEE7136" w14:textId="1C7A2AE4" w:rsidR="00E43B6B" w:rsidRDefault="00E43B6B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15CC337D" w14:textId="55E000E6" w:rsidR="00E43B6B" w:rsidRDefault="00E43B6B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0D8F6421" w14:textId="51010108" w:rsidR="00E43B6B" w:rsidRDefault="00E43B6B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2E916ED7" w14:textId="1C560D44" w:rsidR="00E43B6B" w:rsidRDefault="00E43B6B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2C47B768" w14:textId="5653D21E" w:rsidR="00E43B6B" w:rsidRDefault="00E43B6B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68B0B1B9" w14:textId="5D9EE477" w:rsidR="00E43B6B" w:rsidRDefault="00E43B6B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39B67B77" w14:textId="4D403D5C" w:rsidR="00E43B6B" w:rsidRDefault="009A5AE1" w:rsidP="00E43B6B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5281E">
        <w:rPr>
          <w:rFonts w:ascii="Nirmala UI" w:hAnsi="Nirmala UI" w:cs="Nirmala UI"/>
          <w:sz w:val="24"/>
          <w:szCs w:val="20"/>
        </w:rPr>
        <w:lastRenderedPageBreak/>
        <w:drawing>
          <wp:anchor distT="0" distB="0" distL="114300" distR="114300" simplePos="0" relativeHeight="251738112" behindDoc="0" locked="0" layoutInCell="1" allowOverlap="1" wp14:anchorId="44C5AF9C" wp14:editId="7A8C0930">
            <wp:simplePos x="0" y="0"/>
            <wp:positionH relativeFrom="margin">
              <wp:posOffset>721556</wp:posOffset>
            </wp:positionH>
            <wp:positionV relativeFrom="paragraph">
              <wp:posOffset>784198</wp:posOffset>
            </wp:positionV>
            <wp:extent cx="4932404" cy="514673"/>
            <wp:effectExtent l="0" t="0" r="1905" b="0"/>
            <wp:wrapTopAndBottom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404" cy="514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B6B">
        <w:rPr>
          <w:rFonts w:ascii="Segoe UI" w:hAnsi="Segoe UI" w:cs="Segoe UI"/>
          <w:b w:val="0"/>
          <w:bCs/>
          <w:color w:val="auto"/>
          <w:sz w:val="24"/>
          <w:szCs w:val="20"/>
        </w:rPr>
        <w:t>Finalmente, justo en cuanto le demos al botón “</w:t>
      </w:r>
      <w:r w:rsidR="00E43B6B" w:rsidRPr="006C1D6E">
        <w:rPr>
          <w:rFonts w:ascii="Segoe UI" w:hAnsi="Segoe UI" w:cs="Segoe UI"/>
          <w:color w:val="auto"/>
          <w:sz w:val="24"/>
          <w:szCs w:val="20"/>
        </w:rPr>
        <w:t>Save</w:t>
      </w:r>
      <w:r w:rsidR="00E43B6B">
        <w:rPr>
          <w:rFonts w:ascii="Segoe UI" w:hAnsi="Segoe UI" w:cs="Segoe UI"/>
          <w:b w:val="0"/>
          <w:bCs/>
          <w:color w:val="auto"/>
          <w:sz w:val="24"/>
          <w:szCs w:val="20"/>
        </w:rPr>
        <w:t>”, en el mismo navegador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nos debería salir un mensaje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sobre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debemos de </w:t>
      </w:r>
      <w:r w:rsidRPr="006C1D6E">
        <w:rPr>
          <w:rFonts w:ascii="Segoe UI" w:hAnsi="Segoe UI" w:cs="Segoe UI"/>
          <w:color w:val="auto"/>
          <w:sz w:val="24"/>
          <w:szCs w:val="20"/>
        </w:rPr>
        <w:t>iniciar sesión para tener acceso a la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33AF9667" w14:textId="7DB995B9" w:rsidR="00E43B6B" w:rsidRDefault="00E43B6B" w:rsidP="00E43B6B">
      <w:pPr>
        <w:ind w:firstLine="720"/>
        <w:rPr>
          <w:rFonts w:ascii="Nirmala UI" w:hAnsi="Nirmala UI" w:cs="Nirmala UI"/>
          <w:sz w:val="24"/>
          <w:szCs w:val="20"/>
        </w:rPr>
      </w:pPr>
    </w:p>
    <w:p w14:paraId="2FB073BC" w14:textId="77777777" w:rsidR="001F12BB" w:rsidRDefault="001F12BB" w:rsidP="009A5AE1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20639928" w14:textId="578BF7DB" w:rsidR="009A5AE1" w:rsidRDefault="00C23BF9" w:rsidP="009A5AE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DF59CE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39136" behindDoc="0" locked="0" layoutInCell="1" allowOverlap="1" wp14:anchorId="3A003AE3" wp14:editId="2F8C0070">
            <wp:simplePos x="0" y="0"/>
            <wp:positionH relativeFrom="margin">
              <wp:align>right</wp:align>
            </wp:positionH>
            <wp:positionV relativeFrom="paragraph">
              <wp:posOffset>55742</wp:posOffset>
            </wp:positionV>
            <wp:extent cx="2926080" cy="2099310"/>
            <wp:effectExtent l="0" t="0" r="7620" b="0"/>
            <wp:wrapSquare wrapText="bothSides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3"/>
                    <a:stretch/>
                  </pic:blipFill>
                  <pic:spPr bwMode="auto">
                    <a:xfrm>
                      <a:off x="0" y="0"/>
                      <a:ext cx="2926080" cy="209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AE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Le daremos a </w:t>
      </w:r>
      <w:r w:rsidR="009A5AE1" w:rsidRPr="006C1D6E">
        <w:rPr>
          <w:rFonts w:ascii="Segoe UI" w:hAnsi="Segoe UI" w:cs="Segoe UI"/>
          <w:color w:val="auto"/>
          <w:sz w:val="24"/>
          <w:szCs w:val="20"/>
        </w:rPr>
        <w:t>iniciar sesión</w:t>
      </w:r>
      <w:r w:rsidR="009A5AE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se nos abrirá el </w:t>
      </w:r>
      <w:r w:rsidR="009A5AE1" w:rsidRPr="006C1D6E">
        <w:rPr>
          <w:rFonts w:ascii="Segoe UI" w:hAnsi="Segoe UI" w:cs="Segoe UI"/>
          <w:color w:val="auto"/>
          <w:sz w:val="24"/>
          <w:szCs w:val="20"/>
        </w:rPr>
        <w:t>portal cautivo por defecto de pfsense</w:t>
      </w:r>
      <w:r w:rsidR="009A5AE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</w:t>
      </w:r>
      <w:r w:rsidR="001C562A">
        <w:rPr>
          <w:rFonts w:ascii="Segoe UI" w:hAnsi="Segoe UI" w:cs="Segoe UI"/>
          <w:b w:val="0"/>
          <w:bCs/>
          <w:color w:val="auto"/>
          <w:sz w:val="24"/>
          <w:szCs w:val="20"/>
        </w:rPr>
        <w:t>iniciar</w:t>
      </w:r>
      <w:r w:rsidR="009A5AE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sesión</w:t>
      </w:r>
      <w:r w:rsidR="002C6E0B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63D3A8E3" w14:textId="701D6F56" w:rsidR="002C6E0B" w:rsidRDefault="002C6E0B" w:rsidP="009A5AE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CD409CC" w14:textId="34F384CF" w:rsidR="002C6E0B" w:rsidRDefault="002C6E0B" w:rsidP="009A5AE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Introduciremos el </w:t>
      </w:r>
      <w:r w:rsidRPr="006C1D6E">
        <w:rPr>
          <w:rFonts w:ascii="Segoe UI" w:hAnsi="Segoe UI" w:cs="Segoe UI"/>
          <w:color w:val="auto"/>
          <w:sz w:val="24"/>
          <w:szCs w:val="20"/>
        </w:rPr>
        <w:t>nombre de usuario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</w:t>
      </w:r>
      <w:r w:rsidRPr="006C1D6E">
        <w:rPr>
          <w:rFonts w:ascii="Segoe UI" w:hAnsi="Segoe UI" w:cs="Segoe UI"/>
          <w:color w:val="auto"/>
          <w:sz w:val="24"/>
          <w:szCs w:val="20"/>
        </w:rPr>
        <w:t>contraseña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del usuario anteriormente creado y le daremos a continuar</w:t>
      </w:r>
      <w:r w:rsidR="003868A2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76C4BC6" w14:textId="3FC14120" w:rsidR="003868A2" w:rsidRDefault="003868A2" w:rsidP="009A5AE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Posteriormente volveremos a tener </w:t>
      </w:r>
      <w:r w:rsidRPr="006C1D6E">
        <w:rPr>
          <w:rFonts w:ascii="Segoe UI" w:hAnsi="Segoe UI" w:cs="Segoe UI"/>
          <w:color w:val="auto"/>
          <w:sz w:val="24"/>
          <w:szCs w:val="20"/>
        </w:rPr>
        <w:t>conexión a internet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2D6B7AC" w14:textId="28F99617" w:rsidR="00AD0D05" w:rsidRDefault="00AD0D05" w:rsidP="00AB47A6">
      <w:pPr>
        <w:rPr>
          <w:rFonts w:ascii="Nirmala UI" w:hAnsi="Nirmala UI" w:cs="Nirmala UI"/>
          <w:sz w:val="24"/>
          <w:szCs w:val="20"/>
        </w:rPr>
      </w:pPr>
    </w:p>
    <w:p w14:paraId="09FFBC30" w14:textId="77777777" w:rsidR="006C1D6E" w:rsidRDefault="006C1D6E" w:rsidP="00AB47A6">
      <w:pPr>
        <w:rPr>
          <w:rFonts w:ascii="Nirmala UI" w:hAnsi="Nirmala UI" w:cs="Nirmala UI"/>
          <w:sz w:val="24"/>
          <w:szCs w:val="20"/>
        </w:rPr>
      </w:pPr>
    </w:p>
    <w:p w14:paraId="6D7B5349" w14:textId="4FCFDE94" w:rsidR="001F12BB" w:rsidRDefault="00206666" w:rsidP="001F12BB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DA314C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40160" behindDoc="0" locked="0" layoutInCell="1" allowOverlap="1" wp14:anchorId="0F8441EA" wp14:editId="1A4BCDCD">
            <wp:simplePos x="0" y="0"/>
            <wp:positionH relativeFrom="margin">
              <wp:align>right</wp:align>
            </wp:positionH>
            <wp:positionV relativeFrom="paragraph">
              <wp:posOffset>4556</wp:posOffset>
            </wp:positionV>
            <wp:extent cx="1162685" cy="739140"/>
            <wp:effectExtent l="0" t="0" r="0" b="3810"/>
            <wp:wrapSquare wrapText="bothSides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2B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Podemos </w:t>
      </w:r>
      <w:r w:rsidR="001F12BB" w:rsidRPr="006C1D6E">
        <w:rPr>
          <w:rFonts w:ascii="Segoe UI" w:hAnsi="Segoe UI" w:cs="Segoe UI"/>
          <w:color w:val="auto"/>
          <w:sz w:val="24"/>
          <w:szCs w:val="20"/>
        </w:rPr>
        <w:t>comprobar si alguien a iniciado sesión</w:t>
      </w:r>
      <w:r w:rsidR="001F12B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el portal cautivo desde el apartado </w:t>
      </w:r>
      <w:r w:rsidR="006C1D6E">
        <w:rPr>
          <w:rFonts w:ascii="Segoe UI" w:hAnsi="Segoe UI" w:cs="Segoe UI"/>
          <w:color w:val="auto"/>
          <w:sz w:val="24"/>
          <w:szCs w:val="20"/>
        </w:rPr>
        <w:t>S</w:t>
      </w:r>
      <w:r w:rsidR="001F12BB" w:rsidRPr="006C1D6E">
        <w:rPr>
          <w:rFonts w:ascii="Segoe UI" w:hAnsi="Segoe UI" w:cs="Segoe UI"/>
          <w:color w:val="auto"/>
          <w:sz w:val="24"/>
          <w:szCs w:val="20"/>
        </w:rPr>
        <w:t xml:space="preserve">tatus </w:t>
      </w:r>
      <w:r w:rsidR="001F12BB" w:rsidRPr="006C1D6E">
        <w:rPr>
          <w:rFonts w:ascii="Segoe UI" w:hAnsi="Segoe UI" w:cs="Segoe UI"/>
          <w:color w:val="auto"/>
          <w:sz w:val="24"/>
          <w:szCs w:val="20"/>
        </w:rPr>
        <w:sym w:font="Wingdings" w:char="F0E0"/>
      </w:r>
      <w:r w:rsidR="001F12BB" w:rsidRPr="006C1D6E">
        <w:rPr>
          <w:rFonts w:ascii="Segoe UI" w:hAnsi="Segoe UI" w:cs="Segoe UI"/>
          <w:color w:val="auto"/>
          <w:sz w:val="24"/>
          <w:szCs w:val="20"/>
        </w:rPr>
        <w:t xml:space="preserve"> Captive Portal</w:t>
      </w:r>
    </w:p>
    <w:p w14:paraId="52E244B3" w14:textId="18E27B5E" w:rsidR="00AB47A6" w:rsidRDefault="00AB47A6" w:rsidP="00AB47A6">
      <w:pPr>
        <w:rPr>
          <w:rFonts w:ascii="Nirmala UI" w:hAnsi="Nirmala UI" w:cs="Nirmala UI"/>
          <w:sz w:val="24"/>
          <w:szCs w:val="20"/>
        </w:rPr>
      </w:pPr>
    </w:p>
    <w:p w14:paraId="4D72211B" w14:textId="1460658B" w:rsidR="0005281E" w:rsidRDefault="0005281E" w:rsidP="0005281E">
      <w:pPr>
        <w:rPr>
          <w:rFonts w:ascii="Nirmala UI" w:hAnsi="Nirmala UI" w:cs="Nirmala UI"/>
          <w:sz w:val="24"/>
          <w:szCs w:val="20"/>
        </w:rPr>
      </w:pPr>
    </w:p>
    <w:p w14:paraId="2253EB13" w14:textId="43FCA0C0" w:rsidR="0005281E" w:rsidRDefault="00206666" w:rsidP="00206666">
      <w:pPr>
        <w:ind w:firstLine="720"/>
        <w:rPr>
          <w:rFonts w:ascii="Nirmala UI" w:hAnsi="Nirmala UI" w:cs="Nirmala UI"/>
          <w:sz w:val="24"/>
          <w:szCs w:val="20"/>
        </w:rPr>
      </w:pPr>
      <w:r w:rsidRPr="00C23BF9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41184" behindDoc="0" locked="0" layoutInCell="1" allowOverlap="1" wp14:anchorId="0FD36F16" wp14:editId="4DAFAC8F">
            <wp:simplePos x="0" y="0"/>
            <wp:positionH relativeFrom="margin">
              <wp:align>center</wp:align>
            </wp:positionH>
            <wp:positionV relativeFrom="paragraph">
              <wp:posOffset>327991</wp:posOffset>
            </wp:positionV>
            <wp:extent cx="4852891" cy="736107"/>
            <wp:effectExtent l="0" t="0" r="5080" b="6985"/>
            <wp:wrapTopAndBottom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891" cy="73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7454E" w14:textId="2E5A98C2" w:rsidR="00EE5F31" w:rsidRDefault="00EE5F31" w:rsidP="00EE5F31">
      <w:pPr>
        <w:rPr>
          <w:rFonts w:ascii="Nirmala UI" w:hAnsi="Nirmala UI" w:cs="Nirmala UI"/>
          <w:sz w:val="24"/>
          <w:szCs w:val="20"/>
        </w:rPr>
      </w:pPr>
    </w:p>
    <w:p w14:paraId="702B45E6" w14:textId="192A6475" w:rsidR="00DF59CE" w:rsidRDefault="00DF59CE" w:rsidP="00DF59CE">
      <w:pPr>
        <w:rPr>
          <w:rFonts w:ascii="Nirmala UI" w:hAnsi="Nirmala UI" w:cs="Nirmala UI"/>
          <w:sz w:val="24"/>
          <w:szCs w:val="20"/>
        </w:rPr>
      </w:pPr>
    </w:p>
    <w:p w14:paraId="04E298E7" w14:textId="4BF6399C" w:rsidR="00DF59CE" w:rsidRDefault="00DF59CE" w:rsidP="00DF59CE">
      <w:pPr>
        <w:rPr>
          <w:rFonts w:ascii="Nirmala UI" w:hAnsi="Nirmala UI" w:cs="Nirmala UI"/>
          <w:sz w:val="24"/>
          <w:szCs w:val="20"/>
        </w:rPr>
      </w:pPr>
    </w:p>
    <w:p w14:paraId="1F7DB9C6" w14:textId="509236AB" w:rsidR="00DA314C" w:rsidRDefault="00DA314C" w:rsidP="00DA314C">
      <w:pPr>
        <w:rPr>
          <w:rFonts w:ascii="Nirmala UI" w:hAnsi="Nirmala UI" w:cs="Nirmala UI"/>
          <w:sz w:val="24"/>
          <w:szCs w:val="20"/>
        </w:rPr>
      </w:pPr>
    </w:p>
    <w:p w14:paraId="4E0F8F8F" w14:textId="214DE917" w:rsidR="00DA314C" w:rsidRDefault="00DA314C" w:rsidP="00DA314C">
      <w:pPr>
        <w:tabs>
          <w:tab w:val="left" w:pos="1265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</w:p>
    <w:p w14:paraId="30BAB492" w14:textId="7E61D542" w:rsidR="00DA314C" w:rsidRDefault="00DA314C" w:rsidP="00DA314C">
      <w:pPr>
        <w:tabs>
          <w:tab w:val="left" w:pos="1265"/>
        </w:tabs>
        <w:rPr>
          <w:rFonts w:ascii="Nirmala UI" w:hAnsi="Nirmala UI" w:cs="Nirmala UI"/>
          <w:sz w:val="24"/>
          <w:szCs w:val="20"/>
        </w:rPr>
      </w:pPr>
    </w:p>
    <w:p w14:paraId="019629ED" w14:textId="00E0BD4C" w:rsidR="00DA314C" w:rsidRDefault="00DA314C" w:rsidP="00DA314C">
      <w:pPr>
        <w:tabs>
          <w:tab w:val="left" w:pos="1265"/>
        </w:tabs>
        <w:rPr>
          <w:rFonts w:ascii="Nirmala UI" w:hAnsi="Nirmala UI" w:cs="Nirmala UI"/>
          <w:sz w:val="24"/>
          <w:szCs w:val="20"/>
        </w:rPr>
      </w:pPr>
    </w:p>
    <w:p w14:paraId="560A646D" w14:textId="29BCC680" w:rsidR="00DA314C" w:rsidRDefault="00DA314C" w:rsidP="00DA314C">
      <w:pPr>
        <w:tabs>
          <w:tab w:val="left" w:pos="1265"/>
        </w:tabs>
        <w:rPr>
          <w:rFonts w:ascii="Nirmala UI" w:hAnsi="Nirmala UI" w:cs="Nirmala UI"/>
          <w:sz w:val="24"/>
          <w:szCs w:val="20"/>
        </w:rPr>
      </w:pPr>
    </w:p>
    <w:p w14:paraId="14771ACB" w14:textId="384B9F89" w:rsidR="00C23BF9" w:rsidRDefault="00C23BF9" w:rsidP="00DA314C">
      <w:pPr>
        <w:tabs>
          <w:tab w:val="left" w:pos="1265"/>
        </w:tabs>
        <w:rPr>
          <w:rFonts w:ascii="Nirmala UI" w:hAnsi="Nirmala UI" w:cs="Nirmala UI"/>
          <w:sz w:val="24"/>
          <w:szCs w:val="20"/>
        </w:rPr>
      </w:pPr>
    </w:p>
    <w:p w14:paraId="48341C2E" w14:textId="1F380AA2" w:rsidR="00C23BF9" w:rsidRPr="00DA314C" w:rsidRDefault="00C23BF9" w:rsidP="00DA314C">
      <w:pPr>
        <w:tabs>
          <w:tab w:val="left" w:pos="1265"/>
        </w:tabs>
        <w:rPr>
          <w:rFonts w:ascii="Nirmala UI" w:hAnsi="Nirmala UI" w:cs="Nirmala UI"/>
          <w:sz w:val="24"/>
          <w:szCs w:val="20"/>
        </w:rPr>
      </w:pPr>
    </w:p>
    <w:sectPr w:rsidR="00C23BF9" w:rsidRPr="00DA314C" w:rsidSect="00CC4D15">
      <w:headerReference w:type="default" r:id="rId61"/>
      <w:footerReference w:type="default" r:id="rId62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F53FF" w14:textId="77777777" w:rsidR="00DF064F" w:rsidRDefault="00DF064F">
      <w:r>
        <w:separator/>
      </w:r>
    </w:p>
    <w:p w14:paraId="60662D49" w14:textId="77777777" w:rsidR="00DF064F" w:rsidRDefault="00DF064F"/>
  </w:endnote>
  <w:endnote w:type="continuationSeparator" w:id="0">
    <w:p w14:paraId="2DA8EC89" w14:textId="77777777" w:rsidR="00DF064F" w:rsidRDefault="00DF064F">
      <w:r>
        <w:continuationSeparator/>
      </w:r>
    </w:p>
    <w:p w14:paraId="44870568" w14:textId="77777777" w:rsidR="00DF064F" w:rsidRDefault="00DF064F"/>
  </w:endnote>
  <w:endnote w:type="continuationNotice" w:id="1">
    <w:p w14:paraId="65535DAC" w14:textId="77777777" w:rsidR="00DF064F" w:rsidRDefault="00DF064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412181" w:rsidRDefault="003F4299">
          <w:pPr>
            <w:pStyle w:val="Piedepgina"/>
            <w:jc w:val="center"/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</w:pPr>
          <w:r w:rsidRPr="00412181">
            <w:rPr>
              <w:noProof/>
              <w14:shadow w14:blurRad="50800" w14:dist="50800" w14:dir="5400000" w14:sx="0" w14:sy="0" w14:kx="0" w14:ky="0" w14:algn="ctr">
                <w14:schemeClr w14:val="accent1"/>
              </w14:shadow>
            </w:rPr>
            <mc:AlternateContent>
              <mc:Choice Requires="wps">
                <w:drawing>
                  <wp:anchor distT="0" distB="0" distL="114300" distR="114300" simplePos="0" relativeHeight="251629568" behindDoc="1" locked="0" layoutInCell="1" allowOverlap="1" wp14:anchorId="35E798B5" wp14:editId="31FB438B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3C368DA" id="Rectángulo: esquinas redondeadas 35" o:spid="_x0000_s1026" style="position:absolute;margin-left:-6.65pt;margin-top:-5.15pt;width:26.25pt;height:29.25pt;z-index:-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" fillcolor="#024f75 [320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begin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instrText>PAGE   \* MERGEFORMAT</w:instrTex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separate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t>2</w: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30592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412181" w:rsidRDefault="00394BB1">
                          <w:pPr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</w:pPr>
                          <w:r w:rsidRPr="00412181"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412181" w:rsidRDefault="00394BB1">
                    <w:pPr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</w:pPr>
                    <w:r w:rsidRPr="00412181"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B7222" w14:textId="77777777" w:rsidR="00DF064F" w:rsidRDefault="00DF064F">
      <w:r>
        <w:separator/>
      </w:r>
    </w:p>
    <w:p w14:paraId="4FD65658" w14:textId="77777777" w:rsidR="00DF064F" w:rsidRDefault="00DF064F"/>
  </w:footnote>
  <w:footnote w:type="continuationSeparator" w:id="0">
    <w:p w14:paraId="6B4DD8DF" w14:textId="77777777" w:rsidR="00DF064F" w:rsidRDefault="00DF064F">
      <w:r>
        <w:continuationSeparator/>
      </w:r>
    </w:p>
    <w:p w14:paraId="2485E0D1" w14:textId="77777777" w:rsidR="00DF064F" w:rsidRDefault="00DF064F"/>
  </w:footnote>
  <w:footnote w:type="continuationNotice" w:id="1">
    <w:p w14:paraId="2BF2316E" w14:textId="77777777" w:rsidR="00DF064F" w:rsidRDefault="00DF064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412181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024F75" w:themeColor="accent1"/>
            <w:right w:val="nil"/>
          </w:tcBorders>
        </w:tcPr>
        <w:p w14:paraId="6FD300A8" w14:textId="77777777" w:rsidR="00D077E9" w:rsidRPr="00412181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24F75" w:themeColor="accent1"/>
              <w:sz w:val="20"/>
              <w:szCs w:val="16"/>
            </w:rPr>
          </w:pPr>
        </w:p>
        <w:p w14:paraId="0D5FFBA4" w14:textId="00FCA908" w:rsidR="00370673" w:rsidRPr="00412181" w:rsidRDefault="00A9424B" w:rsidP="00370673">
          <w:pPr>
            <w:spacing w:before="60"/>
            <w:rPr>
              <w:rFonts w:ascii="Poppins" w:hAnsi="Poppins" w:cs="Poppins"/>
              <w:color w:val="024F75" w:themeColor="accent1"/>
              <w:sz w:val="20"/>
              <w:szCs w:val="16"/>
            </w:rPr>
          </w:pPr>
          <w:r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CREACIÓN DE UN PORTAL CAUTIVO CON PFSENSE</w:t>
          </w:r>
          <w:r w:rsidR="00370673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 xml:space="preserve">         </w:t>
          </w:r>
          <w:r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 xml:space="preserve"> </w:t>
          </w:r>
          <w:r w:rsidR="00370673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 xml:space="preserve">         </w:t>
          </w:r>
          <w:r w:rsidR="005C3B74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 xml:space="preserve">             </w:t>
          </w:r>
          <w:r w:rsidR="00713810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 xml:space="preserve">                       </w:t>
          </w:r>
          <w:r w:rsidR="00370673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S</w:t>
          </w:r>
          <w:r w:rsidR="00713810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E</w:t>
          </w:r>
          <w:r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GURIDAD INFORMÁTICA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5F70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2E7DED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819C4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7ffff,#efff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53FC"/>
    <w:rsid w:val="00023807"/>
    <w:rsid w:val="0002482E"/>
    <w:rsid w:val="00044D7F"/>
    <w:rsid w:val="00050324"/>
    <w:rsid w:val="00050A42"/>
    <w:rsid w:val="0005281E"/>
    <w:rsid w:val="00053E14"/>
    <w:rsid w:val="00055419"/>
    <w:rsid w:val="00061D3C"/>
    <w:rsid w:val="00062D19"/>
    <w:rsid w:val="00067046"/>
    <w:rsid w:val="0006720B"/>
    <w:rsid w:val="000747A0"/>
    <w:rsid w:val="0007650E"/>
    <w:rsid w:val="00082817"/>
    <w:rsid w:val="0009297A"/>
    <w:rsid w:val="00092E70"/>
    <w:rsid w:val="00092EB6"/>
    <w:rsid w:val="000955C7"/>
    <w:rsid w:val="000A0150"/>
    <w:rsid w:val="000A01E3"/>
    <w:rsid w:val="000A06C0"/>
    <w:rsid w:val="000A102B"/>
    <w:rsid w:val="000A66C0"/>
    <w:rsid w:val="000A75AD"/>
    <w:rsid w:val="000B1809"/>
    <w:rsid w:val="000D7249"/>
    <w:rsid w:val="000D790E"/>
    <w:rsid w:val="000E2C2E"/>
    <w:rsid w:val="000E63C9"/>
    <w:rsid w:val="000F1E9E"/>
    <w:rsid w:val="00103713"/>
    <w:rsid w:val="001049CC"/>
    <w:rsid w:val="00115B20"/>
    <w:rsid w:val="00130E9D"/>
    <w:rsid w:val="00131020"/>
    <w:rsid w:val="001336CC"/>
    <w:rsid w:val="001457E6"/>
    <w:rsid w:val="00150A6D"/>
    <w:rsid w:val="001525F2"/>
    <w:rsid w:val="0015555F"/>
    <w:rsid w:val="00160883"/>
    <w:rsid w:val="00181FE9"/>
    <w:rsid w:val="00185B35"/>
    <w:rsid w:val="00186B0A"/>
    <w:rsid w:val="001A0081"/>
    <w:rsid w:val="001A33C5"/>
    <w:rsid w:val="001A5CF7"/>
    <w:rsid w:val="001B38E3"/>
    <w:rsid w:val="001B705D"/>
    <w:rsid w:val="001C0BBA"/>
    <w:rsid w:val="001C2EB3"/>
    <w:rsid w:val="001C562A"/>
    <w:rsid w:val="001D45FD"/>
    <w:rsid w:val="001E3455"/>
    <w:rsid w:val="001E682B"/>
    <w:rsid w:val="001E71EF"/>
    <w:rsid w:val="001F12BB"/>
    <w:rsid w:val="001F2BC8"/>
    <w:rsid w:val="001F5F6B"/>
    <w:rsid w:val="0020257A"/>
    <w:rsid w:val="00203ED2"/>
    <w:rsid w:val="00206666"/>
    <w:rsid w:val="00207299"/>
    <w:rsid w:val="002143DA"/>
    <w:rsid w:val="0021562A"/>
    <w:rsid w:val="00224617"/>
    <w:rsid w:val="00237CDF"/>
    <w:rsid w:val="00243EBC"/>
    <w:rsid w:val="00246A35"/>
    <w:rsid w:val="0026059D"/>
    <w:rsid w:val="002612FB"/>
    <w:rsid w:val="002621C3"/>
    <w:rsid w:val="00265918"/>
    <w:rsid w:val="00270A1D"/>
    <w:rsid w:val="0027232F"/>
    <w:rsid w:val="002774E5"/>
    <w:rsid w:val="00284348"/>
    <w:rsid w:val="00297AF8"/>
    <w:rsid w:val="002A0C9B"/>
    <w:rsid w:val="002A1580"/>
    <w:rsid w:val="002A4D68"/>
    <w:rsid w:val="002A683F"/>
    <w:rsid w:val="002B091B"/>
    <w:rsid w:val="002B7E3E"/>
    <w:rsid w:val="002C2944"/>
    <w:rsid w:val="002C6E0B"/>
    <w:rsid w:val="002D13EF"/>
    <w:rsid w:val="002D4714"/>
    <w:rsid w:val="002E0066"/>
    <w:rsid w:val="002E2057"/>
    <w:rsid w:val="002E4252"/>
    <w:rsid w:val="002E45B3"/>
    <w:rsid w:val="002E7470"/>
    <w:rsid w:val="002F0370"/>
    <w:rsid w:val="002F51F5"/>
    <w:rsid w:val="00300EFC"/>
    <w:rsid w:val="003016BC"/>
    <w:rsid w:val="00301B0B"/>
    <w:rsid w:val="00305A97"/>
    <w:rsid w:val="00307F40"/>
    <w:rsid w:val="00312137"/>
    <w:rsid w:val="003176B3"/>
    <w:rsid w:val="00322DB2"/>
    <w:rsid w:val="00330359"/>
    <w:rsid w:val="00331398"/>
    <w:rsid w:val="00334060"/>
    <w:rsid w:val="003352A9"/>
    <w:rsid w:val="0033762F"/>
    <w:rsid w:val="0034096B"/>
    <w:rsid w:val="00353310"/>
    <w:rsid w:val="00360494"/>
    <w:rsid w:val="0036129D"/>
    <w:rsid w:val="00362063"/>
    <w:rsid w:val="00366C7E"/>
    <w:rsid w:val="00370673"/>
    <w:rsid w:val="00371685"/>
    <w:rsid w:val="00374968"/>
    <w:rsid w:val="00384EA3"/>
    <w:rsid w:val="003868A2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2191"/>
    <w:rsid w:val="003C545B"/>
    <w:rsid w:val="003D3863"/>
    <w:rsid w:val="003E265B"/>
    <w:rsid w:val="003F4299"/>
    <w:rsid w:val="004110DE"/>
    <w:rsid w:val="004115E0"/>
    <w:rsid w:val="00412181"/>
    <w:rsid w:val="004146B0"/>
    <w:rsid w:val="0041768A"/>
    <w:rsid w:val="004249BF"/>
    <w:rsid w:val="0044085A"/>
    <w:rsid w:val="00444C56"/>
    <w:rsid w:val="0046765A"/>
    <w:rsid w:val="004800D7"/>
    <w:rsid w:val="0048110D"/>
    <w:rsid w:val="00484AFC"/>
    <w:rsid w:val="00486935"/>
    <w:rsid w:val="0048747D"/>
    <w:rsid w:val="004A0C1F"/>
    <w:rsid w:val="004A325F"/>
    <w:rsid w:val="004A493B"/>
    <w:rsid w:val="004A779D"/>
    <w:rsid w:val="004B21A5"/>
    <w:rsid w:val="004B4996"/>
    <w:rsid w:val="004B5B56"/>
    <w:rsid w:val="004D0C45"/>
    <w:rsid w:val="004D2193"/>
    <w:rsid w:val="004D3662"/>
    <w:rsid w:val="004E32EC"/>
    <w:rsid w:val="004E5FEE"/>
    <w:rsid w:val="004E78D5"/>
    <w:rsid w:val="004F1B5F"/>
    <w:rsid w:val="004F21B2"/>
    <w:rsid w:val="004F54F4"/>
    <w:rsid w:val="004F68AB"/>
    <w:rsid w:val="005011E3"/>
    <w:rsid w:val="005037F0"/>
    <w:rsid w:val="00516A86"/>
    <w:rsid w:val="005275F6"/>
    <w:rsid w:val="00541EE5"/>
    <w:rsid w:val="005477CC"/>
    <w:rsid w:val="0055258B"/>
    <w:rsid w:val="00555A8C"/>
    <w:rsid w:val="00556441"/>
    <w:rsid w:val="005654DC"/>
    <w:rsid w:val="00570A79"/>
    <w:rsid w:val="00572102"/>
    <w:rsid w:val="00575A1B"/>
    <w:rsid w:val="0057729A"/>
    <w:rsid w:val="00592712"/>
    <w:rsid w:val="00595A18"/>
    <w:rsid w:val="005A2362"/>
    <w:rsid w:val="005A6ED5"/>
    <w:rsid w:val="005B097C"/>
    <w:rsid w:val="005B3E8B"/>
    <w:rsid w:val="005B5649"/>
    <w:rsid w:val="005C3B74"/>
    <w:rsid w:val="005C3D46"/>
    <w:rsid w:val="005C61AA"/>
    <w:rsid w:val="005D5AE0"/>
    <w:rsid w:val="005E274E"/>
    <w:rsid w:val="005E2819"/>
    <w:rsid w:val="005E57BE"/>
    <w:rsid w:val="005F1BB0"/>
    <w:rsid w:val="005F34E9"/>
    <w:rsid w:val="005F3707"/>
    <w:rsid w:val="005F3B15"/>
    <w:rsid w:val="005F69DD"/>
    <w:rsid w:val="005F6EF9"/>
    <w:rsid w:val="005F79B6"/>
    <w:rsid w:val="0061193B"/>
    <w:rsid w:val="00614CED"/>
    <w:rsid w:val="00625CB1"/>
    <w:rsid w:val="00643C07"/>
    <w:rsid w:val="006522CE"/>
    <w:rsid w:val="00652416"/>
    <w:rsid w:val="006536B7"/>
    <w:rsid w:val="00654986"/>
    <w:rsid w:val="00654CDF"/>
    <w:rsid w:val="0065652C"/>
    <w:rsid w:val="00656C4D"/>
    <w:rsid w:val="00661424"/>
    <w:rsid w:val="006812BF"/>
    <w:rsid w:val="006829CB"/>
    <w:rsid w:val="006948CB"/>
    <w:rsid w:val="0069529C"/>
    <w:rsid w:val="00695DD7"/>
    <w:rsid w:val="006B0056"/>
    <w:rsid w:val="006B18C8"/>
    <w:rsid w:val="006B4CF4"/>
    <w:rsid w:val="006C1D6E"/>
    <w:rsid w:val="006D19A9"/>
    <w:rsid w:val="006D2B61"/>
    <w:rsid w:val="006D3181"/>
    <w:rsid w:val="006E5716"/>
    <w:rsid w:val="00701E3F"/>
    <w:rsid w:val="00702641"/>
    <w:rsid w:val="007036E8"/>
    <w:rsid w:val="007048D6"/>
    <w:rsid w:val="00704F0E"/>
    <w:rsid w:val="00713810"/>
    <w:rsid w:val="0072034D"/>
    <w:rsid w:val="00724DC6"/>
    <w:rsid w:val="00725004"/>
    <w:rsid w:val="00726268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9A9"/>
    <w:rsid w:val="00762564"/>
    <w:rsid w:val="00764BED"/>
    <w:rsid w:val="00764BF8"/>
    <w:rsid w:val="00765B2A"/>
    <w:rsid w:val="00767766"/>
    <w:rsid w:val="00770649"/>
    <w:rsid w:val="0077218D"/>
    <w:rsid w:val="007740B7"/>
    <w:rsid w:val="00775158"/>
    <w:rsid w:val="0077694F"/>
    <w:rsid w:val="00776C4C"/>
    <w:rsid w:val="0078008E"/>
    <w:rsid w:val="00783A34"/>
    <w:rsid w:val="00784221"/>
    <w:rsid w:val="00784B9B"/>
    <w:rsid w:val="00784E0E"/>
    <w:rsid w:val="00790933"/>
    <w:rsid w:val="00791E18"/>
    <w:rsid w:val="007A270A"/>
    <w:rsid w:val="007C013A"/>
    <w:rsid w:val="007C6B52"/>
    <w:rsid w:val="007C7CCB"/>
    <w:rsid w:val="007D06BD"/>
    <w:rsid w:val="007D16C5"/>
    <w:rsid w:val="007D259E"/>
    <w:rsid w:val="007D3A90"/>
    <w:rsid w:val="007D69C9"/>
    <w:rsid w:val="007D6C8E"/>
    <w:rsid w:val="007E07AF"/>
    <w:rsid w:val="007F3D64"/>
    <w:rsid w:val="00806B8F"/>
    <w:rsid w:val="00811E88"/>
    <w:rsid w:val="008134E6"/>
    <w:rsid w:val="00814E3D"/>
    <w:rsid w:val="00823CE3"/>
    <w:rsid w:val="008244DB"/>
    <w:rsid w:val="008303A8"/>
    <w:rsid w:val="008322B0"/>
    <w:rsid w:val="00834505"/>
    <w:rsid w:val="00835BBE"/>
    <w:rsid w:val="00835C3B"/>
    <w:rsid w:val="008365A4"/>
    <w:rsid w:val="00853754"/>
    <w:rsid w:val="0085711A"/>
    <w:rsid w:val="00862FE4"/>
    <w:rsid w:val="0086389A"/>
    <w:rsid w:val="00871179"/>
    <w:rsid w:val="00871CB5"/>
    <w:rsid w:val="00874177"/>
    <w:rsid w:val="0087593C"/>
    <w:rsid w:val="0087605E"/>
    <w:rsid w:val="0087632C"/>
    <w:rsid w:val="008941AE"/>
    <w:rsid w:val="008A1395"/>
    <w:rsid w:val="008A2116"/>
    <w:rsid w:val="008A3AF3"/>
    <w:rsid w:val="008A7A27"/>
    <w:rsid w:val="008B1FEE"/>
    <w:rsid w:val="008C5047"/>
    <w:rsid w:val="008D337B"/>
    <w:rsid w:val="008E062D"/>
    <w:rsid w:val="008E1952"/>
    <w:rsid w:val="008F4E72"/>
    <w:rsid w:val="00900963"/>
    <w:rsid w:val="009013B6"/>
    <w:rsid w:val="00903C32"/>
    <w:rsid w:val="009058BF"/>
    <w:rsid w:val="00916B16"/>
    <w:rsid w:val="009173B9"/>
    <w:rsid w:val="00926671"/>
    <w:rsid w:val="0093335D"/>
    <w:rsid w:val="009353FD"/>
    <w:rsid w:val="0093613E"/>
    <w:rsid w:val="00941411"/>
    <w:rsid w:val="00943026"/>
    <w:rsid w:val="009430A8"/>
    <w:rsid w:val="00945E57"/>
    <w:rsid w:val="009513D8"/>
    <w:rsid w:val="00951EBF"/>
    <w:rsid w:val="00953F1E"/>
    <w:rsid w:val="00957E7F"/>
    <w:rsid w:val="00966B81"/>
    <w:rsid w:val="00971223"/>
    <w:rsid w:val="009768AB"/>
    <w:rsid w:val="00976E74"/>
    <w:rsid w:val="00977F79"/>
    <w:rsid w:val="009922CE"/>
    <w:rsid w:val="00992CB8"/>
    <w:rsid w:val="00995A74"/>
    <w:rsid w:val="0099752F"/>
    <w:rsid w:val="009A5AE1"/>
    <w:rsid w:val="009B40C7"/>
    <w:rsid w:val="009B7AFF"/>
    <w:rsid w:val="009C7720"/>
    <w:rsid w:val="009D0FE5"/>
    <w:rsid w:val="009D6DCE"/>
    <w:rsid w:val="009E45CC"/>
    <w:rsid w:val="009E7689"/>
    <w:rsid w:val="009F025C"/>
    <w:rsid w:val="009F7C37"/>
    <w:rsid w:val="00A01BB1"/>
    <w:rsid w:val="00A048AA"/>
    <w:rsid w:val="00A103C7"/>
    <w:rsid w:val="00A14AF8"/>
    <w:rsid w:val="00A23AFA"/>
    <w:rsid w:val="00A23CF4"/>
    <w:rsid w:val="00A2779C"/>
    <w:rsid w:val="00A31B3E"/>
    <w:rsid w:val="00A32EC9"/>
    <w:rsid w:val="00A34FC4"/>
    <w:rsid w:val="00A430D3"/>
    <w:rsid w:val="00A43569"/>
    <w:rsid w:val="00A43694"/>
    <w:rsid w:val="00A436D7"/>
    <w:rsid w:val="00A525AF"/>
    <w:rsid w:val="00A532F3"/>
    <w:rsid w:val="00A7242D"/>
    <w:rsid w:val="00A731D9"/>
    <w:rsid w:val="00A73B78"/>
    <w:rsid w:val="00A8489E"/>
    <w:rsid w:val="00A900B3"/>
    <w:rsid w:val="00A9424B"/>
    <w:rsid w:val="00A965FF"/>
    <w:rsid w:val="00AA38B4"/>
    <w:rsid w:val="00AA42DE"/>
    <w:rsid w:val="00AA7B8F"/>
    <w:rsid w:val="00AB02A7"/>
    <w:rsid w:val="00AB04BB"/>
    <w:rsid w:val="00AB47A6"/>
    <w:rsid w:val="00AC2444"/>
    <w:rsid w:val="00AC29F3"/>
    <w:rsid w:val="00AD0D05"/>
    <w:rsid w:val="00AD6F41"/>
    <w:rsid w:val="00B01C79"/>
    <w:rsid w:val="00B0250F"/>
    <w:rsid w:val="00B02D7B"/>
    <w:rsid w:val="00B217D5"/>
    <w:rsid w:val="00B231E5"/>
    <w:rsid w:val="00B25E85"/>
    <w:rsid w:val="00B31FD3"/>
    <w:rsid w:val="00B326F4"/>
    <w:rsid w:val="00B33923"/>
    <w:rsid w:val="00B56BF1"/>
    <w:rsid w:val="00B658F1"/>
    <w:rsid w:val="00B66D60"/>
    <w:rsid w:val="00B67B09"/>
    <w:rsid w:val="00B71168"/>
    <w:rsid w:val="00B71531"/>
    <w:rsid w:val="00B74ACC"/>
    <w:rsid w:val="00B76260"/>
    <w:rsid w:val="00B769EB"/>
    <w:rsid w:val="00B9033F"/>
    <w:rsid w:val="00B94588"/>
    <w:rsid w:val="00BA058D"/>
    <w:rsid w:val="00BA5417"/>
    <w:rsid w:val="00BB2C64"/>
    <w:rsid w:val="00BB3844"/>
    <w:rsid w:val="00BC03EB"/>
    <w:rsid w:val="00BD2179"/>
    <w:rsid w:val="00BD4F4D"/>
    <w:rsid w:val="00BE203A"/>
    <w:rsid w:val="00BE30CF"/>
    <w:rsid w:val="00BE5EC0"/>
    <w:rsid w:val="00C02B87"/>
    <w:rsid w:val="00C054EE"/>
    <w:rsid w:val="00C07529"/>
    <w:rsid w:val="00C1343F"/>
    <w:rsid w:val="00C153DC"/>
    <w:rsid w:val="00C2291C"/>
    <w:rsid w:val="00C23BF9"/>
    <w:rsid w:val="00C2560A"/>
    <w:rsid w:val="00C26247"/>
    <w:rsid w:val="00C37E19"/>
    <w:rsid w:val="00C4086D"/>
    <w:rsid w:val="00C418C3"/>
    <w:rsid w:val="00C4247E"/>
    <w:rsid w:val="00C444A9"/>
    <w:rsid w:val="00C5013D"/>
    <w:rsid w:val="00C6115A"/>
    <w:rsid w:val="00C662BF"/>
    <w:rsid w:val="00C66FEF"/>
    <w:rsid w:val="00C86A4A"/>
    <w:rsid w:val="00C87318"/>
    <w:rsid w:val="00CA1896"/>
    <w:rsid w:val="00CA1A85"/>
    <w:rsid w:val="00CA422B"/>
    <w:rsid w:val="00CA74F5"/>
    <w:rsid w:val="00CB5B28"/>
    <w:rsid w:val="00CC3219"/>
    <w:rsid w:val="00CC4D15"/>
    <w:rsid w:val="00CD4B18"/>
    <w:rsid w:val="00CE310D"/>
    <w:rsid w:val="00CE73C4"/>
    <w:rsid w:val="00CE74E5"/>
    <w:rsid w:val="00CF377B"/>
    <w:rsid w:val="00CF5371"/>
    <w:rsid w:val="00D0323A"/>
    <w:rsid w:val="00D0559F"/>
    <w:rsid w:val="00D064B5"/>
    <w:rsid w:val="00D077E9"/>
    <w:rsid w:val="00D21DAE"/>
    <w:rsid w:val="00D23FF7"/>
    <w:rsid w:val="00D3275E"/>
    <w:rsid w:val="00D3469E"/>
    <w:rsid w:val="00D369FD"/>
    <w:rsid w:val="00D41411"/>
    <w:rsid w:val="00D41F05"/>
    <w:rsid w:val="00D42CB7"/>
    <w:rsid w:val="00D5413D"/>
    <w:rsid w:val="00D56A15"/>
    <w:rsid w:val="00D570A9"/>
    <w:rsid w:val="00D57706"/>
    <w:rsid w:val="00D66DFA"/>
    <w:rsid w:val="00D70D02"/>
    <w:rsid w:val="00D72B3D"/>
    <w:rsid w:val="00D73968"/>
    <w:rsid w:val="00D76A8F"/>
    <w:rsid w:val="00D770C7"/>
    <w:rsid w:val="00D77145"/>
    <w:rsid w:val="00D81BB3"/>
    <w:rsid w:val="00D82649"/>
    <w:rsid w:val="00D83073"/>
    <w:rsid w:val="00D83F36"/>
    <w:rsid w:val="00D84CCE"/>
    <w:rsid w:val="00D85EE5"/>
    <w:rsid w:val="00D86945"/>
    <w:rsid w:val="00D90290"/>
    <w:rsid w:val="00DA314C"/>
    <w:rsid w:val="00DA45DE"/>
    <w:rsid w:val="00DC6662"/>
    <w:rsid w:val="00DC706A"/>
    <w:rsid w:val="00DC7833"/>
    <w:rsid w:val="00DC7E59"/>
    <w:rsid w:val="00DD152F"/>
    <w:rsid w:val="00DD4CD9"/>
    <w:rsid w:val="00DE213F"/>
    <w:rsid w:val="00DE3B7D"/>
    <w:rsid w:val="00DE67D4"/>
    <w:rsid w:val="00DF027C"/>
    <w:rsid w:val="00DF064F"/>
    <w:rsid w:val="00DF59CE"/>
    <w:rsid w:val="00E00A32"/>
    <w:rsid w:val="00E1067A"/>
    <w:rsid w:val="00E13E5F"/>
    <w:rsid w:val="00E22ACD"/>
    <w:rsid w:val="00E22F86"/>
    <w:rsid w:val="00E25F46"/>
    <w:rsid w:val="00E30260"/>
    <w:rsid w:val="00E43B6B"/>
    <w:rsid w:val="00E4754B"/>
    <w:rsid w:val="00E543AD"/>
    <w:rsid w:val="00E543E8"/>
    <w:rsid w:val="00E54A6A"/>
    <w:rsid w:val="00E55CC7"/>
    <w:rsid w:val="00E620B0"/>
    <w:rsid w:val="00E6799E"/>
    <w:rsid w:val="00E72B19"/>
    <w:rsid w:val="00E74C20"/>
    <w:rsid w:val="00E81B40"/>
    <w:rsid w:val="00E92A1B"/>
    <w:rsid w:val="00EA2A48"/>
    <w:rsid w:val="00EA5071"/>
    <w:rsid w:val="00EA6995"/>
    <w:rsid w:val="00EA79FF"/>
    <w:rsid w:val="00EB5543"/>
    <w:rsid w:val="00EC2060"/>
    <w:rsid w:val="00EC4943"/>
    <w:rsid w:val="00ED5899"/>
    <w:rsid w:val="00EE5F31"/>
    <w:rsid w:val="00EE6A8B"/>
    <w:rsid w:val="00EF49B6"/>
    <w:rsid w:val="00EF555B"/>
    <w:rsid w:val="00F027BB"/>
    <w:rsid w:val="00F02A09"/>
    <w:rsid w:val="00F11DCF"/>
    <w:rsid w:val="00F15CD2"/>
    <w:rsid w:val="00F162EA"/>
    <w:rsid w:val="00F21C46"/>
    <w:rsid w:val="00F22892"/>
    <w:rsid w:val="00F26177"/>
    <w:rsid w:val="00F315C6"/>
    <w:rsid w:val="00F52D27"/>
    <w:rsid w:val="00F5763F"/>
    <w:rsid w:val="00F70AB7"/>
    <w:rsid w:val="00F74043"/>
    <w:rsid w:val="00F76A44"/>
    <w:rsid w:val="00F8146F"/>
    <w:rsid w:val="00F829F7"/>
    <w:rsid w:val="00F83527"/>
    <w:rsid w:val="00F9453B"/>
    <w:rsid w:val="00F95641"/>
    <w:rsid w:val="00FA08D8"/>
    <w:rsid w:val="00FC00CF"/>
    <w:rsid w:val="00FC30FA"/>
    <w:rsid w:val="00FC70F9"/>
    <w:rsid w:val="00FD38DC"/>
    <w:rsid w:val="00FD4238"/>
    <w:rsid w:val="00FD583F"/>
    <w:rsid w:val="00FD6151"/>
    <w:rsid w:val="00FD7488"/>
    <w:rsid w:val="00FD7787"/>
    <w:rsid w:val="00FE5957"/>
    <w:rsid w:val="00FE74FF"/>
    <w:rsid w:val="00FE7B06"/>
    <w:rsid w:val="00FE7D5B"/>
    <w:rsid w:val="00FF16B4"/>
    <w:rsid w:val="00FF3EA9"/>
    <w:rsid w:val="00FF49E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7ffff,#efff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241</TotalTime>
  <Pages>20</Pages>
  <Words>1983</Words>
  <Characters>10910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183</cp:revision>
  <cp:lastPrinted>2022-01-24T19:55:00Z</cp:lastPrinted>
  <dcterms:created xsi:type="dcterms:W3CDTF">2022-01-27T13:13:00Z</dcterms:created>
  <dcterms:modified xsi:type="dcterms:W3CDTF">2022-01-31T18:25:00Z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