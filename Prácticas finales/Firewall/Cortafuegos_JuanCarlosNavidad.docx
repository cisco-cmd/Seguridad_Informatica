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CF4FE"/>
  <w:body>
    <w:p w14:paraId="4A2E57AD" w14:textId="2CE5D2A3" w:rsidR="00D077E9" w:rsidRDefault="00B01C79" w:rsidP="00D70D02">
      <w:pPr>
        <w:rPr>
          <w:noProof/>
        </w:rPr>
      </w:pPr>
      <w:bookmarkStart w:id="0" w:name="_Hlk96784471"/>
      <w:bookmarkEnd w:id="0"/>
      <w:r>
        <w:rPr>
          <w:noProof/>
        </w:rPr>
        <w:drawing>
          <wp:anchor distT="0" distB="0" distL="114300" distR="114300" simplePos="0" relativeHeight="251658242" behindDoc="1" locked="0" layoutInCell="1" allowOverlap="1" wp14:anchorId="0838EE70" wp14:editId="1BFC1EBC">
            <wp:simplePos x="0" y="0"/>
            <wp:positionH relativeFrom="margin">
              <wp:posOffset>-8147685</wp:posOffset>
            </wp:positionH>
            <wp:positionV relativeFrom="paragraph">
              <wp:posOffset>-762000</wp:posOffset>
            </wp:positionV>
            <wp:extent cx="18795820" cy="11276330"/>
            <wp:effectExtent l="57150" t="0" r="64135" b="115570"/>
            <wp:wrapNone/>
            <wp:docPr id="9" name="Imagen 9" descr="Fondos de pantalla de Windows 10 - FondosM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dos de pantalla de Windows 10 - FondosMi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905" cy="112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lumMod val="10000"/>
                          <a:lumOff val="90000"/>
                        </a:schemeClr>
                      </a:outerShdw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39F3C6B6" w:rsidR="00D077E9" w:rsidRDefault="00D077E9" w:rsidP="00AB02A7">
            <w:pPr>
              <w:rPr>
                <w:noProof/>
              </w:rPr>
            </w:pPr>
          </w:p>
          <w:p w14:paraId="19779501" w14:textId="3398BBEF" w:rsidR="00D077E9" w:rsidRDefault="00DE388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109145AA" wp14:editId="7FA5A3B5">
                      <wp:simplePos x="0" y="0"/>
                      <wp:positionH relativeFrom="column">
                        <wp:posOffset>99060</wp:posOffset>
                      </wp:positionH>
                      <wp:positionV relativeFrom="paragraph">
                        <wp:posOffset>808355</wp:posOffset>
                      </wp:positionV>
                      <wp:extent cx="3352800" cy="1501140"/>
                      <wp:effectExtent l="0" t="0" r="0" b="381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0" cy="15011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BC280D" w14:textId="6F03E787" w:rsidR="007274DA" w:rsidRPr="007274DA" w:rsidRDefault="003F1CB5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52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2681F0"/>
                                      <w:sz w:val="52"/>
                                      <w:lang w:bidi="es-ES"/>
                                    </w:rPr>
                                    <w:t>CORTAFUEGOS EN WINDOWS CON SOPHOS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7.8pt;margin-top:63.65pt;width:264pt;height:118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" filled="f" stroked="f" strokeweight=".5pt">
                      <v:textbox>
                        <w:txbxContent>
                          <w:p w14:paraId="27BC280D" w14:textId="6F03E787" w:rsidR="007274DA" w:rsidRPr="007274DA" w:rsidRDefault="003F1CB5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52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2681F0"/>
                                <w:sz w:val="52"/>
                                <w:lang w:bidi="es-ES"/>
                              </w:rPr>
                              <w:t>CORTAFUEGOS EN WINDOWS CON SOPHOS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3F5B04D" w14:textId="77777777" w:rsidR="000B1190" w:rsidRDefault="000B1190" w:rsidP="00AB02A7">
            <w:pPr>
              <w:rPr>
                <w:noProof/>
              </w:rPr>
            </w:pPr>
          </w:p>
          <w:p w14:paraId="4E14AC2F" w14:textId="602A261D" w:rsidR="00D077E9" w:rsidRDefault="003F1CB5" w:rsidP="00AB02A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3A66D5C" wp14:editId="60C70B0F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1899285</wp:posOffset>
                  </wp:positionV>
                  <wp:extent cx="3078480" cy="3078480"/>
                  <wp:effectExtent l="0" t="0" r="7620" b="7620"/>
                  <wp:wrapNone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8480" cy="307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560C8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1217187" wp14:editId="1401B725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1235903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19DD1D8" id="Conector recto 5" o:spid="_x0000_s1026" alt="divisor de texto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15pt,97.3pt" to="126.65pt,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" strokecolor="#2681f0" strokeweight="3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6C1580A0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75718B82" wp14:editId="27250D4E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768D102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" strokecolor="#2665f0 [1951]" strokeweight="3pt">
                      <w10:anchorlock/>
                    </v:line>
                  </w:pict>
                </mc:Fallback>
              </mc:AlternateContent>
            </w:r>
          </w:p>
          <w:p w14:paraId="211B3F9F" w14:textId="43ACDB80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6EC03E7D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12CADC0" w14:textId="10EE13D4" w:rsidR="00D077E9" w:rsidRPr="00370673" w:rsidRDefault="00B61E63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sdt>
              <w:sdtPr>
                <w:rPr>
                  <w:rFonts w:ascii="Nirmala UI" w:hAnsi="Nirmala UI" w:cs="Nirmala UI"/>
                  <w:noProof/>
                  <w:color w:val="2665F0" w:themeColor="text2" w:themeTint="99"/>
                </w:rPr>
                <w:id w:val="-1740469667"/>
                <w:placeholder>
                  <w:docPart w:val="7E8C4E0E28AF4D02A8730B3155470821"/>
                </w:placeholder>
                <w15:appearance w15:val="hidden"/>
              </w:sdtPr>
              <w:sdtEndPr/>
              <w:sdtContent>
                <w:r w:rsidR="00370673" w:rsidRPr="00370673">
                  <w:rPr>
                    <w:rFonts w:ascii="Nirmala UI" w:hAnsi="Nirmala UI" w:cs="Nirmala UI"/>
                    <w:noProof/>
                    <w:color w:val="2665F0" w:themeColor="text2" w:themeTint="99"/>
                  </w:rPr>
                  <w:t>Sistemas Operativos en Red</w:t>
                </w:r>
              </w:sdtContent>
            </w:sdt>
          </w:p>
          <w:p w14:paraId="2A12433E" w14:textId="4FE2CB6D" w:rsidR="00D077E9" w:rsidRPr="00370673" w:rsidRDefault="00370673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r w:rsidRPr="00370673">
              <w:rPr>
                <w:rFonts w:ascii="Nirmala UI" w:hAnsi="Nirmala UI" w:cs="Nirmala UI"/>
                <w:noProof/>
                <w:color w:val="2665F0" w:themeColor="text2" w:themeTint="99"/>
              </w:rPr>
              <w:t>Juan Carlos Navidad García</w:t>
            </w:r>
          </w:p>
          <w:p w14:paraId="19AA669C" w14:textId="7C40E5D0" w:rsidR="00D077E9" w:rsidRPr="00D86945" w:rsidRDefault="00DE3887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1BEC329D" wp14:editId="1FE11AF2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572135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8CF17DC" id="Conector recto 32" o:spid="_x0000_s1026" alt="divisor de texto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4pt,45.05pt" to="123.9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" strokecolor="#2681f0" strokeweight="3pt"/>
                  </w:pict>
                </mc:Fallback>
              </mc:AlternateContent>
            </w:r>
          </w:p>
        </w:tc>
      </w:tr>
    </w:tbl>
    <w:p w14:paraId="42F83A46" w14:textId="313028A0" w:rsidR="0005550C" w:rsidRDefault="003B0BD5" w:rsidP="007534B1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6BDF55B" wp14:editId="5A446F74">
                <wp:simplePos x="0" y="0"/>
                <wp:positionH relativeFrom="column">
                  <wp:posOffset>-198120</wp:posOffset>
                </wp:positionH>
                <wp:positionV relativeFrom="paragraph">
                  <wp:posOffset>276225</wp:posOffset>
                </wp:positionV>
                <wp:extent cx="3938905" cy="8648700"/>
                <wp:effectExtent l="285750" t="342900" r="290195" b="2476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45000">
                              <a:schemeClr val="accent1">
                                <a:lumMod val="5000"/>
                                <a:lumOff val="95000"/>
                                <a:alpha val="82000"/>
                              </a:schemeClr>
                            </a:gs>
                            <a:gs pos="100000">
                              <a:schemeClr val="accent1">
                                <a:lumMod val="20000"/>
                                <a:lumOff val="80000"/>
                                <a:alpha val="86000"/>
                              </a:schemeClr>
                            </a:gs>
                            <a:gs pos="75000">
                              <a:schemeClr val="accent2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blurRad="292100" dir="5400000" sx="101000" sy="101000" rotWithShape="0">
                            <a:schemeClr val="tx2">
                              <a:alpha val="58000"/>
                            </a:scheme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D3DD7" w14:textId="77777777" w:rsidR="00AF1805" w:rsidRDefault="00AF1805" w:rsidP="00AF180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DF55B" id="Rectángulo: esquinas redondeadas 12" o:spid="_x0000_s1027" style="position:absolute;margin-left:-15.6pt;margin-top:21.75pt;width:310.15pt;height:681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" fillcolor="#ecf8fe [180]" stroked="f" strokeweight="2pt">
                <v:fill opacity="56360f" color2="#b1e4fd [660]" o:opacity2="53739f" colors="0 #ecf8ff;29491f #ecf8ff;.75 #aed3ec" focus="100%" type="gradient"/>
                <v:shadow on="t" type="perspective" color="#082a75 [3215]" opacity="38010f" origin=",.5" offset="0,0" matrix="66191f,,,66191f"/>
                <v:textbox>
                  <w:txbxContent>
                    <w:p w14:paraId="399D3DD7" w14:textId="77777777" w:rsidR="00AF1805" w:rsidRDefault="00AF1805" w:rsidP="00AF180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DE388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63CF8FC" wp14:editId="221E4412">
                <wp:simplePos x="0" y="0"/>
                <wp:positionH relativeFrom="column">
                  <wp:posOffset>60960</wp:posOffset>
                </wp:positionH>
                <wp:positionV relativeFrom="paragraph">
                  <wp:posOffset>7360285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223A7082" w:rsidR="00704F0E" w:rsidRPr="003C545B" w:rsidRDefault="003F1CB5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SEGURIDAD INFORMÁTICA</w:t>
                            </w:r>
                          </w:p>
                          <w:p w14:paraId="3095BFCE" w14:textId="6E9B5CD1" w:rsidR="00F76A44" w:rsidRPr="003C545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</w:rPr>
                            </w:pPr>
                            <w:r w:rsidRPr="003C545B"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8" type="#_x0000_t202" style="position:absolute;margin-left:4.8pt;margin-top:579.55pt;width:247.2pt;height:49.2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" filled="f" stroked="f" strokeweight=".5pt">
                <v:textbox>
                  <w:txbxContent>
                    <w:p w14:paraId="477B20C9" w14:textId="223A7082" w:rsidR="00704F0E" w:rsidRPr="003C545B" w:rsidRDefault="003F1CB5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</w:pPr>
                      <w:r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  <w:t>SEGURIDAD INFORMÁTICA</w:t>
                      </w:r>
                    </w:p>
                    <w:p w14:paraId="3095BFCE" w14:textId="6E9B5CD1" w:rsidR="00F76A44" w:rsidRPr="003C545B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</w:rPr>
                      </w:pPr>
                      <w:r w:rsidRPr="003C545B"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</v:shape>
            </w:pict>
          </mc:Fallback>
        </mc:AlternateContent>
      </w:r>
      <w:r w:rsidR="00F76A44">
        <w:rPr>
          <w:noProof/>
        </w:rPr>
        <w:drawing>
          <wp:anchor distT="0" distB="0" distL="114300" distR="114300" simplePos="0" relativeHeight="251652096" behindDoc="0" locked="0" layoutInCell="1" allowOverlap="1" wp14:anchorId="27704234" wp14:editId="56FDF436">
            <wp:simplePos x="0" y="0"/>
            <wp:positionH relativeFrom="column">
              <wp:posOffset>-754380</wp:posOffset>
            </wp:positionH>
            <wp:positionV relativeFrom="paragraph">
              <wp:posOffset>6160770</wp:posOffset>
            </wp:positionV>
            <wp:extent cx="8190230" cy="4243673"/>
            <wp:effectExtent l="628650" t="1466850" r="610870" b="2413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alphaModFix amt="5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0230" cy="424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850900" dist="838200" dir="16200000" rotWithShape="0">
                        <a:schemeClr val="bg1">
                          <a:lumMod val="75000"/>
                          <a:alpha val="59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>
        <w:rPr>
          <w:noProof/>
          <w:lang w:bidi="es-ES"/>
        </w:rPr>
        <w:br w:type="page"/>
      </w:r>
    </w:p>
    <w:p w14:paraId="2A9D2910" w14:textId="56C79D28" w:rsidR="007534B1" w:rsidRDefault="00003532" w:rsidP="007534B1">
      <w:pPr>
        <w:pStyle w:val="Ttulo3"/>
        <w:numPr>
          <w:ilvl w:val="0"/>
          <w:numId w:val="29"/>
        </w:numPr>
        <w:rPr>
          <w:rFonts w:ascii="Poppins" w:hAnsi="Poppins" w:cs="Poppins"/>
          <w:noProof/>
          <w:color w:val="0070C0"/>
          <w:sz w:val="28"/>
          <w:szCs w:val="28"/>
        </w:rPr>
      </w:pPr>
      <w:r>
        <w:rPr>
          <w:rFonts w:ascii="Poppins" w:hAnsi="Poppins" w:cs="Poppins"/>
          <w:noProof/>
          <w:color w:val="0070C0"/>
          <w:sz w:val="28"/>
          <w:szCs w:val="28"/>
        </w:rPr>
        <w:lastRenderedPageBreak/>
        <w:t>Configuración de la máquina virtual:</w:t>
      </w:r>
    </w:p>
    <w:p w14:paraId="42E4E9C3" w14:textId="62E8BCB2" w:rsidR="00421509" w:rsidRDefault="00421509" w:rsidP="00421509"/>
    <w:p w14:paraId="1B67F12B" w14:textId="31473A6B" w:rsidR="00421509" w:rsidRDefault="00F963E9" w:rsidP="00421509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Como en las prácticas de </w:t>
      </w:r>
      <w:proofErr w:type="spellStart"/>
      <w:r w:rsidRPr="00E44B76">
        <w:rPr>
          <w:rFonts w:ascii="Segoe UI" w:hAnsi="Segoe UI" w:cs="Segoe UI"/>
          <w:color w:val="0070C0"/>
          <w:sz w:val="24"/>
          <w:szCs w:val="20"/>
        </w:rPr>
        <w:t>Pfsense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un </w:t>
      </w:r>
      <w:r w:rsidRPr="00E44B76">
        <w:rPr>
          <w:rFonts w:ascii="Segoe UI" w:hAnsi="Segoe UI" w:cs="Segoe UI"/>
          <w:color w:val="0070C0"/>
          <w:sz w:val="24"/>
          <w:szCs w:val="20"/>
        </w:rPr>
        <w:t>cortafuegos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necesita </w:t>
      </w:r>
      <w:r w:rsidRPr="00E44B76">
        <w:rPr>
          <w:rFonts w:ascii="Segoe UI" w:hAnsi="Segoe UI" w:cs="Segoe UI"/>
          <w:color w:val="0070C0"/>
          <w:sz w:val="24"/>
          <w:szCs w:val="20"/>
        </w:rPr>
        <w:t>dos interfaces de red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 en este caso las configuraremos de la siguiente manera:</w:t>
      </w:r>
    </w:p>
    <w:p w14:paraId="159BF739" w14:textId="7DBAA440" w:rsidR="00421509" w:rsidRPr="00421509" w:rsidRDefault="00F963E9" w:rsidP="00421509">
      <w:r w:rsidRPr="00150B10">
        <w:drawing>
          <wp:anchor distT="0" distB="0" distL="114300" distR="114300" simplePos="0" relativeHeight="251667968" behindDoc="0" locked="0" layoutInCell="1" allowOverlap="1" wp14:anchorId="1E411152" wp14:editId="26310D15">
            <wp:simplePos x="0" y="0"/>
            <wp:positionH relativeFrom="margin">
              <wp:posOffset>868680</wp:posOffset>
            </wp:positionH>
            <wp:positionV relativeFrom="paragraph">
              <wp:posOffset>248285</wp:posOffset>
            </wp:positionV>
            <wp:extent cx="4404360" cy="3155950"/>
            <wp:effectExtent l="0" t="0" r="0" b="635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07196" w14:textId="2516FB7D" w:rsidR="0005550C" w:rsidRDefault="0005550C" w:rsidP="0005550C"/>
    <w:p w14:paraId="31EBAC5C" w14:textId="68F9E14D" w:rsidR="00CE6358" w:rsidRDefault="00F963E9" w:rsidP="0005550C">
      <w:r w:rsidRPr="00FA4B2B">
        <w:drawing>
          <wp:anchor distT="0" distB="0" distL="114300" distR="114300" simplePos="0" relativeHeight="251666944" behindDoc="0" locked="0" layoutInCell="1" allowOverlap="1" wp14:anchorId="23D7B34E" wp14:editId="3C475281">
            <wp:simplePos x="0" y="0"/>
            <wp:positionH relativeFrom="column">
              <wp:posOffset>990600</wp:posOffset>
            </wp:positionH>
            <wp:positionV relativeFrom="paragraph">
              <wp:posOffset>238125</wp:posOffset>
            </wp:positionV>
            <wp:extent cx="4221480" cy="3001010"/>
            <wp:effectExtent l="0" t="0" r="7620" b="889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25F63" w14:textId="173501D9" w:rsidR="0005550C" w:rsidRDefault="0005550C" w:rsidP="0005550C"/>
    <w:p w14:paraId="67949348" w14:textId="5BCA68AB" w:rsidR="00A12E27" w:rsidRDefault="00A12E27" w:rsidP="0005550C"/>
    <w:p w14:paraId="7F1E463A" w14:textId="477924AB" w:rsidR="00A12E27" w:rsidRDefault="00A12E27" w:rsidP="0005550C"/>
    <w:p w14:paraId="0D8088DE" w14:textId="170F70D6" w:rsidR="00A12E27" w:rsidRDefault="00A12E27" w:rsidP="0005550C"/>
    <w:p w14:paraId="666CF971" w14:textId="081EFA99" w:rsidR="00A12E27" w:rsidRDefault="00A12E27" w:rsidP="00A12E27">
      <w:pPr>
        <w:pStyle w:val="Ttulo3"/>
        <w:numPr>
          <w:ilvl w:val="0"/>
          <w:numId w:val="29"/>
        </w:numPr>
        <w:rPr>
          <w:rFonts w:ascii="Poppins" w:hAnsi="Poppins" w:cs="Poppins"/>
          <w:noProof/>
          <w:color w:val="0070C0"/>
          <w:sz w:val="28"/>
          <w:szCs w:val="28"/>
        </w:rPr>
      </w:pPr>
      <w:r>
        <w:rPr>
          <w:rFonts w:ascii="Poppins" w:hAnsi="Poppins" w:cs="Poppins"/>
          <w:noProof/>
          <w:color w:val="0070C0"/>
          <w:sz w:val="28"/>
          <w:szCs w:val="28"/>
        </w:rPr>
        <w:lastRenderedPageBreak/>
        <w:t>Instalación de Sophos:</w:t>
      </w:r>
    </w:p>
    <w:p w14:paraId="27807A8D" w14:textId="06EA4B31" w:rsidR="00A12E27" w:rsidRDefault="00A12E27" w:rsidP="00A12E27"/>
    <w:p w14:paraId="76B167D7" w14:textId="3B236CDD" w:rsidR="00A12E27" w:rsidRDefault="00A12E27" w:rsidP="00A12E2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Iniciaremos la máquina virtual con la </w:t>
      </w:r>
      <w:r w:rsidRPr="00E44B76">
        <w:rPr>
          <w:rFonts w:ascii="Segoe UI" w:hAnsi="Segoe UI" w:cs="Segoe UI"/>
          <w:color w:val="0070C0"/>
          <w:sz w:val="24"/>
          <w:szCs w:val="20"/>
        </w:rPr>
        <w:t>ISO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 instalación del sistema </w:t>
      </w:r>
      <w:r w:rsidRPr="00E44B76">
        <w:rPr>
          <w:rFonts w:ascii="Segoe UI" w:hAnsi="Segoe UI" w:cs="Segoe UI"/>
          <w:color w:val="0070C0"/>
          <w:sz w:val="24"/>
          <w:szCs w:val="20"/>
        </w:rPr>
        <w:t>Sophos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y se instalará todo automáticamente, una vez nos salga el botón de reiniciar, extraeremos la </w:t>
      </w:r>
      <w:r w:rsidRPr="00E44B76">
        <w:rPr>
          <w:rFonts w:ascii="Segoe UI" w:hAnsi="Segoe UI" w:cs="Segoe UI"/>
          <w:color w:val="0070C0"/>
          <w:sz w:val="24"/>
          <w:szCs w:val="20"/>
        </w:rPr>
        <w:t>ISO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y se nos iniciará el sistema:</w:t>
      </w:r>
    </w:p>
    <w:p w14:paraId="649C1259" w14:textId="77777777" w:rsidR="00A12E27" w:rsidRDefault="00A12E27" w:rsidP="00A12E27"/>
    <w:p w14:paraId="655353B7" w14:textId="6C2F1095" w:rsidR="00A12E27" w:rsidRPr="00A12E27" w:rsidRDefault="00A12E27" w:rsidP="00A12E27">
      <w:r w:rsidRPr="009A34A1">
        <w:drawing>
          <wp:anchor distT="0" distB="0" distL="114300" distR="114300" simplePos="0" relativeHeight="251668992" behindDoc="0" locked="0" layoutInCell="1" allowOverlap="1" wp14:anchorId="06E289B2" wp14:editId="4B07493A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4390766" cy="2964180"/>
            <wp:effectExtent l="0" t="0" r="0" b="762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766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88075" w14:textId="0A661529" w:rsidR="00A12E27" w:rsidRDefault="00A12E27" w:rsidP="0005550C"/>
    <w:p w14:paraId="26C20EEA" w14:textId="19164DCE" w:rsidR="0005550C" w:rsidRDefault="00A12E27" w:rsidP="0005550C">
      <w:r w:rsidRPr="009A34A1">
        <w:drawing>
          <wp:anchor distT="0" distB="0" distL="114300" distR="114300" simplePos="0" relativeHeight="251670016" behindDoc="0" locked="0" layoutInCell="1" allowOverlap="1" wp14:anchorId="3199859C" wp14:editId="07B39CD9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4213860" cy="2864077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864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2F874" w14:textId="7569DE6E" w:rsidR="0005550C" w:rsidRDefault="0005550C" w:rsidP="0005550C"/>
    <w:p w14:paraId="3BC264FD" w14:textId="3CB3C91A" w:rsidR="0005550C" w:rsidRDefault="0005550C" w:rsidP="0005550C"/>
    <w:p w14:paraId="5836C39C" w14:textId="273AEE95" w:rsidR="00A12E27" w:rsidRDefault="00A12E27" w:rsidP="00A12E27">
      <w:pPr>
        <w:tabs>
          <w:tab w:val="left" w:pos="1332"/>
        </w:tabs>
      </w:pPr>
      <w:r>
        <w:tab/>
      </w:r>
    </w:p>
    <w:p w14:paraId="4C15C473" w14:textId="7A1E52FB" w:rsidR="00A12E27" w:rsidRDefault="00A12E27" w:rsidP="00A12E27">
      <w:pPr>
        <w:tabs>
          <w:tab w:val="left" w:pos="1332"/>
        </w:tabs>
      </w:pPr>
    </w:p>
    <w:p w14:paraId="6F39B455" w14:textId="0E66927E" w:rsidR="00A12E27" w:rsidRDefault="00A12E27" w:rsidP="00A12E27">
      <w:pPr>
        <w:pStyle w:val="Ttulo3"/>
        <w:numPr>
          <w:ilvl w:val="0"/>
          <w:numId w:val="29"/>
        </w:numPr>
        <w:rPr>
          <w:rFonts w:ascii="Poppins" w:hAnsi="Poppins" w:cs="Poppins"/>
          <w:noProof/>
          <w:color w:val="0070C0"/>
          <w:sz w:val="28"/>
          <w:szCs w:val="28"/>
        </w:rPr>
      </w:pPr>
      <w:r>
        <w:rPr>
          <w:rFonts w:ascii="Poppins" w:hAnsi="Poppins" w:cs="Poppins"/>
          <w:noProof/>
          <w:color w:val="0070C0"/>
          <w:sz w:val="28"/>
          <w:szCs w:val="28"/>
        </w:rPr>
        <w:lastRenderedPageBreak/>
        <w:t>Inicio de Sophos:</w:t>
      </w:r>
    </w:p>
    <w:p w14:paraId="100E92D0" w14:textId="1A230164" w:rsidR="00A12E27" w:rsidRDefault="00A12E27" w:rsidP="00A12E27"/>
    <w:p w14:paraId="31245631" w14:textId="0DC509E9" w:rsidR="00A12E27" w:rsidRDefault="00DD3FA5" w:rsidP="00A12E27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Al terminar la instalación, iniciaremos el sistema, se nos abrirá el </w:t>
      </w:r>
      <w:r w:rsidRPr="00E44B76">
        <w:rPr>
          <w:rFonts w:ascii="Segoe UI" w:hAnsi="Segoe UI" w:cs="Segoe UI"/>
          <w:color w:val="0070C0"/>
          <w:sz w:val="24"/>
          <w:szCs w:val="20"/>
        </w:rPr>
        <w:t>GRUB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y seleccionaremos la opción por defecto:</w:t>
      </w:r>
    </w:p>
    <w:p w14:paraId="4BF92C46" w14:textId="43F99644" w:rsidR="00A12E27" w:rsidRPr="00A12E27" w:rsidRDefault="00DD3FA5" w:rsidP="00A12E27">
      <w:r w:rsidRPr="009A34A1">
        <w:drawing>
          <wp:anchor distT="0" distB="0" distL="114300" distR="114300" simplePos="0" relativeHeight="251671040" behindDoc="0" locked="0" layoutInCell="1" allowOverlap="1" wp14:anchorId="597DCAD5" wp14:editId="24FEAD41">
            <wp:simplePos x="0" y="0"/>
            <wp:positionH relativeFrom="column">
              <wp:posOffset>777240</wp:posOffset>
            </wp:positionH>
            <wp:positionV relativeFrom="paragraph">
              <wp:posOffset>408305</wp:posOffset>
            </wp:positionV>
            <wp:extent cx="5400040" cy="316484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253E7" w14:textId="51A1B716" w:rsidR="00A12E27" w:rsidRPr="00A12E27" w:rsidRDefault="00A12E27" w:rsidP="00A12E27">
      <w:pPr>
        <w:tabs>
          <w:tab w:val="left" w:pos="1332"/>
        </w:tabs>
      </w:pPr>
    </w:p>
    <w:p w14:paraId="6BB3C287" w14:textId="48788CF9" w:rsidR="00DD3FA5" w:rsidRDefault="00DD3FA5" w:rsidP="00DD3FA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Nos pedirá aceptar la </w:t>
      </w:r>
      <w:r w:rsidRPr="00E44B76">
        <w:rPr>
          <w:rFonts w:ascii="Segoe UI" w:hAnsi="Segoe UI" w:cs="Segoe UI"/>
          <w:color w:val="0070C0"/>
          <w:sz w:val="24"/>
          <w:szCs w:val="20"/>
        </w:rPr>
        <w:t>licencia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 w:rsidRPr="00E44B76">
        <w:rPr>
          <w:rFonts w:ascii="Segoe UI" w:hAnsi="Segoe UI" w:cs="Segoe UI"/>
          <w:color w:val="0070C0"/>
          <w:sz w:val="24"/>
          <w:szCs w:val="20"/>
        </w:rPr>
        <w:t>de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 w:rsidRPr="00E44B76">
        <w:rPr>
          <w:rFonts w:ascii="Segoe UI" w:hAnsi="Segoe UI" w:cs="Segoe UI"/>
          <w:color w:val="0070C0"/>
          <w:sz w:val="24"/>
          <w:szCs w:val="20"/>
        </w:rPr>
        <w:t>uso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del sistema:</w:t>
      </w:r>
    </w:p>
    <w:p w14:paraId="2BA918A6" w14:textId="3A5727EF" w:rsidR="0005550C" w:rsidRDefault="0005550C" w:rsidP="0005550C"/>
    <w:p w14:paraId="112370E0" w14:textId="166B4E6E" w:rsidR="0005550C" w:rsidRDefault="00DD3FA5" w:rsidP="0005550C">
      <w:r w:rsidRPr="009A34A1">
        <w:drawing>
          <wp:anchor distT="0" distB="0" distL="114300" distR="114300" simplePos="0" relativeHeight="251672064" behindDoc="0" locked="0" layoutInCell="1" allowOverlap="1" wp14:anchorId="79C6C6A1" wp14:editId="21801603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4747260" cy="2690151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690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C807E" w14:textId="4DCA33E5" w:rsidR="00DD3FA5" w:rsidRDefault="00DD3FA5" w:rsidP="00DD3FA5"/>
    <w:p w14:paraId="6135B507" w14:textId="646EA967" w:rsidR="00DD3FA5" w:rsidRDefault="00DD3FA5" w:rsidP="00DD3FA5"/>
    <w:p w14:paraId="406FB03C" w14:textId="5E837C57" w:rsidR="00DD3FA5" w:rsidRDefault="00DD3FA5" w:rsidP="00DD3FA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lastRenderedPageBreak/>
        <w:t xml:space="preserve">Para iniciar el sistema, nos pedirá la </w:t>
      </w:r>
      <w:r w:rsidRPr="00E44B76">
        <w:rPr>
          <w:rFonts w:ascii="Segoe UI" w:hAnsi="Segoe UI" w:cs="Segoe UI"/>
          <w:color w:val="0070C0"/>
          <w:sz w:val="24"/>
          <w:szCs w:val="20"/>
        </w:rPr>
        <w:t>contraseña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del usuario administrador, esta por defecto es </w:t>
      </w:r>
      <w:proofErr w:type="spellStart"/>
      <w:r w:rsidRPr="00E44B76">
        <w:rPr>
          <w:rFonts w:ascii="Segoe UI" w:hAnsi="Segoe UI" w:cs="Segoe UI"/>
          <w:i/>
          <w:iCs/>
          <w:color w:val="0070C0"/>
          <w:sz w:val="24"/>
          <w:szCs w:val="20"/>
        </w:rPr>
        <w:t>admin</w:t>
      </w:r>
      <w:proofErr w:type="spellEnd"/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25ED85FE" w14:textId="279441A7" w:rsidR="00DD3FA5" w:rsidRPr="00DD3FA5" w:rsidRDefault="00DD3FA5" w:rsidP="00DD3FA5">
      <w:r w:rsidRPr="00911538">
        <w:drawing>
          <wp:anchor distT="0" distB="0" distL="114300" distR="114300" simplePos="0" relativeHeight="251673088" behindDoc="0" locked="0" layoutInCell="1" allowOverlap="1" wp14:anchorId="1210A923" wp14:editId="5868F143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4297680" cy="2453640"/>
            <wp:effectExtent l="0" t="0" r="7620" b="381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90ADF" w14:textId="0A2B1972" w:rsidR="0005550C" w:rsidRDefault="0005550C" w:rsidP="0005550C"/>
    <w:p w14:paraId="49A2BA08" w14:textId="4535A626" w:rsidR="00DD3FA5" w:rsidRDefault="00DD3FA5" w:rsidP="00DD3FA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Finalmente, se nos abrirá la pantalla de </w:t>
      </w:r>
      <w:r w:rsidRPr="00E44B76">
        <w:rPr>
          <w:rFonts w:ascii="Segoe UI" w:hAnsi="Segoe UI" w:cs="Segoe UI"/>
          <w:color w:val="0070C0"/>
          <w:sz w:val="24"/>
          <w:szCs w:val="20"/>
        </w:rPr>
        <w:t>opciones del sistema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327BF2F2" w14:textId="58240129" w:rsidR="00DD3FA5" w:rsidRDefault="00DD3FA5" w:rsidP="0005550C"/>
    <w:p w14:paraId="784D542A" w14:textId="73F8406E" w:rsidR="00DD3FA5" w:rsidRPr="00911538" w:rsidRDefault="00DD3FA5" w:rsidP="0005550C">
      <w:r w:rsidRPr="009A34A1">
        <w:drawing>
          <wp:anchor distT="0" distB="0" distL="114300" distR="114300" simplePos="0" relativeHeight="251674112" behindDoc="0" locked="0" layoutInCell="1" allowOverlap="1" wp14:anchorId="2DE01EA8" wp14:editId="15CCAE61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549140" cy="2589650"/>
            <wp:effectExtent l="0" t="0" r="3810" b="127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58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314A2" w14:textId="684A80CC" w:rsidR="0005550C" w:rsidRDefault="0005550C" w:rsidP="0005550C"/>
    <w:p w14:paraId="0D3C0FD8" w14:textId="3101AED6" w:rsidR="00DD3FA5" w:rsidRDefault="00DD3FA5" w:rsidP="0005550C"/>
    <w:p w14:paraId="289D094E" w14:textId="60B4C9D0" w:rsidR="00DD3FA5" w:rsidRDefault="00DD3FA5" w:rsidP="0005550C"/>
    <w:p w14:paraId="12AF18CA" w14:textId="6256CA42" w:rsidR="00DD3FA5" w:rsidRDefault="00DD3FA5" w:rsidP="0005550C"/>
    <w:p w14:paraId="369A2DC1" w14:textId="53DA0E8B" w:rsidR="00DD3FA5" w:rsidRDefault="00DD3FA5" w:rsidP="0005550C"/>
    <w:p w14:paraId="6F6CC4A2" w14:textId="3AC06866" w:rsidR="00DD3FA5" w:rsidRDefault="00DD3FA5" w:rsidP="0005550C"/>
    <w:p w14:paraId="0271DA1D" w14:textId="64C941D5" w:rsidR="00DD3FA5" w:rsidRDefault="00DD3FA5" w:rsidP="0005550C"/>
    <w:p w14:paraId="17EF642C" w14:textId="7AEF0865" w:rsidR="00DD3FA5" w:rsidRDefault="00DD3FA5" w:rsidP="0005550C"/>
    <w:p w14:paraId="3F221456" w14:textId="1972F4A5" w:rsidR="00DD3FA5" w:rsidRDefault="00DD3FA5" w:rsidP="0005550C"/>
    <w:p w14:paraId="3633D4B3" w14:textId="2B4F1868" w:rsidR="00DD3FA5" w:rsidRDefault="00DD3FA5" w:rsidP="00DD3FA5">
      <w:pPr>
        <w:pStyle w:val="Ttulo3"/>
        <w:numPr>
          <w:ilvl w:val="0"/>
          <w:numId w:val="29"/>
        </w:numPr>
        <w:rPr>
          <w:rFonts w:ascii="Poppins" w:hAnsi="Poppins" w:cs="Poppins"/>
          <w:noProof/>
          <w:color w:val="0070C0"/>
          <w:sz w:val="28"/>
          <w:szCs w:val="28"/>
        </w:rPr>
      </w:pPr>
      <w:r>
        <w:rPr>
          <w:rFonts w:ascii="Poppins" w:hAnsi="Poppins" w:cs="Poppins"/>
          <w:noProof/>
          <w:color w:val="0070C0"/>
          <w:sz w:val="28"/>
          <w:szCs w:val="28"/>
        </w:rPr>
        <w:lastRenderedPageBreak/>
        <w:t>Configuración</w:t>
      </w:r>
      <w:r>
        <w:rPr>
          <w:rFonts w:ascii="Poppins" w:hAnsi="Poppins" w:cs="Poppins"/>
          <w:noProof/>
          <w:color w:val="0070C0"/>
          <w:sz w:val="28"/>
          <w:szCs w:val="28"/>
        </w:rPr>
        <w:t xml:space="preserve"> de Sophos:</w:t>
      </w:r>
    </w:p>
    <w:p w14:paraId="6B17A759" w14:textId="1468139E" w:rsidR="00DD3FA5" w:rsidRDefault="00DD3FA5" w:rsidP="0005550C"/>
    <w:p w14:paraId="469F93B7" w14:textId="44A59A75" w:rsidR="00DD3FA5" w:rsidRDefault="00DD3FA5" w:rsidP="00DD3FA5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Finalmente, debemos de realizar la </w:t>
      </w:r>
      <w:r w:rsidRPr="00E44B76">
        <w:rPr>
          <w:rFonts w:ascii="Segoe UI" w:hAnsi="Segoe UI" w:cs="Segoe UI"/>
          <w:color w:val="0070C0"/>
          <w:sz w:val="24"/>
          <w:szCs w:val="20"/>
        </w:rPr>
        <w:t>configuración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 w:rsidRPr="00E44B76">
        <w:rPr>
          <w:rFonts w:ascii="Segoe UI" w:hAnsi="Segoe UI" w:cs="Segoe UI"/>
          <w:color w:val="0070C0"/>
          <w:sz w:val="24"/>
          <w:szCs w:val="20"/>
        </w:rPr>
        <w:t>de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 w:rsidRPr="00E44B76">
        <w:rPr>
          <w:rFonts w:ascii="Segoe UI" w:hAnsi="Segoe UI" w:cs="Segoe UI"/>
          <w:color w:val="0070C0"/>
          <w:sz w:val="24"/>
          <w:szCs w:val="20"/>
        </w:rPr>
        <w:t>red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del sistema, así </w:t>
      </w:r>
      <w:r w:rsidR="00E44B76">
        <w:rPr>
          <w:rFonts w:ascii="Segoe UI" w:hAnsi="Segoe UI" w:cs="Segoe UI"/>
          <w:b w:val="0"/>
          <w:bCs/>
          <w:color w:val="auto"/>
          <w:sz w:val="24"/>
          <w:szCs w:val="20"/>
        </w:rPr>
        <w:t>que,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</w:t>
      </w:r>
      <w:r w:rsidR="00C624E3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en el panel de opciones, seleccionaremos </w:t>
      </w:r>
      <w:r w:rsidR="00C624E3" w:rsidRPr="00E44B76">
        <w:rPr>
          <w:rFonts w:ascii="Segoe UI" w:hAnsi="Segoe UI" w:cs="Segoe UI"/>
          <w:i/>
          <w:iCs/>
          <w:color w:val="0070C0"/>
          <w:sz w:val="24"/>
          <w:szCs w:val="20"/>
        </w:rPr>
        <w:t>uno</w:t>
      </w:r>
      <w:r w:rsidR="00C624E3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para que se nos abran los </w:t>
      </w:r>
      <w:r w:rsidR="00C624E3" w:rsidRPr="00E44B76">
        <w:rPr>
          <w:rFonts w:ascii="Segoe UI" w:hAnsi="Segoe UI" w:cs="Segoe UI"/>
          <w:color w:val="0070C0"/>
          <w:sz w:val="24"/>
          <w:szCs w:val="20"/>
        </w:rPr>
        <w:t>ajustes de red</w:t>
      </w:r>
      <w:r w:rsidR="00C624E3"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77C552F6" w14:textId="4BDF47B0" w:rsidR="00DD3FA5" w:rsidRDefault="00C624E3" w:rsidP="0005550C">
      <w:r w:rsidRPr="00E61FD8">
        <w:drawing>
          <wp:anchor distT="0" distB="0" distL="114300" distR="114300" simplePos="0" relativeHeight="251675136" behindDoc="0" locked="0" layoutInCell="1" allowOverlap="1" wp14:anchorId="752350AE" wp14:editId="4FCE1243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2240474" cy="335309"/>
            <wp:effectExtent l="0" t="0" r="7620" b="762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C65F8" w14:textId="77777777" w:rsidR="00C624E3" w:rsidRDefault="00C624E3" w:rsidP="0005550C"/>
    <w:p w14:paraId="654824AD" w14:textId="5A59D4FF" w:rsidR="00C624E3" w:rsidRDefault="00C624E3" w:rsidP="00C624E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Volveremos a señalar </w:t>
      </w:r>
      <w:r w:rsidRPr="00E44B76">
        <w:rPr>
          <w:rFonts w:ascii="Segoe UI" w:hAnsi="Segoe UI" w:cs="Segoe UI"/>
          <w:i/>
          <w:iCs/>
          <w:color w:val="0070C0"/>
          <w:sz w:val="24"/>
          <w:szCs w:val="20"/>
        </w:rPr>
        <w:t>uno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para que configuremos los </w:t>
      </w:r>
      <w:r w:rsidRPr="00E44B76">
        <w:rPr>
          <w:rFonts w:ascii="Segoe UI" w:hAnsi="Segoe UI" w:cs="Segoe UI"/>
          <w:color w:val="0070C0"/>
          <w:sz w:val="24"/>
          <w:szCs w:val="20"/>
        </w:rPr>
        <w:t>adaptadores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6E5B5BFF" w14:textId="264AA859" w:rsidR="0005550C" w:rsidRPr="00B92BC9" w:rsidRDefault="00C624E3" w:rsidP="0005550C">
      <w:r w:rsidRPr="00624732">
        <w:drawing>
          <wp:anchor distT="0" distB="0" distL="114300" distR="114300" simplePos="0" relativeHeight="251676160" behindDoc="0" locked="0" layoutInCell="1" allowOverlap="1" wp14:anchorId="7D0D6C28" wp14:editId="3A942521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2484335" cy="1104996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2C207" w14:textId="77777777" w:rsidR="00C624E3" w:rsidRDefault="00C624E3" w:rsidP="00C624E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DC07EAF" w14:textId="6C0EBE0A" w:rsidR="00C624E3" w:rsidRDefault="00C624E3" w:rsidP="00C624E3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Veremos dos adaptadores, uno para la </w:t>
      </w:r>
      <w:r w:rsidRPr="00E44B76">
        <w:rPr>
          <w:rFonts w:ascii="Segoe UI" w:hAnsi="Segoe UI" w:cs="Segoe UI"/>
          <w:color w:val="0070C0"/>
          <w:sz w:val="24"/>
          <w:szCs w:val="20"/>
        </w:rPr>
        <w:t>LAN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y otro para la </w:t>
      </w:r>
      <w:r w:rsidRPr="00E44B76">
        <w:rPr>
          <w:rFonts w:ascii="Segoe UI" w:hAnsi="Segoe UI" w:cs="Segoe UI"/>
          <w:color w:val="0070C0"/>
          <w:sz w:val="24"/>
          <w:szCs w:val="20"/>
        </w:rPr>
        <w:t>WAN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,</w:t>
      </w:r>
      <w:r w:rsidR="00936C6C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 como ya hemos visto en </w:t>
      </w:r>
      <w:proofErr w:type="spellStart"/>
      <w:r w:rsidR="00936C6C" w:rsidRPr="00E44B76">
        <w:rPr>
          <w:rFonts w:ascii="Segoe UI" w:hAnsi="Segoe UI" w:cs="Segoe UI"/>
          <w:color w:val="0070C0"/>
          <w:sz w:val="24"/>
          <w:szCs w:val="20"/>
        </w:rPr>
        <w:t>Pfsense</w:t>
      </w:r>
      <w:proofErr w:type="spellEnd"/>
      <w:r w:rsidR="00936C6C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así que solo se configurará la interfaz </w:t>
      </w:r>
      <w:r w:rsidR="00936C6C" w:rsidRPr="00E44B76">
        <w:rPr>
          <w:rFonts w:ascii="Segoe UI" w:hAnsi="Segoe UI" w:cs="Segoe UI"/>
          <w:color w:val="0070C0"/>
          <w:sz w:val="24"/>
          <w:szCs w:val="20"/>
        </w:rPr>
        <w:t>LAN</w:t>
      </w:r>
      <w:r w:rsidR="00936C6C"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 w:rsidR="00936C6C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mediante </w:t>
      </w:r>
      <w:r w:rsidR="00936C6C" w:rsidRPr="00E44B76">
        <w:rPr>
          <w:rFonts w:ascii="Segoe UI" w:hAnsi="Segoe UI" w:cs="Segoe UI"/>
          <w:color w:val="0070C0"/>
          <w:sz w:val="24"/>
          <w:szCs w:val="20"/>
        </w:rPr>
        <w:t>IP fija</w:t>
      </w:r>
      <w:r w:rsidR="00936C6C"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41E53AFA" w14:textId="448228D3" w:rsidR="0005550C" w:rsidRDefault="00936C6C" w:rsidP="0005550C">
      <w:r w:rsidRPr="00624732">
        <w:drawing>
          <wp:anchor distT="0" distB="0" distL="114300" distR="114300" simplePos="0" relativeHeight="251677184" behindDoc="0" locked="0" layoutInCell="1" allowOverlap="1" wp14:anchorId="6B79D91D" wp14:editId="03743B7F">
            <wp:simplePos x="0" y="0"/>
            <wp:positionH relativeFrom="column">
              <wp:posOffset>807720</wp:posOffset>
            </wp:positionH>
            <wp:positionV relativeFrom="paragraph">
              <wp:posOffset>396240</wp:posOffset>
            </wp:positionV>
            <wp:extent cx="5400040" cy="3112770"/>
            <wp:effectExtent l="0" t="0" r="0" b="0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44DAF" w14:textId="6B531376" w:rsidR="0005550C" w:rsidRDefault="0005550C" w:rsidP="0005550C"/>
    <w:p w14:paraId="6D1E92EC" w14:textId="499E5B32" w:rsidR="007D1D28" w:rsidRDefault="007D1D28" w:rsidP="0005550C"/>
    <w:p w14:paraId="5B1D75FD" w14:textId="1BAAAF2D" w:rsidR="007D1D28" w:rsidRDefault="007D1D28" w:rsidP="0005550C"/>
    <w:p w14:paraId="7E0F0F4F" w14:textId="22CB5238" w:rsidR="007D1D28" w:rsidRDefault="007D1D28" w:rsidP="0005550C"/>
    <w:p w14:paraId="6D1E0662" w14:textId="33E7C7DA" w:rsidR="007D1D28" w:rsidRDefault="007D1D28" w:rsidP="0005550C"/>
    <w:p w14:paraId="2FF4E347" w14:textId="301BBBBB" w:rsidR="0005550C" w:rsidRDefault="007805A4" w:rsidP="007805A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 w:rsidRPr="00614C7A">
        <w:lastRenderedPageBreak/>
        <w:drawing>
          <wp:anchor distT="0" distB="0" distL="114300" distR="114300" simplePos="0" relativeHeight="251678208" behindDoc="0" locked="0" layoutInCell="1" allowOverlap="1" wp14:anchorId="5EA9E575" wp14:editId="32FDC149">
            <wp:simplePos x="0" y="0"/>
            <wp:positionH relativeFrom="margin">
              <wp:align>center</wp:align>
            </wp:positionH>
            <wp:positionV relativeFrom="paragraph">
              <wp:posOffset>424815</wp:posOffset>
            </wp:positionV>
            <wp:extent cx="3071126" cy="358171"/>
            <wp:effectExtent l="0" t="0" r="0" b="381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1D28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Nos preguntará si queremos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configurar la dirección </w:t>
      </w:r>
      <w:r w:rsidRPr="00E44B76">
        <w:rPr>
          <w:rFonts w:ascii="Segoe UI" w:hAnsi="Segoe UI" w:cs="Segoe UI"/>
          <w:color w:val="0070C0"/>
          <w:sz w:val="24"/>
          <w:szCs w:val="20"/>
        </w:rPr>
        <w:t>fija IPv4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y le diremos que </w:t>
      </w:r>
      <w:r w:rsidRPr="00E44B76">
        <w:rPr>
          <w:rFonts w:ascii="Segoe UI" w:hAnsi="Segoe UI" w:cs="Segoe UI"/>
          <w:i/>
          <w:iCs/>
          <w:color w:val="0070C0"/>
          <w:sz w:val="24"/>
          <w:szCs w:val="20"/>
        </w:rPr>
        <w:t>sí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3167E55F" w14:textId="4C21147E" w:rsidR="007805A4" w:rsidRDefault="007805A4" w:rsidP="007805A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026459EE" w14:textId="11346F87" w:rsidR="007805A4" w:rsidRDefault="007805A4" w:rsidP="007805A4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Pondremos la </w:t>
      </w:r>
      <w:r w:rsidRPr="00E44B76">
        <w:rPr>
          <w:rFonts w:ascii="Segoe UI" w:hAnsi="Segoe UI" w:cs="Segoe UI"/>
          <w:color w:val="0070C0"/>
          <w:sz w:val="24"/>
          <w:szCs w:val="20"/>
        </w:rPr>
        <w:t>direcci</w:t>
      </w:r>
      <w:r w:rsidR="009D0DC6" w:rsidRPr="00E44B76">
        <w:rPr>
          <w:rFonts w:ascii="Segoe UI" w:hAnsi="Segoe UI" w:cs="Segoe UI"/>
          <w:color w:val="0070C0"/>
          <w:sz w:val="24"/>
          <w:szCs w:val="20"/>
        </w:rPr>
        <w:t>ón</w:t>
      </w:r>
      <w:r w:rsidR="00EE5B0C" w:rsidRPr="00E44B76">
        <w:rPr>
          <w:rFonts w:ascii="Segoe UI" w:hAnsi="Segoe UI" w:cs="Segoe UI"/>
          <w:color w:val="0070C0"/>
          <w:sz w:val="24"/>
          <w:szCs w:val="20"/>
        </w:rPr>
        <w:t xml:space="preserve"> </w:t>
      </w:r>
      <w:r w:rsidR="0005190D" w:rsidRPr="00E44B76">
        <w:rPr>
          <w:rFonts w:ascii="Segoe UI" w:hAnsi="Segoe UI" w:cs="Segoe UI"/>
          <w:color w:val="0070C0"/>
          <w:sz w:val="24"/>
          <w:szCs w:val="20"/>
        </w:rPr>
        <w:t xml:space="preserve">IP </w:t>
      </w:r>
      <w:r w:rsidR="0005190D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nueva y la </w:t>
      </w:r>
      <w:r w:rsidR="0005190D" w:rsidRPr="00E44B76">
        <w:rPr>
          <w:rFonts w:ascii="Segoe UI" w:hAnsi="Segoe UI" w:cs="Segoe UI"/>
          <w:color w:val="0070C0"/>
          <w:sz w:val="24"/>
          <w:szCs w:val="20"/>
        </w:rPr>
        <w:t>máscara</w:t>
      </w:r>
      <w:r w:rsidR="0005190D">
        <w:rPr>
          <w:rFonts w:ascii="Segoe UI" w:hAnsi="Segoe UI" w:cs="Segoe UI"/>
          <w:b w:val="0"/>
          <w:bCs/>
          <w:color w:val="auto"/>
          <w:sz w:val="24"/>
          <w:szCs w:val="20"/>
        </w:rPr>
        <w:t>:</w:t>
      </w:r>
    </w:p>
    <w:p w14:paraId="4E330EE8" w14:textId="278D55C8" w:rsidR="007805A4" w:rsidRPr="00624732" w:rsidRDefault="0005190D" w:rsidP="007805A4">
      <w:pPr>
        <w:ind w:left="720"/>
        <w:jc w:val="both"/>
      </w:pPr>
      <w:r w:rsidRPr="00460262">
        <w:drawing>
          <wp:anchor distT="0" distB="0" distL="114300" distR="114300" simplePos="0" relativeHeight="251679232" behindDoc="0" locked="0" layoutInCell="1" allowOverlap="1" wp14:anchorId="3E090E3B" wp14:editId="7420A7CE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3269263" cy="1097375"/>
            <wp:effectExtent l="0" t="0" r="7620" b="762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8889B" w14:textId="77777777" w:rsidR="0005190D" w:rsidRDefault="0005190D" w:rsidP="0005190D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</w:p>
    <w:p w14:paraId="5BDEB7CB" w14:textId="51B6AD53" w:rsidR="0005190D" w:rsidRDefault="0005190D" w:rsidP="0005190D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Nos preguntará si queremos ajustar la dirección </w:t>
      </w:r>
      <w:r w:rsidRPr="00E44B76">
        <w:rPr>
          <w:rFonts w:ascii="Segoe UI" w:hAnsi="Segoe UI" w:cs="Segoe UI"/>
          <w:color w:val="0070C0"/>
          <w:sz w:val="24"/>
          <w:szCs w:val="20"/>
        </w:rPr>
        <w:t>IPv6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y le diremos que </w:t>
      </w:r>
      <w:r w:rsidRPr="00E44B76">
        <w:rPr>
          <w:rFonts w:ascii="Segoe UI" w:hAnsi="Segoe UI" w:cs="Segoe UI"/>
          <w:i/>
          <w:iCs/>
          <w:color w:val="0070C0"/>
          <w:sz w:val="24"/>
          <w:szCs w:val="20"/>
        </w:rPr>
        <w:t>no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después de eso nos saldrá la </w:t>
      </w:r>
      <w:r w:rsidRPr="00E44B76">
        <w:rPr>
          <w:rFonts w:ascii="Segoe UI" w:hAnsi="Segoe UI" w:cs="Segoe UI"/>
          <w:color w:val="0070C0"/>
          <w:sz w:val="24"/>
          <w:szCs w:val="20"/>
        </w:rPr>
        <w:t>interfaz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 w:rsidRPr="00E44B76">
        <w:rPr>
          <w:rFonts w:ascii="Segoe UI" w:hAnsi="Segoe UI" w:cs="Segoe UI"/>
          <w:color w:val="0070C0"/>
          <w:sz w:val="24"/>
          <w:szCs w:val="20"/>
        </w:rPr>
        <w:t>WAN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que funciona por </w:t>
      </w:r>
      <w:r w:rsidRPr="00E44B76">
        <w:rPr>
          <w:rFonts w:ascii="Segoe UI" w:hAnsi="Segoe UI" w:cs="Segoe UI"/>
          <w:color w:val="0070C0"/>
          <w:sz w:val="24"/>
          <w:szCs w:val="20"/>
        </w:rPr>
        <w:t>DHCP</w:t>
      </w:r>
      <w:r w:rsidRPr="00E44B76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>y se configurará automáticamente:</w:t>
      </w:r>
    </w:p>
    <w:p w14:paraId="60BFF72E" w14:textId="7CFA1E57" w:rsidR="0005550C" w:rsidRDefault="0005190D" w:rsidP="0005550C">
      <w:r w:rsidRPr="00460262">
        <w:drawing>
          <wp:anchor distT="0" distB="0" distL="114300" distR="114300" simplePos="0" relativeHeight="251680256" behindDoc="0" locked="0" layoutInCell="1" allowOverlap="1" wp14:anchorId="7EAE113F" wp14:editId="226AE2D9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2827265" cy="388654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A7820" w14:textId="5E49DB65" w:rsidR="0005550C" w:rsidRDefault="0005550C" w:rsidP="0005550C"/>
    <w:p w14:paraId="585F4A5A" w14:textId="620F8630" w:rsidR="0005550C" w:rsidRDefault="0005190D" w:rsidP="0005550C">
      <w:r w:rsidRPr="0017239D">
        <w:drawing>
          <wp:anchor distT="0" distB="0" distL="114300" distR="114300" simplePos="0" relativeHeight="251681280" behindDoc="0" locked="0" layoutInCell="1" allowOverlap="1" wp14:anchorId="70779B9D" wp14:editId="089BC4D2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4411980" cy="2552557"/>
            <wp:effectExtent l="0" t="0" r="7620" b="63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552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439A8" w14:textId="2699B6B8" w:rsidR="0005550C" w:rsidRDefault="0005550C" w:rsidP="0005550C"/>
    <w:p w14:paraId="4F14CF80" w14:textId="39A74BB1" w:rsidR="0005550C" w:rsidRDefault="0005550C" w:rsidP="0005550C"/>
    <w:p w14:paraId="6C6949CC" w14:textId="77777777" w:rsidR="0005550C" w:rsidRDefault="0005550C" w:rsidP="0005550C"/>
    <w:p w14:paraId="5F3B7D43" w14:textId="49BF8E0D" w:rsidR="003F1CB5" w:rsidRDefault="003F1CB5" w:rsidP="003F1CB5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  <w:b/>
          <w:bCs/>
        </w:rPr>
      </w:pPr>
    </w:p>
    <w:p w14:paraId="4EE6D09A" w14:textId="5ADA568C" w:rsidR="003F1CB5" w:rsidRDefault="003F1CB5" w:rsidP="003F1CB5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  <w:b/>
          <w:bCs/>
        </w:rPr>
      </w:pPr>
    </w:p>
    <w:p w14:paraId="053723C9" w14:textId="69F067F7" w:rsidR="0005190D" w:rsidRDefault="0005190D" w:rsidP="003F1CB5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  <w:b/>
          <w:bCs/>
        </w:rPr>
      </w:pPr>
    </w:p>
    <w:p w14:paraId="24AFF58F" w14:textId="0DFF51E5" w:rsidR="0005190D" w:rsidRPr="00E44B76" w:rsidRDefault="0005190D" w:rsidP="00E44B76">
      <w:pPr>
        <w:spacing w:line="360" w:lineRule="auto"/>
        <w:rPr>
          <w:rFonts w:asciiTheme="majorHAnsi" w:eastAsia="Calibri" w:hAnsiTheme="majorHAnsi" w:cstheme="majorHAnsi"/>
          <w:bCs/>
        </w:rPr>
      </w:pPr>
    </w:p>
    <w:p w14:paraId="61081F70" w14:textId="7F4E9BA2" w:rsidR="0005190D" w:rsidRDefault="0005190D" w:rsidP="0005190D">
      <w:pPr>
        <w:pStyle w:val="Ttulo3"/>
        <w:numPr>
          <w:ilvl w:val="0"/>
          <w:numId w:val="29"/>
        </w:numPr>
        <w:rPr>
          <w:rFonts w:ascii="Poppins" w:hAnsi="Poppins" w:cs="Poppins"/>
          <w:noProof/>
          <w:color w:val="0070C0"/>
          <w:sz w:val="28"/>
          <w:szCs w:val="28"/>
        </w:rPr>
      </w:pPr>
      <w:r>
        <w:rPr>
          <w:rFonts w:ascii="Poppins" w:hAnsi="Poppins" w:cs="Poppins"/>
          <w:noProof/>
          <w:color w:val="0070C0"/>
          <w:sz w:val="28"/>
          <w:szCs w:val="28"/>
        </w:rPr>
        <w:lastRenderedPageBreak/>
        <w:t>Acceso</w:t>
      </w:r>
      <w:r>
        <w:rPr>
          <w:rFonts w:ascii="Poppins" w:hAnsi="Poppins" w:cs="Poppins"/>
          <w:noProof/>
          <w:color w:val="0070C0"/>
          <w:sz w:val="28"/>
          <w:szCs w:val="28"/>
        </w:rPr>
        <w:t xml:space="preserve"> de Sophos:</w:t>
      </w:r>
    </w:p>
    <w:p w14:paraId="16F5714C" w14:textId="239AB9A1" w:rsidR="0005190D" w:rsidRDefault="0005190D" w:rsidP="003F1CB5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  <w:b/>
          <w:bCs/>
        </w:rPr>
      </w:pPr>
    </w:p>
    <w:p w14:paraId="2F6C6DB3" w14:textId="77777777" w:rsidR="00105F47" w:rsidRDefault="0005190D" w:rsidP="0005190D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Cuando tengamos las </w:t>
      </w:r>
      <w:r w:rsidRPr="00E44B76">
        <w:rPr>
          <w:rFonts w:ascii="Segoe UI" w:hAnsi="Segoe UI" w:cs="Segoe UI"/>
          <w:color w:val="0070C0"/>
          <w:sz w:val="24"/>
          <w:szCs w:val="20"/>
        </w:rPr>
        <w:t>interfaces configuradas</w:t>
      </w:r>
      <w:r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, intentaremos acceder con el </w:t>
      </w:r>
      <w:r w:rsidRPr="00105F47">
        <w:rPr>
          <w:rFonts w:ascii="Segoe UI" w:hAnsi="Segoe UI" w:cs="Segoe UI"/>
          <w:color w:val="0070C0"/>
          <w:sz w:val="24"/>
          <w:szCs w:val="20"/>
        </w:rPr>
        <w:t>navegador</w:t>
      </w:r>
      <w:r w:rsidR="00105F47" w:rsidRPr="00105F47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 w:rsidR="00105F4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poniendo la </w:t>
      </w:r>
      <w:r w:rsidR="00105F47" w:rsidRPr="00105F47">
        <w:rPr>
          <w:rFonts w:ascii="Segoe UI" w:hAnsi="Segoe UI" w:cs="Segoe UI"/>
          <w:color w:val="0070C0"/>
          <w:sz w:val="24"/>
          <w:szCs w:val="20"/>
        </w:rPr>
        <w:t>dirección IP</w:t>
      </w:r>
      <w:r w:rsidR="00105F47" w:rsidRPr="00105F47">
        <w:rPr>
          <w:rFonts w:ascii="Segoe UI" w:hAnsi="Segoe UI" w:cs="Segoe UI"/>
          <w:b w:val="0"/>
          <w:bCs/>
          <w:color w:val="0070C0"/>
          <w:sz w:val="24"/>
          <w:szCs w:val="20"/>
        </w:rPr>
        <w:t xml:space="preserve"> </w:t>
      </w:r>
      <w:r w:rsidR="00105F47">
        <w:rPr>
          <w:rFonts w:ascii="Segoe UI" w:hAnsi="Segoe UI" w:cs="Segoe UI"/>
          <w:b w:val="0"/>
          <w:bCs/>
          <w:color w:val="auto"/>
          <w:sz w:val="24"/>
          <w:szCs w:val="20"/>
        </w:rPr>
        <w:t xml:space="preserve">que hayamos configurado en el </w:t>
      </w:r>
      <w:r w:rsidR="00105F47" w:rsidRPr="00105F47">
        <w:rPr>
          <w:rFonts w:ascii="Segoe UI" w:hAnsi="Segoe UI" w:cs="Segoe UI"/>
          <w:color w:val="0070C0"/>
          <w:sz w:val="24"/>
          <w:szCs w:val="20"/>
        </w:rPr>
        <w:t>servidor</w:t>
      </w:r>
      <w:r w:rsidR="00105F47">
        <w:rPr>
          <w:rFonts w:ascii="Segoe UI" w:hAnsi="Segoe UI" w:cs="Segoe UI"/>
          <w:b w:val="0"/>
          <w:bCs/>
          <w:color w:val="auto"/>
          <w:sz w:val="24"/>
          <w:szCs w:val="20"/>
        </w:rPr>
        <w:t>.</w:t>
      </w:r>
    </w:p>
    <w:p w14:paraId="275EC199" w14:textId="75644238" w:rsidR="0005190D" w:rsidRDefault="00105F47" w:rsidP="0005190D">
      <w:pPr>
        <w:ind w:left="720"/>
        <w:jc w:val="both"/>
        <w:rPr>
          <w:rFonts w:ascii="Segoe UI" w:hAnsi="Segoe UI" w:cs="Segoe UI"/>
          <w:b w:val="0"/>
          <w:bCs/>
          <w:color w:val="auto"/>
          <w:sz w:val="24"/>
          <w:szCs w:val="20"/>
        </w:rPr>
      </w:pPr>
      <w:r>
        <w:rPr>
          <w:rFonts w:ascii="Segoe UI" w:hAnsi="Segoe UI" w:cs="Segoe UI"/>
          <w:b w:val="0"/>
          <w:bCs/>
          <w:color w:val="auto"/>
          <w:sz w:val="24"/>
          <w:szCs w:val="20"/>
        </w:rPr>
        <w:t>N</w:t>
      </w:r>
      <w:r w:rsidR="00E44B76">
        <w:rPr>
          <w:rFonts w:ascii="Segoe UI" w:hAnsi="Segoe UI" w:cs="Segoe UI"/>
          <w:b w:val="0"/>
          <w:bCs/>
          <w:color w:val="auto"/>
          <w:sz w:val="24"/>
          <w:szCs w:val="20"/>
        </w:rPr>
        <w:t>os debería de salir una pantalla tal que así:</w:t>
      </w:r>
    </w:p>
    <w:p w14:paraId="01D01914" w14:textId="0B63A974" w:rsidR="0005190D" w:rsidRDefault="00E44B76" w:rsidP="003F1CB5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  <w:b/>
          <w:bCs/>
        </w:rPr>
      </w:pPr>
      <w:r w:rsidRPr="000C1EFD">
        <w:drawing>
          <wp:anchor distT="0" distB="0" distL="114300" distR="114300" simplePos="0" relativeHeight="251682304" behindDoc="0" locked="0" layoutInCell="1" allowOverlap="1" wp14:anchorId="53FE7E8A" wp14:editId="09688A0E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4320540" cy="2522009"/>
            <wp:effectExtent l="0" t="0" r="381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522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40C8E" w14:textId="5E00ABFA" w:rsidR="0005190D" w:rsidRDefault="0005190D" w:rsidP="003F1CB5">
      <w:pPr>
        <w:pStyle w:val="Prrafodelista"/>
        <w:spacing w:line="360" w:lineRule="auto"/>
        <w:ind w:left="720"/>
        <w:rPr>
          <w:rFonts w:asciiTheme="majorHAnsi" w:eastAsia="Calibri" w:hAnsiTheme="majorHAnsi" w:cstheme="majorHAnsi"/>
          <w:b/>
          <w:bCs/>
        </w:rPr>
      </w:pPr>
    </w:p>
    <w:p w14:paraId="6595CC54" w14:textId="4505D25A" w:rsidR="0087605E" w:rsidRPr="007560C8" w:rsidRDefault="0087605E" w:rsidP="00C8036E">
      <w:pPr>
        <w:tabs>
          <w:tab w:val="left" w:pos="1668"/>
        </w:tabs>
        <w:spacing w:line="360" w:lineRule="auto"/>
        <w:jc w:val="both"/>
        <w:rPr>
          <w:rFonts w:ascii="Segoe UI" w:eastAsia="Calibri" w:hAnsi="Segoe UI" w:cs="Segoe UI"/>
        </w:rPr>
      </w:pPr>
    </w:p>
    <w:sectPr w:rsidR="0087605E" w:rsidRPr="007560C8" w:rsidSect="00CC4D15">
      <w:headerReference w:type="default" r:id="rId28"/>
      <w:footerReference w:type="default" r:id="rId29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10884" w14:textId="77777777" w:rsidR="00B61E63" w:rsidRDefault="00B61E63">
      <w:r>
        <w:separator/>
      </w:r>
    </w:p>
    <w:p w14:paraId="58A08B97" w14:textId="77777777" w:rsidR="00B61E63" w:rsidRDefault="00B61E63"/>
  </w:endnote>
  <w:endnote w:type="continuationSeparator" w:id="0">
    <w:p w14:paraId="0DAA89A4" w14:textId="77777777" w:rsidR="00B61E63" w:rsidRDefault="00B61E63">
      <w:r>
        <w:continuationSeparator/>
      </w:r>
    </w:p>
    <w:p w14:paraId="626F096E" w14:textId="77777777" w:rsidR="00B61E63" w:rsidRDefault="00B61E63"/>
  </w:endnote>
  <w:endnote w:type="continuationNotice" w:id="1">
    <w:p w14:paraId="4BBCDFB1" w14:textId="77777777" w:rsidR="00B61E63" w:rsidRDefault="00B61E6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5E798B5" wp14:editId="675D5EC5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-59055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2681F0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2D3849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2FA1B5F" id="Rectángulo: esquinas redondeadas 35" o:spid="_x0000_s1026" style="position:absolute;margin-left:-6.1pt;margin-top:-4.65pt;width:26.25pt;height:29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" fillcolor="#2681f0" stroked="f" strokeweight="2pt">
                    <v:shadow on="t" color="#2d3849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C545B" w:rsidRDefault="00394BB1">
                          <w:pPr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</w:pPr>
                          <w:r w:rsidRPr="003C545B"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291.4pt;margin-top:-27.25pt;width:183.75pt;height:110.6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C545B" w:rsidRDefault="00394BB1">
                    <w:pPr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</w:pPr>
                    <w:r w:rsidRPr="003C545B"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6124F" w14:textId="77777777" w:rsidR="00B61E63" w:rsidRDefault="00B61E63">
      <w:r>
        <w:separator/>
      </w:r>
    </w:p>
    <w:p w14:paraId="06B93931" w14:textId="77777777" w:rsidR="00B61E63" w:rsidRDefault="00B61E63"/>
  </w:footnote>
  <w:footnote w:type="continuationSeparator" w:id="0">
    <w:p w14:paraId="7B7DF331" w14:textId="77777777" w:rsidR="00B61E63" w:rsidRDefault="00B61E63">
      <w:r>
        <w:continuationSeparator/>
      </w:r>
    </w:p>
    <w:p w14:paraId="29E78CA6" w14:textId="77777777" w:rsidR="00B61E63" w:rsidRDefault="00B61E63"/>
  </w:footnote>
  <w:footnote w:type="continuationNotice" w:id="1">
    <w:p w14:paraId="5A758A30" w14:textId="77777777" w:rsidR="00B61E63" w:rsidRDefault="00B61E6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3C545B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2681F0"/>
            <w:right w:val="nil"/>
          </w:tcBorders>
        </w:tcPr>
        <w:p w14:paraId="6FD300A8" w14:textId="77777777" w:rsidR="00D077E9" w:rsidRPr="003C545B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681F0"/>
              <w:sz w:val="20"/>
              <w:szCs w:val="16"/>
            </w:rPr>
          </w:pPr>
        </w:p>
        <w:p w14:paraId="0D5FFBA4" w14:textId="1BA8C8F3" w:rsidR="00370673" w:rsidRPr="003C545B" w:rsidRDefault="003F1CB5" w:rsidP="00370673">
          <w:pPr>
            <w:spacing w:before="60"/>
            <w:rPr>
              <w:rFonts w:ascii="Poppins" w:hAnsi="Poppins" w:cs="Poppins"/>
              <w:color w:val="2681F0"/>
              <w:sz w:val="20"/>
              <w:szCs w:val="16"/>
            </w:rPr>
          </w:pPr>
          <w:r>
            <w:rPr>
              <w:rFonts w:ascii="Poppins" w:hAnsi="Poppins" w:cs="Poppins"/>
              <w:color w:val="2681F0"/>
              <w:sz w:val="20"/>
              <w:szCs w:val="16"/>
            </w:rPr>
            <w:t>CORTAFUEGOS EN WINDOWS CON SOPHOS</w:t>
          </w:r>
          <w:r w:rsidR="00AF1805">
            <w:rPr>
              <w:rFonts w:ascii="Poppins" w:hAnsi="Poppins" w:cs="Poppins"/>
              <w:color w:val="2681F0"/>
              <w:sz w:val="20"/>
              <w:szCs w:val="16"/>
            </w:rPr>
            <w:t xml:space="preserve">               </w:t>
          </w:r>
          <w:r w:rsidR="00DE3887">
            <w:rPr>
              <w:rFonts w:ascii="Poppins" w:hAnsi="Poppins" w:cs="Poppins"/>
              <w:color w:val="2681F0"/>
              <w:sz w:val="20"/>
              <w:szCs w:val="16"/>
            </w:rPr>
            <w:t xml:space="preserve">                                            </w:t>
          </w:r>
          <w:r>
            <w:rPr>
              <w:rFonts w:ascii="Poppins" w:hAnsi="Poppins" w:cs="Poppins"/>
              <w:color w:val="2681F0"/>
              <w:sz w:val="20"/>
              <w:szCs w:val="16"/>
            </w:rPr>
            <w:t xml:space="preserve">          </w:t>
          </w:r>
          <w:r w:rsidR="00370673" w:rsidRPr="003C545B">
            <w:rPr>
              <w:rFonts w:ascii="Poppins" w:hAnsi="Poppins" w:cs="Poppins"/>
              <w:color w:val="2681F0"/>
              <w:sz w:val="20"/>
              <w:szCs w:val="16"/>
            </w:rPr>
            <w:t>S</w:t>
          </w:r>
          <w:r>
            <w:rPr>
              <w:rFonts w:ascii="Poppins" w:hAnsi="Poppins" w:cs="Poppins"/>
              <w:color w:val="2681F0"/>
              <w:sz w:val="20"/>
              <w:szCs w:val="16"/>
            </w:rPr>
            <w:t>EGURIDAD INFORMÁTICA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308A"/>
    <w:multiLevelType w:val="hybridMultilevel"/>
    <w:tmpl w:val="CC0203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65B6C"/>
    <w:multiLevelType w:val="hybridMultilevel"/>
    <w:tmpl w:val="A3BAA5C0"/>
    <w:lvl w:ilvl="0" w:tplc="3078B740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1D271FA"/>
    <w:multiLevelType w:val="hybridMultilevel"/>
    <w:tmpl w:val="DFAC4D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85F70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45423"/>
    <w:multiLevelType w:val="hybridMultilevel"/>
    <w:tmpl w:val="0E1CC2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A2D39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200F87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C7003F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2333F6"/>
    <w:multiLevelType w:val="hybridMultilevel"/>
    <w:tmpl w:val="46220AFE"/>
    <w:lvl w:ilvl="0" w:tplc="01069EF8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D916C7"/>
    <w:multiLevelType w:val="hybridMultilevel"/>
    <w:tmpl w:val="DFAC4D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9431B"/>
    <w:multiLevelType w:val="hybridMultilevel"/>
    <w:tmpl w:val="3D1A8D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947A0F"/>
    <w:multiLevelType w:val="hybridMultilevel"/>
    <w:tmpl w:val="BDD8AC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23521"/>
    <w:multiLevelType w:val="hybridMultilevel"/>
    <w:tmpl w:val="7276723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C66249"/>
    <w:multiLevelType w:val="hybridMultilevel"/>
    <w:tmpl w:val="8DE8628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E566A3"/>
    <w:multiLevelType w:val="hybridMultilevel"/>
    <w:tmpl w:val="B4CEB8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F35207"/>
    <w:multiLevelType w:val="hybridMultilevel"/>
    <w:tmpl w:val="1E424598"/>
    <w:lvl w:ilvl="0" w:tplc="2D28B750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C04091"/>
    <w:multiLevelType w:val="hybridMultilevel"/>
    <w:tmpl w:val="92F656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7A0CBF"/>
    <w:multiLevelType w:val="hybridMultilevel"/>
    <w:tmpl w:val="A32C5C3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6B770F0"/>
    <w:multiLevelType w:val="hybridMultilevel"/>
    <w:tmpl w:val="44EECE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F1222C52">
      <w:start w:val="1"/>
      <w:numFmt w:val="lowerLetter"/>
      <w:lvlText w:val="%2."/>
      <w:lvlJc w:val="left"/>
      <w:pPr>
        <w:ind w:left="1440" w:hanging="360"/>
      </w:pPr>
      <w:rPr>
        <w:b/>
        <w:bCs w:val="0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2001A6"/>
    <w:multiLevelType w:val="hybridMultilevel"/>
    <w:tmpl w:val="DB748C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2E2575"/>
    <w:multiLevelType w:val="hybridMultilevel"/>
    <w:tmpl w:val="4E5EE4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80634B"/>
    <w:multiLevelType w:val="hybridMultilevel"/>
    <w:tmpl w:val="E042C4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FF621B"/>
    <w:multiLevelType w:val="hybridMultilevel"/>
    <w:tmpl w:val="0616C6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A30F65"/>
    <w:multiLevelType w:val="hybridMultilevel"/>
    <w:tmpl w:val="289AE2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2855F6"/>
    <w:multiLevelType w:val="hybridMultilevel"/>
    <w:tmpl w:val="F764382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52B376E"/>
    <w:multiLevelType w:val="hybridMultilevel"/>
    <w:tmpl w:val="478636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ED4B2A"/>
    <w:multiLevelType w:val="hybridMultilevel"/>
    <w:tmpl w:val="BDD8AC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EE650A"/>
    <w:multiLevelType w:val="hybridMultilevel"/>
    <w:tmpl w:val="DCF2E0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F60A06"/>
    <w:multiLevelType w:val="hybridMultilevel"/>
    <w:tmpl w:val="504E14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7A19EA"/>
    <w:multiLevelType w:val="hybridMultilevel"/>
    <w:tmpl w:val="BC2C59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AD64D8"/>
    <w:multiLevelType w:val="hybridMultilevel"/>
    <w:tmpl w:val="FBE418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72592C"/>
    <w:multiLevelType w:val="hybridMultilevel"/>
    <w:tmpl w:val="4F18CB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4"/>
  </w:num>
  <w:num w:numId="3">
    <w:abstractNumId w:val="30"/>
  </w:num>
  <w:num w:numId="4">
    <w:abstractNumId w:val="13"/>
  </w:num>
  <w:num w:numId="5">
    <w:abstractNumId w:val="20"/>
  </w:num>
  <w:num w:numId="6">
    <w:abstractNumId w:val="31"/>
  </w:num>
  <w:num w:numId="7">
    <w:abstractNumId w:val="9"/>
  </w:num>
  <w:num w:numId="8">
    <w:abstractNumId w:val="2"/>
  </w:num>
  <w:num w:numId="9">
    <w:abstractNumId w:val="10"/>
  </w:num>
  <w:num w:numId="10">
    <w:abstractNumId w:val="28"/>
  </w:num>
  <w:num w:numId="11">
    <w:abstractNumId w:val="21"/>
  </w:num>
  <w:num w:numId="12">
    <w:abstractNumId w:val="15"/>
  </w:num>
  <w:num w:numId="13">
    <w:abstractNumId w:val="29"/>
  </w:num>
  <w:num w:numId="14">
    <w:abstractNumId w:val="26"/>
  </w:num>
  <w:num w:numId="15">
    <w:abstractNumId w:val="17"/>
  </w:num>
  <w:num w:numId="16">
    <w:abstractNumId w:val="19"/>
  </w:num>
  <w:num w:numId="17">
    <w:abstractNumId w:val="18"/>
  </w:num>
  <w:num w:numId="18">
    <w:abstractNumId w:val="23"/>
  </w:num>
  <w:num w:numId="19">
    <w:abstractNumId w:val="1"/>
  </w:num>
  <w:num w:numId="20">
    <w:abstractNumId w:val="4"/>
  </w:num>
  <w:num w:numId="21">
    <w:abstractNumId w:val="16"/>
  </w:num>
  <w:num w:numId="22">
    <w:abstractNumId w:val="22"/>
  </w:num>
  <w:num w:numId="23">
    <w:abstractNumId w:val="11"/>
  </w:num>
  <w:num w:numId="24">
    <w:abstractNumId w:val="27"/>
  </w:num>
  <w:num w:numId="25">
    <w:abstractNumId w:val="0"/>
  </w:num>
  <w:num w:numId="26">
    <w:abstractNumId w:val="25"/>
  </w:num>
  <w:num w:numId="27">
    <w:abstractNumId w:val="14"/>
  </w:num>
  <w:num w:numId="28">
    <w:abstractNumId w:val="8"/>
  </w:num>
  <w:num w:numId="29">
    <w:abstractNumId w:val="3"/>
  </w:num>
  <w:num w:numId="30">
    <w:abstractNumId w:val="6"/>
  </w:num>
  <w:num w:numId="31">
    <w:abstractNumId w:val="7"/>
  </w:num>
  <w:num w:numId="32">
    <w:abstractNumId w:val="32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2DC5"/>
    <w:rsid w:val="00003532"/>
    <w:rsid w:val="00007EB9"/>
    <w:rsid w:val="000201EC"/>
    <w:rsid w:val="000229ED"/>
    <w:rsid w:val="0002482E"/>
    <w:rsid w:val="00031408"/>
    <w:rsid w:val="000365C7"/>
    <w:rsid w:val="00044D7F"/>
    <w:rsid w:val="000453D4"/>
    <w:rsid w:val="00050324"/>
    <w:rsid w:val="0005190D"/>
    <w:rsid w:val="00053E14"/>
    <w:rsid w:val="0005550C"/>
    <w:rsid w:val="00056C53"/>
    <w:rsid w:val="0006410B"/>
    <w:rsid w:val="00067046"/>
    <w:rsid w:val="00070DAE"/>
    <w:rsid w:val="00071265"/>
    <w:rsid w:val="000747A0"/>
    <w:rsid w:val="0007650E"/>
    <w:rsid w:val="00082817"/>
    <w:rsid w:val="00090A5D"/>
    <w:rsid w:val="00097ADF"/>
    <w:rsid w:val="000A0150"/>
    <w:rsid w:val="000A66C0"/>
    <w:rsid w:val="000A7367"/>
    <w:rsid w:val="000B1190"/>
    <w:rsid w:val="000B27DB"/>
    <w:rsid w:val="000C10EE"/>
    <w:rsid w:val="000C1EB3"/>
    <w:rsid w:val="000C44C5"/>
    <w:rsid w:val="000D092A"/>
    <w:rsid w:val="000D3176"/>
    <w:rsid w:val="000D6555"/>
    <w:rsid w:val="000E072A"/>
    <w:rsid w:val="000E1CCE"/>
    <w:rsid w:val="000E63C9"/>
    <w:rsid w:val="000F1E9E"/>
    <w:rsid w:val="000F2EA2"/>
    <w:rsid w:val="000F4BA2"/>
    <w:rsid w:val="000F5C8A"/>
    <w:rsid w:val="000F6430"/>
    <w:rsid w:val="001046B8"/>
    <w:rsid w:val="00105F47"/>
    <w:rsid w:val="00121B29"/>
    <w:rsid w:val="00123973"/>
    <w:rsid w:val="00130E9D"/>
    <w:rsid w:val="001315AC"/>
    <w:rsid w:val="0013432C"/>
    <w:rsid w:val="00150A6D"/>
    <w:rsid w:val="001630C6"/>
    <w:rsid w:val="001718CC"/>
    <w:rsid w:val="00173164"/>
    <w:rsid w:val="00184E3F"/>
    <w:rsid w:val="00185B35"/>
    <w:rsid w:val="00193405"/>
    <w:rsid w:val="001B7E03"/>
    <w:rsid w:val="001C319D"/>
    <w:rsid w:val="001C3EC3"/>
    <w:rsid w:val="001E0C31"/>
    <w:rsid w:val="001E3A20"/>
    <w:rsid w:val="001F1543"/>
    <w:rsid w:val="001F2BC8"/>
    <w:rsid w:val="001F5F6B"/>
    <w:rsid w:val="0020257A"/>
    <w:rsid w:val="00205CE6"/>
    <w:rsid w:val="00213CCE"/>
    <w:rsid w:val="00214A22"/>
    <w:rsid w:val="00215CDB"/>
    <w:rsid w:val="00224617"/>
    <w:rsid w:val="00243EBC"/>
    <w:rsid w:val="00246A35"/>
    <w:rsid w:val="00251258"/>
    <w:rsid w:val="0026144A"/>
    <w:rsid w:val="00266DA1"/>
    <w:rsid w:val="0027232F"/>
    <w:rsid w:val="00274F10"/>
    <w:rsid w:val="002763AC"/>
    <w:rsid w:val="00284348"/>
    <w:rsid w:val="00286AC2"/>
    <w:rsid w:val="00292655"/>
    <w:rsid w:val="002A1580"/>
    <w:rsid w:val="002A2348"/>
    <w:rsid w:val="002A26A0"/>
    <w:rsid w:val="002A4D68"/>
    <w:rsid w:val="002B7D86"/>
    <w:rsid w:val="002C2B2B"/>
    <w:rsid w:val="002C4402"/>
    <w:rsid w:val="002C5F4C"/>
    <w:rsid w:val="002D3726"/>
    <w:rsid w:val="002D4714"/>
    <w:rsid w:val="002E0066"/>
    <w:rsid w:val="002E1647"/>
    <w:rsid w:val="002E45B3"/>
    <w:rsid w:val="002E7227"/>
    <w:rsid w:val="002F0795"/>
    <w:rsid w:val="002F3A53"/>
    <w:rsid w:val="002F51F5"/>
    <w:rsid w:val="003052E0"/>
    <w:rsid w:val="00312137"/>
    <w:rsid w:val="00330359"/>
    <w:rsid w:val="00335DF7"/>
    <w:rsid w:val="0033762F"/>
    <w:rsid w:val="0034529E"/>
    <w:rsid w:val="00345355"/>
    <w:rsid w:val="00350C16"/>
    <w:rsid w:val="00360494"/>
    <w:rsid w:val="00362063"/>
    <w:rsid w:val="003621FE"/>
    <w:rsid w:val="00366C7E"/>
    <w:rsid w:val="00370673"/>
    <w:rsid w:val="00370F3E"/>
    <w:rsid w:val="00371685"/>
    <w:rsid w:val="003744C6"/>
    <w:rsid w:val="00384EA3"/>
    <w:rsid w:val="00394BB1"/>
    <w:rsid w:val="0039558A"/>
    <w:rsid w:val="00397061"/>
    <w:rsid w:val="003A0381"/>
    <w:rsid w:val="003A2F17"/>
    <w:rsid w:val="003A39A1"/>
    <w:rsid w:val="003A451B"/>
    <w:rsid w:val="003A50BA"/>
    <w:rsid w:val="003B0BD5"/>
    <w:rsid w:val="003B17C0"/>
    <w:rsid w:val="003B7605"/>
    <w:rsid w:val="003C2191"/>
    <w:rsid w:val="003C545B"/>
    <w:rsid w:val="003C79F4"/>
    <w:rsid w:val="003C7FAB"/>
    <w:rsid w:val="003D3863"/>
    <w:rsid w:val="003E20B7"/>
    <w:rsid w:val="003E3EC5"/>
    <w:rsid w:val="003E563E"/>
    <w:rsid w:val="003F1CB5"/>
    <w:rsid w:val="003F4299"/>
    <w:rsid w:val="003F5A69"/>
    <w:rsid w:val="003F5B46"/>
    <w:rsid w:val="004110DE"/>
    <w:rsid w:val="004173BD"/>
    <w:rsid w:val="00421509"/>
    <w:rsid w:val="00422943"/>
    <w:rsid w:val="00430C4C"/>
    <w:rsid w:val="004344AD"/>
    <w:rsid w:val="004406A2"/>
    <w:rsid w:val="0044085A"/>
    <w:rsid w:val="00447305"/>
    <w:rsid w:val="00451C2B"/>
    <w:rsid w:val="004533A0"/>
    <w:rsid w:val="00454B73"/>
    <w:rsid w:val="0046765A"/>
    <w:rsid w:val="00475263"/>
    <w:rsid w:val="00482FAB"/>
    <w:rsid w:val="004A135A"/>
    <w:rsid w:val="004A779D"/>
    <w:rsid w:val="004B21A5"/>
    <w:rsid w:val="004B27B8"/>
    <w:rsid w:val="004C1B8C"/>
    <w:rsid w:val="004D1C1F"/>
    <w:rsid w:val="004D2193"/>
    <w:rsid w:val="004E281F"/>
    <w:rsid w:val="004E5FEE"/>
    <w:rsid w:val="004F1D5D"/>
    <w:rsid w:val="004F2C17"/>
    <w:rsid w:val="004F432F"/>
    <w:rsid w:val="004F54F4"/>
    <w:rsid w:val="004F64FD"/>
    <w:rsid w:val="004F68AB"/>
    <w:rsid w:val="005037F0"/>
    <w:rsid w:val="005117D6"/>
    <w:rsid w:val="005158F9"/>
    <w:rsid w:val="00516A86"/>
    <w:rsid w:val="00516BAE"/>
    <w:rsid w:val="00517001"/>
    <w:rsid w:val="00521888"/>
    <w:rsid w:val="005275F6"/>
    <w:rsid w:val="00572102"/>
    <w:rsid w:val="0057729A"/>
    <w:rsid w:val="005775D0"/>
    <w:rsid w:val="00586318"/>
    <w:rsid w:val="005A7A98"/>
    <w:rsid w:val="005B1395"/>
    <w:rsid w:val="005B4E88"/>
    <w:rsid w:val="005C371C"/>
    <w:rsid w:val="005C3B74"/>
    <w:rsid w:val="005E0664"/>
    <w:rsid w:val="005F1BB0"/>
    <w:rsid w:val="006077E1"/>
    <w:rsid w:val="00614CED"/>
    <w:rsid w:val="0063081F"/>
    <w:rsid w:val="0064153D"/>
    <w:rsid w:val="00642716"/>
    <w:rsid w:val="006454CF"/>
    <w:rsid w:val="00652D49"/>
    <w:rsid w:val="00654A94"/>
    <w:rsid w:val="00654CDF"/>
    <w:rsid w:val="0065652C"/>
    <w:rsid w:val="00656C4D"/>
    <w:rsid w:val="00661424"/>
    <w:rsid w:val="006829CB"/>
    <w:rsid w:val="00690749"/>
    <w:rsid w:val="00695227"/>
    <w:rsid w:val="006A089E"/>
    <w:rsid w:val="006B0C93"/>
    <w:rsid w:val="006B1D86"/>
    <w:rsid w:val="006B5F7C"/>
    <w:rsid w:val="006B7F0A"/>
    <w:rsid w:val="006E1872"/>
    <w:rsid w:val="006E5716"/>
    <w:rsid w:val="006F4C36"/>
    <w:rsid w:val="00704F0E"/>
    <w:rsid w:val="00723285"/>
    <w:rsid w:val="00725004"/>
    <w:rsid w:val="007274DA"/>
    <w:rsid w:val="007302B3"/>
    <w:rsid w:val="00730733"/>
    <w:rsid w:val="007309A6"/>
    <w:rsid w:val="00730E3A"/>
    <w:rsid w:val="00732DBB"/>
    <w:rsid w:val="00736AAF"/>
    <w:rsid w:val="00737DCB"/>
    <w:rsid w:val="0075153D"/>
    <w:rsid w:val="007534B1"/>
    <w:rsid w:val="007560C8"/>
    <w:rsid w:val="00763DFE"/>
    <w:rsid w:val="00765B2A"/>
    <w:rsid w:val="007740B7"/>
    <w:rsid w:val="0077569D"/>
    <w:rsid w:val="00777C7D"/>
    <w:rsid w:val="007805A4"/>
    <w:rsid w:val="00780B2D"/>
    <w:rsid w:val="0078195B"/>
    <w:rsid w:val="0078280C"/>
    <w:rsid w:val="00783A34"/>
    <w:rsid w:val="007869D0"/>
    <w:rsid w:val="00796328"/>
    <w:rsid w:val="00796B45"/>
    <w:rsid w:val="007A3011"/>
    <w:rsid w:val="007B3A81"/>
    <w:rsid w:val="007B62B4"/>
    <w:rsid w:val="007C013A"/>
    <w:rsid w:val="007C6B52"/>
    <w:rsid w:val="007D06BD"/>
    <w:rsid w:val="007D16C5"/>
    <w:rsid w:val="007D1D28"/>
    <w:rsid w:val="007E1553"/>
    <w:rsid w:val="007E351C"/>
    <w:rsid w:val="007F54F5"/>
    <w:rsid w:val="007F6FAF"/>
    <w:rsid w:val="007F7BA5"/>
    <w:rsid w:val="00803794"/>
    <w:rsid w:val="00805671"/>
    <w:rsid w:val="008107A1"/>
    <w:rsid w:val="00816A4E"/>
    <w:rsid w:val="0082781E"/>
    <w:rsid w:val="00837AA9"/>
    <w:rsid w:val="00840B5A"/>
    <w:rsid w:val="008475B5"/>
    <w:rsid w:val="0085357C"/>
    <w:rsid w:val="00856390"/>
    <w:rsid w:val="00860E3F"/>
    <w:rsid w:val="00862FE4"/>
    <w:rsid w:val="0086389A"/>
    <w:rsid w:val="00864343"/>
    <w:rsid w:val="008669D9"/>
    <w:rsid w:val="008672DF"/>
    <w:rsid w:val="0086774B"/>
    <w:rsid w:val="008734C2"/>
    <w:rsid w:val="0087605E"/>
    <w:rsid w:val="00877AC0"/>
    <w:rsid w:val="00880397"/>
    <w:rsid w:val="008941AE"/>
    <w:rsid w:val="008A2A61"/>
    <w:rsid w:val="008A4A12"/>
    <w:rsid w:val="008A4F21"/>
    <w:rsid w:val="008A5C52"/>
    <w:rsid w:val="008A6CF7"/>
    <w:rsid w:val="008B1FEE"/>
    <w:rsid w:val="008B2E11"/>
    <w:rsid w:val="008B54FB"/>
    <w:rsid w:val="008C5047"/>
    <w:rsid w:val="008C6BAE"/>
    <w:rsid w:val="008C7A9B"/>
    <w:rsid w:val="008D7288"/>
    <w:rsid w:val="008E1952"/>
    <w:rsid w:val="008E4B01"/>
    <w:rsid w:val="008F6110"/>
    <w:rsid w:val="0090283B"/>
    <w:rsid w:val="00903C32"/>
    <w:rsid w:val="00916B16"/>
    <w:rsid w:val="009173B9"/>
    <w:rsid w:val="00917884"/>
    <w:rsid w:val="009238E7"/>
    <w:rsid w:val="00923AEC"/>
    <w:rsid w:val="00931430"/>
    <w:rsid w:val="0093335D"/>
    <w:rsid w:val="0093613E"/>
    <w:rsid w:val="00936C6C"/>
    <w:rsid w:val="00942D13"/>
    <w:rsid w:val="00943026"/>
    <w:rsid w:val="00943726"/>
    <w:rsid w:val="00966B81"/>
    <w:rsid w:val="00971C9B"/>
    <w:rsid w:val="00975B3C"/>
    <w:rsid w:val="00977F79"/>
    <w:rsid w:val="009822D1"/>
    <w:rsid w:val="00992CB8"/>
    <w:rsid w:val="009A278D"/>
    <w:rsid w:val="009A6335"/>
    <w:rsid w:val="009B2D4F"/>
    <w:rsid w:val="009C083B"/>
    <w:rsid w:val="009C5B18"/>
    <w:rsid w:val="009C7720"/>
    <w:rsid w:val="009D0DC6"/>
    <w:rsid w:val="009D3244"/>
    <w:rsid w:val="009D6066"/>
    <w:rsid w:val="009E061D"/>
    <w:rsid w:val="009E2E77"/>
    <w:rsid w:val="009E2F22"/>
    <w:rsid w:val="009E4B33"/>
    <w:rsid w:val="00A01BB1"/>
    <w:rsid w:val="00A048AA"/>
    <w:rsid w:val="00A12DD6"/>
    <w:rsid w:val="00A12E27"/>
    <w:rsid w:val="00A1612D"/>
    <w:rsid w:val="00A236C6"/>
    <w:rsid w:val="00A23AFA"/>
    <w:rsid w:val="00A2779C"/>
    <w:rsid w:val="00A31B3E"/>
    <w:rsid w:val="00A323C4"/>
    <w:rsid w:val="00A327E3"/>
    <w:rsid w:val="00A35F3B"/>
    <w:rsid w:val="00A430D3"/>
    <w:rsid w:val="00A532F3"/>
    <w:rsid w:val="00A66778"/>
    <w:rsid w:val="00A806E7"/>
    <w:rsid w:val="00A8489E"/>
    <w:rsid w:val="00A94B68"/>
    <w:rsid w:val="00A95E31"/>
    <w:rsid w:val="00AA228B"/>
    <w:rsid w:val="00AA38B4"/>
    <w:rsid w:val="00AA431E"/>
    <w:rsid w:val="00AA5B3E"/>
    <w:rsid w:val="00AA6D8F"/>
    <w:rsid w:val="00AB02A7"/>
    <w:rsid w:val="00AB65BE"/>
    <w:rsid w:val="00AC29F3"/>
    <w:rsid w:val="00AD6F41"/>
    <w:rsid w:val="00AE53C5"/>
    <w:rsid w:val="00AF1805"/>
    <w:rsid w:val="00B01C79"/>
    <w:rsid w:val="00B102BD"/>
    <w:rsid w:val="00B11A89"/>
    <w:rsid w:val="00B11DA9"/>
    <w:rsid w:val="00B2052B"/>
    <w:rsid w:val="00B231E5"/>
    <w:rsid w:val="00B24894"/>
    <w:rsid w:val="00B33BFA"/>
    <w:rsid w:val="00B46E59"/>
    <w:rsid w:val="00B56BF1"/>
    <w:rsid w:val="00B61E63"/>
    <w:rsid w:val="00B63875"/>
    <w:rsid w:val="00B66FFB"/>
    <w:rsid w:val="00B676C2"/>
    <w:rsid w:val="00B71625"/>
    <w:rsid w:val="00B83C32"/>
    <w:rsid w:val="00B857F8"/>
    <w:rsid w:val="00B90B3B"/>
    <w:rsid w:val="00B92403"/>
    <w:rsid w:val="00B93B53"/>
    <w:rsid w:val="00BB1E27"/>
    <w:rsid w:val="00BB3CE0"/>
    <w:rsid w:val="00BB4123"/>
    <w:rsid w:val="00BB553B"/>
    <w:rsid w:val="00BC7222"/>
    <w:rsid w:val="00BE5E12"/>
    <w:rsid w:val="00C02B87"/>
    <w:rsid w:val="00C0566E"/>
    <w:rsid w:val="00C10689"/>
    <w:rsid w:val="00C12F25"/>
    <w:rsid w:val="00C1687D"/>
    <w:rsid w:val="00C22F26"/>
    <w:rsid w:val="00C237BC"/>
    <w:rsid w:val="00C263A9"/>
    <w:rsid w:val="00C27A4A"/>
    <w:rsid w:val="00C335E4"/>
    <w:rsid w:val="00C4086D"/>
    <w:rsid w:val="00C457DF"/>
    <w:rsid w:val="00C4741E"/>
    <w:rsid w:val="00C5013D"/>
    <w:rsid w:val="00C56EE8"/>
    <w:rsid w:val="00C624E3"/>
    <w:rsid w:val="00C62F7C"/>
    <w:rsid w:val="00C662BF"/>
    <w:rsid w:val="00C76B91"/>
    <w:rsid w:val="00C770AA"/>
    <w:rsid w:val="00C8036E"/>
    <w:rsid w:val="00C95A23"/>
    <w:rsid w:val="00C97934"/>
    <w:rsid w:val="00CA1896"/>
    <w:rsid w:val="00CA1C00"/>
    <w:rsid w:val="00CA5B2D"/>
    <w:rsid w:val="00CA74F5"/>
    <w:rsid w:val="00CB0965"/>
    <w:rsid w:val="00CB4354"/>
    <w:rsid w:val="00CB5B28"/>
    <w:rsid w:val="00CC4D15"/>
    <w:rsid w:val="00CD271D"/>
    <w:rsid w:val="00CD55E2"/>
    <w:rsid w:val="00CD5617"/>
    <w:rsid w:val="00CE03D4"/>
    <w:rsid w:val="00CE220B"/>
    <w:rsid w:val="00CE3B19"/>
    <w:rsid w:val="00CE3B72"/>
    <w:rsid w:val="00CE5C99"/>
    <w:rsid w:val="00CE6358"/>
    <w:rsid w:val="00CE6CA2"/>
    <w:rsid w:val="00CE7C7B"/>
    <w:rsid w:val="00CF33EB"/>
    <w:rsid w:val="00CF3D54"/>
    <w:rsid w:val="00CF5371"/>
    <w:rsid w:val="00D02396"/>
    <w:rsid w:val="00D0323A"/>
    <w:rsid w:val="00D0559F"/>
    <w:rsid w:val="00D064B5"/>
    <w:rsid w:val="00D077E9"/>
    <w:rsid w:val="00D13A4A"/>
    <w:rsid w:val="00D16352"/>
    <w:rsid w:val="00D20790"/>
    <w:rsid w:val="00D26A19"/>
    <w:rsid w:val="00D3275E"/>
    <w:rsid w:val="00D331C2"/>
    <w:rsid w:val="00D41411"/>
    <w:rsid w:val="00D42272"/>
    <w:rsid w:val="00D42CB7"/>
    <w:rsid w:val="00D52588"/>
    <w:rsid w:val="00D53CBD"/>
    <w:rsid w:val="00D5413D"/>
    <w:rsid w:val="00D54803"/>
    <w:rsid w:val="00D570A9"/>
    <w:rsid w:val="00D6417E"/>
    <w:rsid w:val="00D64B48"/>
    <w:rsid w:val="00D70D02"/>
    <w:rsid w:val="00D7120F"/>
    <w:rsid w:val="00D73968"/>
    <w:rsid w:val="00D770C7"/>
    <w:rsid w:val="00D83F36"/>
    <w:rsid w:val="00D84C76"/>
    <w:rsid w:val="00D86945"/>
    <w:rsid w:val="00D90290"/>
    <w:rsid w:val="00DA3F00"/>
    <w:rsid w:val="00DC36FA"/>
    <w:rsid w:val="00DC610E"/>
    <w:rsid w:val="00DC706A"/>
    <w:rsid w:val="00DD0F7F"/>
    <w:rsid w:val="00DD152F"/>
    <w:rsid w:val="00DD3FA5"/>
    <w:rsid w:val="00DE0600"/>
    <w:rsid w:val="00DE213F"/>
    <w:rsid w:val="00DE3887"/>
    <w:rsid w:val="00DE47E4"/>
    <w:rsid w:val="00DF027C"/>
    <w:rsid w:val="00DF41DE"/>
    <w:rsid w:val="00E009B5"/>
    <w:rsid w:val="00E00A32"/>
    <w:rsid w:val="00E209BC"/>
    <w:rsid w:val="00E22ACD"/>
    <w:rsid w:val="00E250F3"/>
    <w:rsid w:val="00E25F46"/>
    <w:rsid w:val="00E31779"/>
    <w:rsid w:val="00E326A2"/>
    <w:rsid w:val="00E34E33"/>
    <w:rsid w:val="00E37D96"/>
    <w:rsid w:val="00E4032C"/>
    <w:rsid w:val="00E40A5B"/>
    <w:rsid w:val="00E42AC5"/>
    <w:rsid w:val="00E44B76"/>
    <w:rsid w:val="00E460AC"/>
    <w:rsid w:val="00E467B3"/>
    <w:rsid w:val="00E4754B"/>
    <w:rsid w:val="00E50E8C"/>
    <w:rsid w:val="00E51025"/>
    <w:rsid w:val="00E543AD"/>
    <w:rsid w:val="00E54447"/>
    <w:rsid w:val="00E54A6A"/>
    <w:rsid w:val="00E620B0"/>
    <w:rsid w:val="00E63708"/>
    <w:rsid w:val="00E74C20"/>
    <w:rsid w:val="00E74F42"/>
    <w:rsid w:val="00E7720B"/>
    <w:rsid w:val="00E8086A"/>
    <w:rsid w:val="00E81B40"/>
    <w:rsid w:val="00E87759"/>
    <w:rsid w:val="00EA41BB"/>
    <w:rsid w:val="00EA487D"/>
    <w:rsid w:val="00EB5DD4"/>
    <w:rsid w:val="00EC1233"/>
    <w:rsid w:val="00EE24B2"/>
    <w:rsid w:val="00EE5B0C"/>
    <w:rsid w:val="00EF555B"/>
    <w:rsid w:val="00EF579E"/>
    <w:rsid w:val="00EF6BDB"/>
    <w:rsid w:val="00EF7486"/>
    <w:rsid w:val="00F027BB"/>
    <w:rsid w:val="00F04B74"/>
    <w:rsid w:val="00F11DCF"/>
    <w:rsid w:val="00F13A94"/>
    <w:rsid w:val="00F162EA"/>
    <w:rsid w:val="00F239F7"/>
    <w:rsid w:val="00F246A8"/>
    <w:rsid w:val="00F306B2"/>
    <w:rsid w:val="00F315C6"/>
    <w:rsid w:val="00F37724"/>
    <w:rsid w:val="00F442E4"/>
    <w:rsid w:val="00F52D27"/>
    <w:rsid w:val="00F76A44"/>
    <w:rsid w:val="00F8146F"/>
    <w:rsid w:val="00F829F7"/>
    <w:rsid w:val="00F83527"/>
    <w:rsid w:val="00F95361"/>
    <w:rsid w:val="00F963E9"/>
    <w:rsid w:val="00FA1E8E"/>
    <w:rsid w:val="00FB0138"/>
    <w:rsid w:val="00FB76D3"/>
    <w:rsid w:val="00FC7EF6"/>
    <w:rsid w:val="00FD0386"/>
    <w:rsid w:val="00FD583F"/>
    <w:rsid w:val="00FD5A5A"/>
    <w:rsid w:val="00FD634D"/>
    <w:rsid w:val="00FD67F5"/>
    <w:rsid w:val="00FD7488"/>
    <w:rsid w:val="00FD7EE9"/>
    <w:rsid w:val="00FE21B9"/>
    <w:rsid w:val="00FE5957"/>
    <w:rsid w:val="00FE74FF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iPriority="0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1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7534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1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6F4C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F4C36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D6066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5"/>
    <w:rsid w:val="007534B1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685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7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61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3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840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503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8C4E0E28AF4D02A8730B3155470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43EF5-35C6-4EC1-9974-661D61832C62}"/>
      </w:docPartPr>
      <w:docPartBody>
        <w:p w:rsidR="005B3B57" w:rsidRDefault="00F3130E">
          <w:pPr>
            <w:pStyle w:val="7E8C4E0E28AF4D02A8730B3155470821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0E"/>
    <w:rsid w:val="00003EA0"/>
    <w:rsid w:val="00164604"/>
    <w:rsid w:val="0019768E"/>
    <w:rsid w:val="001A03DE"/>
    <w:rsid w:val="004218F5"/>
    <w:rsid w:val="004576D3"/>
    <w:rsid w:val="004A1C38"/>
    <w:rsid w:val="005B3B57"/>
    <w:rsid w:val="008C19E6"/>
    <w:rsid w:val="00922D19"/>
    <w:rsid w:val="00AD522A"/>
    <w:rsid w:val="00BE008C"/>
    <w:rsid w:val="00C05D8F"/>
    <w:rsid w:val="00C4151B"/>
    <w:rsid w:val="00D107D1"/>
    <w:rsid w:val="00DC055B"/>
    <w:rsid w:val="00F3130E"/>
    <w:rsid w:val="00FB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E8C4E0E28AF4D02A8730B3155470821">
    <w:name w:val="7E8C4E0E28AF4D02A8730B31554708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29</TotalTime>
  <Pages>8</Pages>
  <Words>282</Words>
  <Characters>1554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21</cp:revision>
  <cp:lastPrinted>2022-01-14T18:32:00Z</cp:lastPrinted>
  <dcterms:created xsi:type="dcterms:W3CDTF">2022-02-26T14:56:00Z</dcterms:created>
  <dcterms:modified xsi:type="dcterms:W3CDTF">2022-02-26T15:22:00Z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